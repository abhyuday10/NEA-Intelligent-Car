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6A11A830" w:rsidR="001C0CEC" w:rsidRPr="009C1208" w:rsidRDefault="0016008E" w:rsidP="000965C8">
      <w:pPr>
        <w:ind w:firstLine="720"/>
        <w:jc w:val="center"/>
        <w:rPr>
          <w:noProof/>
        </w:rPr>
      </w:pPr>
      <w:bookmarkStart w:id="0" w:name="_Hlk530252252"/>
      <w:bookmarkEnd w:id="0"/>
      <w:r w:rsidRPr="009C1208">
        <w:rPr>
          <w:noProof/>
          <w:lang w:eastAsia="en-GB"/>
        </w:rPr>
        <w:drawing>
          <wp:anchor distT="0" distB="0" distL="114300" distR="114300" simplePos="0" relativeHeight="251651584" behindDoc="0" locked="0" layoutInCell="1" allowOverlap="1" wp14:anchorId="21E8FB33" wp14:editId="4CC7D5A1">
            <wp:simplePos x="0" y="0"/>
            <wp:positionH relativeFrom="margin">
              <wp:align>center</wp:align>
            </wp:positionH>
            <wp:positionV relativeFrom="page">
              <wp:posOffset>786130</wp:posOffset>
            </wp:positionV>
            <wp:extent cx="6455410" cy="2985135"/>
            <wp:effectExtent l="0" t="0" r="2540" b="5715"/>
            <wp:wrapTopAndBottom/>
            <wp:docPr id="2" name="Picture 2" descr="Image result for neuroevoluti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uroevolution car"/>
                    <pic:cNvPicPr>
                      <a:picLocks noChangeAspect="1" noChangeArrowheads="1"/>
                    </pic:cNvPicPr>
                  </pic:nvPicPr>
                  <pic:blipFill>
                    <a:blip r:embed="rId11">
                      <a:extLst>
                        <a:ext uri="{BEBA8EAE-BF5A-486C-A8C5-ECC9F3942E4B}">
                          <a14:imgProps xmlns:a14="http://schemas.microsoft.com/office/drawing/2010/main">
                            <a14:imgLayer r:embed="rId12">
                              <a14:imgEffect>
                                <a14:artisticPaintBrush/>
                              </a14:imgEffect>
                            </a14:imgLayer>
                          </a14:imgProps>
                        </a:ext>
                        <a:ext uri="{28A0092B-C50C-407E-A947-70E740481C1C}">
                          <a14:useLocalDpi xmlns:a14="http://schemas.microsoft.com/office/drawing/2010/main" val="0"/>
                        </a:ext>
                      </a:extLst>
                    </a:blip>
                    <a:srcRect/>
                    <a:stretch>
                      <a:fillRect/>
                    </a:stretch>
                  </pic:blipFill>
                  <pic:spPr bwMode="auto">
                    <a:xfrm>
                      <a:off x="0" y="0"/>
                      <a:ext cx="6455410" cy="298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AD45E5">
        <w:rPr>
          <w:noProof/>
        </w:rPr>
        <w:tab/>
      </w:r>
    </w:p>
    <w:p w14:paraId="31E9D1EB" w14:textId="7C9059E3" w:rsidR="001C0CEC" w:rsidRPr="009C1208" w:rsidRDefault="00C25CA3" w:rsidP="001C0CEC">
      <w:pPr>
        <w:pStyle w:val="Title"/>
        <w:rPr>
          <w:sz w:val="56"/>
        </w:rPr>
      </w:pPr>
      <w:r w:rsidRPr="009C1208">
        <w:rPr>
          <w:sz w:val="56"/>
        </w:rPr>
        <w:t>Project aegis</w:t>
      </w:r>
      <w:r w:rsidR="005148EE" w:rsidRPr="009C1208">
        <w:rPr>
          <w:sz w:val="56"/>
        </w:rPr>
        <w:t xml:space="preserve">  </w:t>
      </w:r>
      <w:bookmarkStart w:id="1" w:name="_GoBack"/>
      <w:bookmarkEnd w:id="1"/>
    </w:p>
    <w:p w14:paraId="4471547E" w14:textId="146158BD" w:rsidR="001C0CEC" w:rsidRPr="009C1208" w:rsidRDefault="00C51827" w:rsidP="001C0CEC">
      <w:pPr>
        <w:pStyle w:val="Subtitle"/>
        <w:rPr>
          <w:i/>
          <w:color w:val="365F91" w:themeColor="accent1" w:themeShade="BF"/>
          <w:sz w:val="52"/>
        </w:rPr>
      </w:pPr>
      <w:r w:rsidRPr="009C1208">
        <w:rPr>
          <w:i/>
          <w:color w:val="365F91" w:themeColor="accent1" w:themeShade="BF"/>
          <w:sz w:val="52"/>
        </w:rPr>
        <w:t>Abhyuday Roychowdhury</w:t>
      </w:r>
    </w:p>
    <w:p w14:paraId="7596161C" w14:textId="736D5B84" w:rsidR="00461944" w:rsidRPr="009C1208" w:rsidRDefault="00461944" w:rsidP="001C0CEC">
      <w:pPr>
        <w:pStyle w:val="Subtitle"/>
        <w:rPr>
          <w:i/>
          <w:sz w:val="32"/>
        </w:rPr>
      </w:pPr>
      <w:r w:rsidRPr="009C1208">
        <w:rPr>
          <w:i/>
          <w:sz w:val="32"/>
        </w:rPr>
        <w:t>School: Reading School</w:t>
      </w:r>
    </w:p>
    <w:p w14:paraId="455CD462" w14:textId="45221400" w:rsidR="00461944" w:rsidRPr="009C1208" w:rsidRDefault="0097062B" w:rsidP="001C0CEC">
      <w:pPr>
        <w:pStyle w:val="Subtitle"/>
        <w:rPr>
          <w:i/>
          <w:sz w:val="28"/>
        </w:rPr>
      </w:pPr>
      <w:r w:rsidRPr="009C1208">
        <w:rPr>
          <w:i/>
          <w:sz w:val="28"/>
        </w:rPr>
        <w:t>Candidate no. 7169</w:t>
      </w:r>
    </w:p>
    <w:p w14:paraId="740FE399" w14:textId="77777777" w:rsidR="008325E6" w:rsidRPr="009C1208" w:rsidRDefault="001F6047" w:rsidP="005148EE">
      <w:pPr>
        <w:pStyle w:val="Abstract"/>
        <w:ind w:left="1276" w:right="1354" w:hanging="850"/>
        <w:rPr>
          <w:i w:val="0"/>
          <w:color w:val="365F91" w:themeColor="accent1" w:themeShade="BF"/>
        </w:rPr>
      </w:pPr>
      <w:r w:rsidRPr="009C1208">
        <w:rPr>
          <w:i w:val="0"/>
          <w:color w:val="365F91" w:themeColor="accent1" w:themeShade="BF"/>
        </w:rPr>
        <w:t xml:space="preserve">AEGIS: Artificial Emergency Guidance and </w:t>
      </w:r>
      <w:r w:rsidR="001E13D3" w:rsidRPr="009C1208">
        <w:rPr>
          <w:i w:val="0"/>
          <w:color w:val="365F91" w:themeColor="accent1" w:themeShade="BF"/>
        </w:rPr>
        <w:t>Intelligent</w:t>
      </w:r>
      <w:r w:rsidR="0004136C" w:rsidRPr="009C1208">
        <w:rPr>
          <w:i w:val="0"/>
          <w:color w:val="365F91" w:themeColor="accent1" w:themeShade="BF"/>
        </w:rPr>
        <w:t xml:space="preserve"> System</w:t>
      </w:r>
    </w:p>
    <w:p w14:paraId="0E633F3C" w14:textId="1F23F619" w:rsidR="00805D6D" w:rsidRPr="009C1208" w:rsidRDefault="00B54860" w:rsidP="00E92C90">
      <w:pPr>
        <w:pStyle w:val="Abstract"/>
        <w:ind w:left="720" w:right="78" w:hanging="720"/>
        <w:sectPr w:rsidR="00805D6D" w:rsidRPr="009C1208" w:rsidSect="00033E03">
          <w:headerReference w:type="default" r:id="rId13"/>
          <w:footerReference w:type="default" r:id="rId14"/>
          <w:footerReference w:type="first" r:id="rId15"/>
          <w:pgSz w:w="12240" w:h="15840" w:code="1"/>
          <w:pgMar w:top="2098" w:right="1474" w:bottom="1797" w:left="1474" w:header="1080" w:footer="720" w:gutter="0"/>
          <w:pgNumType w:start="0"/>
          <w:cols w:space="720"/>
          <w:titlePg/>
          <w:docGrid w:linePitch="360"/>
        </w:sectPr>
      </w:pPr>
      <w:r w:rsidRPr="009C1208">
        <w:rPr>
          <w:i w:val="0"/>
          <w:sz w:val="24"/>
        </w:rPr>
        <w:br/>
      </w:r>
      <w:r w:rsidRPr="009C1208">
        <w:rPr>
          <w:sz w:val="24"/>
        </w:rPr>
        <w:t xml:space="preserve">Applying </w:t>
      </w:r>
      <w:r w:rsidR="00FB000E" w:rsidRPr="009C1208">
        <w:rPr>
          <w:sz w:val="24"/>
        </w:rPr>
        <w:t>Neuroevolution</w:t>
      </w:r>
      <w:r w:rsidRPr="009C1208">
        <w:rPr>
          <w:sz w:val="24"/>
        </w:rPr>
        <w:t xml:space="preserve"> to create a self-learning artificially intelligent collision avoidance system.</w:t>
      </w:r>
      <w:r w:rsidRPr="009C1208">
        <w:br/>
      </w:r>
      <w:r w:rsidRPr="009C1208">
        <w:br/>
      </w:r>
      <w:r w:rsidRPr="009C1208">
        <w:br/>
      </w:r>
    </w:p>
    <w:bookmarkStart w:id="2" w:name="_Toc513972278" w:displacedByCustomXml="next"/>
    <w:bookmarkStart w:id="3" w:name="_Toc513972277" w:displacedByCustomXml="next"/>
    <w:sdt>
      <w:sdtPr>
        <w:rPr>
          <w:b w:val="0"/>
          <w:sz w:val="22"/>
        </w:rPr>
        <w:id w:val="2143691863"/>
        <w:docPartObj>
          <w:docPartGallery w:val="Table of Contents"/>
          <w:docPartUnique/>
        </w:docPartObj>
      </w:sdtPr>
      <w:sdtEndPr>
        <w:rPr>
          <w:bCs/>
          <w:noProof/>
        </w:rPr>
      </w:sdtEndPr>
      <w:sdtContent>
        <w:p w14:paraId="7A827582" w14:textId="350C7AB1" w:rsidR="006108A9" w:rsidRPr="00FE02F2" w:rsidRDefault="006108A9" w:rsidP="00F36DCD">
          <w:pPr>
            <w:pStyle w:val="TOCHeading"/>
          </w:pPr>
          <w:r w:rsidRPr="00FE02F2">
            <w:t>Table of Contents</w:t>
          </w:r>
        </w:p>
        <w:p w14:paraId="1B5DD8AE" w14:textId="677C2FB0" w:rsidR="001475E4" w:rsidRPr="00FE02F2" w:rsidRDefault="006108A9">
          <w:pPr>
            <w:pStyle w:val="TOC1"/>
            <w:rPr>
              <w:rFonts w:eastAsiaTheme="minorEastAsia"/>
              <w:color w:val="auto"/>
              <w:kern w:val="0"/>
              <w:szCs w:val="22"/>
              <w:lang w:eastAsia="en-GB"/>
            </w:rPr>
          </w:pPr>
          <w:r w:rsidRPr="00FE02F2">
            <w:rPr>
              <w:b/>
              <w:bCs/>
            </w:rPr>
            <w:fldChar w:fldCharType="begin"/>
          </w:r>
          <w:r w:rsidRPr="00FE02F2">
            <w:rPr>
              <w:b/>
              <w:bCs/>
            </w:rPr>
            <w:instrText xml:space="preserve"> TOC \o "1-3" \h \z \u </w:instrText>
          </w:r>
          <w:r w:rsidRPr="00FE02F2">
            <w:rPr>
              <w:b/>
              <w:bCs/>
            </w:rPr>
            <w:fldChar w:fldCharType="separate"/>
          </w:r>
          <w:hyperlink w:anchor="_Toc720285" w:history="1">
            <w:r w:rsidR="001475E4" w:rsidRPr="00FE02F2">
              <w:rPr>
                <w:rStyle w:val="Hyperlink"/>
              </w:rPr>
              <w:t>Introduction</w:t>
            </w:r>
            <w:r w:rsidR="001475E4" w:rsidRPr="00FE02F2">
              <w:rPr>
                <w:webHidden/>
              </w:rPr>
              <w:tab/>
            </w:r>
            <w:r w:rsidR="001475E4" w:rsidRPr="00FE02F2">
              <w:rPr>
                <w:webHidden/>
              </w:rPr>
              <w:fldChar w:fldCharType="begin"/>
            </w:r>
            <w:r w:rsidR="001475E4" w:rsidRPr="00FE02F2">
              <w:rPr>
                <w:webHidden/>
              </w:rPr>
              <w:instrText xml:space="preserve"> PAGEREF _Toc720285 \h </w:instrText>
            </w:r>
            <w:r w:rsidR="001475E4" w:rsidRPr="00FE02F2">
              <w:rPr>
                <w:webHidden/>
              </w:rPr>
            </w:r>
            <w:r w:rsidR="001475E4" w:rsidRPr="00FE02F2">
              <w:rPr>
                <w:webHidden/>
              </w:rPr>
              <w:fldChar w:fldCharType="separate"/>
            </w:r>
            <w:r w:rsidR="001475E4" w:rsidRPr="00FE02F2">
              <w:rPr>
                <w:webHidden/>
              </w:rPr>
              <w:t>2</w:t>
            </w:r>
            <w:r w:rsidR="001475E4" w:rsidRPr="00FE02F2">
              <w:rPr>
                <w:webHidden/>
              </w:rPr>
              <w:fldChar w:fldCharType="end"/>
            </w:r>
          </w:hyperlink>
        </w:p>
        <w:p w14:paraId="7A4E4907" w14:textId="0EF170DD" w:rsidR="001475E4" w:rsidRPr="00FE02F2" w:rsidRDefault="001475E4">
          <w:pPr>
            <w:pStyle w:val="TOC1"/>
            <w:rPr>
              <w:rFonts w:eastAsiaTheme="minorEastAsia"/>
              <w:color w:val="auto"/>
              <w:kern w:val="0"/>
              <w:szCs w:val="22"/>
              <w:lang w:eastAsia="en-GB"/>
            </w:rPr>
          </w:pPr>
          <w:hyperlink w:anchor="_Toc720286" w:history="1">
            <w:r w:rsidRPr="00FE02F2">
              <w:rPr>
                <w:rStyle w:val="Hyperlink"/>
              </w:rPr>
              <w:t>Analysis</w:t>
            </w:r>
            <w:r w:rsidRPr="00FE02F2">
              <w:rPr>
                <w:webHidden/>
              </w:rPr>
              <w:tab/>
            </w:r>
            <w:r w:rsidRPr="00FE02F2">
              <w:rPr>
                <w:webHidden/>
              </w:rPr>
              <w:fldChar w:fldCharType="begin"/>
            </w:r>
            <w:r w:rsidRPr="00FE02F2">
              <w:rPr>
                <w:webHidden/>
              </w:rPr>
              <w:instrText xml:space="preserve"> PAGEREF _Toc720286 \h </w:instrText>
            </w:r>
            <w:r w:rsidRPr="00FE02F2">
              <w:rPr>
                <w:webHidden/>
              </w:rPr>
            </w:r>
            <w:r w:rsidRPr="00FE02F2">
              <w:rPr>
                <w:webHidden/>
              </w:rPr>
              <w:fldChar w:fldCharType="separate"/>
            </w:r>
            <w:r w:rsidRPr="00FE02F2">
              <w:rPr>
                <w:webHidden/>
              </w:rPr>
              <w:t>3</w:t>
            </w:r>
            <w:r w:rsidRPr="00FE02F2">
              <w:rPr>
                <w:webHidden/>
              </w:rPr>
              <w:fldChar w:fldCharType="end"/>
            </w:r>
          </w:hyperlink>
        </w:p>
        <w:p w14:paraId="28547CC4" w14:textId="1A809878" w:rsidR="001475E4" w:rsidRPr="00FE02F2" w:rsidRDefault="001475E4">
          <w:pPr>
            <w:pStyle w:val="TOC2"/>
            <w:tabs>
              <w:tab w:val="right" w:leader="underscore" w:pos="9282"/>
            </w:tabs>
            <w:rPr>
              <w:rFonts w:eastAsiaTheme="minorEastAsia"/>
              <w:noProof/>
              <w:color w:val="auto"/>
              <w:kern w:val="0"/>
              <w:szCs w:val="22"/>
              <w:lang w:eastAsia="en-GB"/>
            </w:rPr>
          </w:pPr>
          <w:hyperlink w:anchor="_Toc720287" w:history="1">
            <w:r w:rsidRPr="00FE02F2">
              <w:rPr>
                <w:rStyle w:val="Hyperlink"/>
                <w:noProof/>
              </w:rPr>
              <w:t>Project Outline</w:t>
            </w:r>
            <w:r w:rsidRPr="00FE02F2">
              <w:rPr>
                <w:noProof/>
                <w:webHidden/>
              </w:rPr>
              <w:tab/>
            </w:r>
            <w:r w:rsidRPr="00FE02F2">
              <w:rPr>
                <w:noProof/>
                <w:webHidden/>
              </w:rPr>
              <w:fldChar w:fldCharType="begin"/>
            </w:r>
            <w:r w:rsidRPr="00FE02F2">
              <w:rPr>
                <w:noProof/>
                <w:webHidden/>
              </w:rPr>
              <w:instrText xml:space="preserve"> PAGEREF _Toc720287 \h </w:instrText>
            </w:r>
            <w:r w:rsidRPr="00FE02F2">
              <w:rPr>
                <w:noProof/>
                <w:webHidden/>
              </w:rPr>
            </w:r>
            <w:r w:rsidRPr="00FE02F2">
              <w:rPr>
                <w:noProof/>
                <w:webHidden/>
              </w:rPr>
              <w:fldChar w:fldCharType="separate"/>
            </w:r>
            <w:r w:rsidRPr="00FE02F2">
              <w:rPr>
                <w:noProof/>
                <w:webHidden/>
              </w:rPr>
              <w:t>3</w:t>
            </w:r>
            <w:r w:rsidRPr="00FE02F2">
              <w:rPr>
                <w:noProof/>
                <w:webHidden/>
              </w:rPr>
              <w:fldChar w:fldCharType="end"/>
            </w:r>
          </w:hyperlink>
        </w:p>
        <w:p w14:paraId="4C434258" w14:textId="7E615805" w:rsidR="001475E4" w:rsidRPr="00FE02F2" w:rsidRDefault="001475E4">
          <w:pPr>
            <w:pStyle w:val="TOC2"/>
            <w:tabs>
              <w:tab w:val="right" w:leader="underscore" w:pos="9282"/>
            </w:tabs>
            <w:rPr>
              <w:rFonts w:eastAsiaTheme="minorEastAsia"/>
              <w:noProof/>
              <w:color w:val="auto"/>
              <w:kern w:val="0"/>
              <w:szCs w:val="22"/>
              <w:lang w:eastAsia="en-GB"/>
            </w:rPr>
          </w:pPr>
          <w:hyperlink w:anchor="_Toc720288" w:history="1">
            <w:r w:rsidRPr="00FE02F2">
              <w:rPr>
                <w:rStyle w:val="Hyperlink"/>
                <w:noProof/>
              </w:rPr>
              <w:t>Research</w:t>
            </w:r>
            <w:r w:rsidRPr="00FE02F2">
              <w:rPr>
                <w:noProof/>
                <w:webHidden/>
              </w:rPr>
              <w:tab/>
            </w:r>
            <w:r w:rsidRPr="00FE02F2">
              <w:rPr>
                <w:noProof/>
                <w:webHidden/>
              </w:rPr>
              <w:fldChar w:fldCharType="begin"/>
            </w:r>
            <w:r w:rsidRPr="00FE02F2">
              <w:rPr>
                <w:noProof/>
                <w:webHidden/>
              </w:rPr>
              <w:instrText xml:space="preserve"> PAGEREF _Toc720288 \h </w:instrText>
            </w:r>
            <w:r w:rsidRPr="00FE02F2">
              <w:rPr>
                <w:noProof/>
                <w:webHidden/>
              </w:rPr>
            </w:r>
            <w:r w:rsidRPr="00FE02F2">
              <w:rPr>
                <w:noProof/>
                <w:webHidden/>
              </w:rPr>
              <w:fldChar w:fldCharType="separate"/>
            </w:r>
            <w:r w:rsidRPr="00FE02F2">
              <w:rPr>
                <w:noProof/>
                <w:webHidden/>
              </w:rPr>
              <w:t>4</w:t>
            </w:r>
            <w:r w:rsidRPr="00FE02F2">
              <w:rPr>
                <w:noProof/>
                <w:webHidden/>
              </w:rPr>
              <w:fldChar w:fldCharType="end"/>
            </w:r>
          </w:hyperlink>
        </w:p>
        <w:p w14:paraId="4B550D53" w14:textId="6870EAB7" w:rsidR="001475E4" w:rsidRPr="00FE02F2" w:rsidRDefault="001475E4">
          <w:pPr>
            <w:pStyle w:val="TOC3"/>
            <w:tabs>
              <w:tab w:val="right" w:leader="underscore" w:pos="9282"/>
            </w:tabs>
            <w:rPr>
              <w:rFonts w:eastAsiaTheme="minorEastAsia"/>
              <w:noProof/>
              <w:color w:val="auto"/>
              <w:kern w:val="0"/>
              <w:szCs w:val="22"/>
              <w:lang w:eastAsia="en-GB"/>
            </w:rPr>
          </w:pPr>
          <w:hyperlink w:anchor="_Toc720289" w:history="1">
            <w:r w:rsidRPr="00FE02F2">
              <w:rPr>
                <w:rStyle w:val="Hyperlink"/>
                <w:noProof/>
              </w:rPr>
              <w:t>Machine Learning</w:t>
            </w:r>
            <w:r w:rsidRPr="00FE02F2">
              <w:rPr>
                <w:noProof/>
                <w:webHidden/>
              </w:rPr>
              <w:tab/>
            </w:r>
            <w:r w:rsidRPr="00FE02F2">
              <w:rPr>
                <w:noProof/>
                <w:webHidden/>
              </w:rPr>
              <w:fldChar w:fldCharType="begin"/>
            </w:r>
            <w:r w:rsidRPr="00FE02F2">
              <w:rPr>
                <w:noProof/>
                <w:webHidden/>
              </w:rPr>
              <w:instrText xml:space="preserve"> PAGEREF _Toc720289 \h </w:instrText>
            </w:r>
            <w:r w:rsidRPr="00FE02F2">
              <w:rPr>
                <w:noProof/>
                <w:webHidden/>
              </w:rPr>
            </w:r>
            <w:r w:rsidRPr="00FE02F2">
              <w:rPr>
                <w:noProof/>
                <w:webHidden/>
              </w:rPr>
              <w:fldChar w:fldCharType="separate"/>
            </w:r>
            <w:r w:rsidRPr="00FE02F2">
              <w:rPr>
                <w:noProof/>
                <w:webHidden/>
              </w:rPr>
              <w:t>4</w:t>
            </w:r>
            <w:r w:rsidRPr="00FE02F2">
              <w:rPr>
                <w:noProof/>
                <w:webHidden/>
              </w:rPr>
              <w:fldChar w:fldCharType="end"/>
            </w:r>
          </w:hyperlink>
        </w:p>
        <w:p w14:paraId="18ECFD73" w14:textId="6C87EAB4" w:rsidR="001475E4" w:rsidRPr="00FE02F2" w:rsidRDefault="001475E4">
          <w:pPr>
            <w:pStyle w:val="TOC3"/>
            <w:tabs>
              <w:tab w:val="right" w:leader="underscore" w:pos="9282"/>
            </w:tabs>
            <w:rPr>
              <w:rFonts w:eastAsiaTheme="minorEastAsia"/>
              <w:noProof/>
              <w:color w:val="auto"/>
              <w:kern w:val="0"/>
              <w:szCs w:val="22"/>
              <w:lang w:eastAsia="en-GB"/>
            </w:rPr>
          </w:pPr>
          <w:hyperlink w:anchor="_Toc720290" w:history="1">
            <w:r w:rsidRPr="00FE02F2">
              <w:rPr>
                <w:rStyle w:val="Hyperlink"/>
                <w:noProof/>
              </w:rPr>
              <w:t>Autonomous Vehicles</w:t>
            </w:r>
            <w:r w:rsidRPr="00FE02F2">
              <w:rPr>
                <w:noProof/>
                <w:webHidden/>
              </w:rPr>
              <w:tab/>
            </w:r>
            <w:r w:rsidRPr="00FE02F2">
              <w:rPr>
                <w:noProof/>
                <w:webHidden/>
              </w:rPr>
              <w:fldChar w:fldCharType="begin"/>
            </w:r>
            <w:r w:rsidRPr="00FE02F2">
              <w:rPr>
                <w:noProof/>
                <w:webHidden/>
              </w:rPr>
              <w:instrText xml:space="preserve"> PAGEREF _Toc720290 \h </w:instrText>
            </w:r>
            <w:r w:rsidRPr="00FE02F2">
              <w:rPr>
                <w:noProof/>
                <w:webHidden/>
              </w:rPr>
            </w:r>
            <w:r w:rsidRPr="00FE02F2">
              <w:rPr>
                <w:noProof/>
                <w:webHidden/>
              </w:rPr>
              <w:fldChar w:fldCharType="separate"/>
            </w:r>
            <w:r w:rsidRPr="00FE02F2">
              <w:rPr>
                <w:noProof/>
                <w:webHidden/>
              </w:rPr>
              <w:t>8</w:t>
            </w:r>
            <w:r w:rsidRPr="00FE02F2">
              <w:rPr>
                <w:noProof/>
                <w:webHidden/>
              </w:rPr>
              <w:fldChar w:fldCharType="end"/>
            </w:r>
          </w:hyperlink>
        </w:p>
        <w:p w14:paraId="56C3E584" w14:textId="0FFD7AD9" w:rsidR="001475E4" w:rsidRPr="00FE02F2" w:rsidRDefault="001475E4">
          <w:pPr>
            <w:pStyle w:val="TOC3"/>
            <w:tabs>
              <w:tab w:val="right" w:leader="underscore" w:pos="9282"/>
            </w:tabs>
            <w:rPr>
              <w:rFonts w:eastAsiaTheme="minorEastAsia"/>
              <w:noProof/>
              <w:color w:val="auto"/>
              <w:kern w:val="0"/>
              <w:szCs w:val="22"/>
              <w:lang w:eastAsia="en-GB"/>
            </w:rPr>
          </w:pPr>
          <w:hyperlink w:anchor="_Toc720291" w:history="1">
            <w:r w:rsidRPr="00FE02F2">
              <w:rPr>
                <w:rStyle w:val="Hyperlink"/>
                <w:noProof/>
              </w:rPr>
              <w:t>Current Systems and Problems</w:t>
            </w:r>
            <w:r w:rsidRPr="00FE02F2">
              <w:rPr>
                <w:noProof/>
                <w:webHidden/>
              </w:rPr>
              <w:tab/>
            </w:r>
            <w:r w:rsidRPr="00FE02F2">
              <w:rPr>
                <w:noProof/>
                <w:webHidden/>
              </w:rPr>
              <w:fldChar w:fldCharType="begin"/>
            </w:r>
            <w:r w:rsidRPr="00FE02F2">
              <w:rPr>
                <w:noProof/>
                <w:webHidden/>
              </w:rPr>
              <w:instrText xml:space="preserve"> PAGEREF _Toc720291 \h </w:instrText>
            </w:r>
            <w:r w:rsidRPr="00FE02F2">
              <w:rPr>
                <w:noProof/>
                <w:webHidden/>
              </w:rPr>
            </w:r>
            <w:r w:rsidRPr="00FE02F2">
              <w:rPr>
                <w:noProof/>
                <w:webHidden/>
              </w:rPr>
              <w:fldChar w:fldCharType="separate"/>
            </w:r>
            <w:r w:rsidRPr="00FE02F2">
              <w:rPr>
                <w:noProof/>
                <w:webHidden/>
              </w:rPr>
              <w:t>9</w:t>
            </w:r>
            <w:r w:rsidRPr="00FE02F2">
              <w:rPr>
                <w:noProof/>
                <w:webHidden/>
              </w:rPr>
              <w:fldChar w:fldCharType="end"/>
            </w:r>
          </w:hyperlink>
        </w:p>
        <w:p w14:paraId="3448D065" w14:textId="0E925D32" w:rsidR="001475E4" w:rsidRPr="00FE02F2" w:rsidRDefault="001475E4">
          <w:pPr>
            <w:pStyle w:val="TOC3"/>
            <w:tabs>
              <w:tab w:val="right" w:leader="underscore" w:pos="9282"/>
            </w:tabs>
            <w:rPr>
              <w:rFonts w:eastAsiaTheme="minorEastAsia"/>
              <w:noProof/>
              <w:color w:val="auto"/>
              <w:kern w:val="0"/>
              <w:szCs w:val="22"/>
              <w:lang w:eastAsia="en-GB"/>
            </w:rPr>
          </w:pPr>
          <w:hyperlink w:anchor="_Toc720292" w:history="1">
            <w:r w:rsidRPr="00FE02F2">
              <w:rPr>
                <w:rStyle w:val="Hyperlink"/>
                <w:noProof/>
              </w:rPr>
              <w:t>Potential Solution</w:t>
            </w:r>
            <w:r w:rsidRPr="00FE02F2">
              <w:rPr>
                <w:noProof/>
                <w:webHidden/>
              </w:rPr>
              <w:tab/>
            </w:r>
            <w:r w:rsidRPr="00FE02F2">
              <w:rPr>
                <w:noProof/>
                <w:webHidden/>
              </w:rPr>
              <w:fldChar w:fldCharType="begin"/>
            </w:r>
            <w:r w:rsidRPr="00FE02F2">
              <w:rPr>
                <w:noProof/>
                <w:webHidden/>
              </w:rPr>
              <w:instrText xml:space="preserve"> PAGEREF _Toc720292 \h </w:instrText>
            </w:r>
            <w:r w:rsidRPr="00FE02F2">
              <w:rPr>
                <w:noProof/>
                <w:webHidden/>
              </w:rPr>
            </w:r>
            <w:r w:rsidRPr="00FE02F2">
              <w:rPr>
                <w:noProof/>
                <w:webHidden/>
              </w:rPr>
              <w:fldChar w:fldCharType="separate"/>
            </w:r>
            <w:r w:rsidRPr="00FE02F2">
              <w:rPr>
                <w:noProof/>
                <w:webHidden/>
              </w:rPr>
              <w:t>10</w:t>
            </w:r>
            <w:r w:rsidRPr="00FE02F2">
              <w:rPr>
                <w:noProof/>
                <w:webHidden/>
              </w:rPr>
              <w:fldChar w:fldCharType="end"/>
            </w:r>
          </w:hyperlink>
        </w:p>
        <w:p w14:paraId="686F8B8E" w14:textId="5301B9BB" w:rsidR="001475E4" w:rsidRPr="00FE02F2" w:rsidRDefault="001475E4">
          <w:pPr>
            <w:pStyle w:val="TOC3"/>
            <w:tabs>
              <w:tab w:val="right" w:leader="underscore" w:pos="9282"/>
            </w:tabs>
            <w:rPr>
              <w:rFonts w:eastAsiaTheme="minorEastAsia"/>
              <w:noProof/>
              <w:color w:val="auto"/>
              <w:kern w:val="0"/>
              <w:szCs w:val="22"/>
              <w:lang w:eastAsia="en-GB"/>
            </w:rPr>
          </w:pPr>
          <w:hyperlink w:anchor="_Toc720293" w:history="1">
            <w:r w:rsidRPr="00FE02F2">
              <w:rPr>
                <w:rStyle w:val="Hyperlink"/>
                <w:noProof/>
              </w:rPr>
              <w:t>Applications</w:t>
            </w:r>
            <w:r w:rsidRPr="00FE02F2">
              <w:rPr>
                <w:noProof/>
                <w:webHidden/>
              </w:rPr>
              <w:tab/>
            </w:r>
            <w:r w:rsidRPr="00FE02F2">
              <w:rPr>
                <w:noProof/>
                <w:webHidden/>
              </w:rPr>
              <w:fldChar w:fldCharType="begin"/>
            </w:r>
            <w:r w:rsidRPr="00FE02F2">
              <w:rPr>
                <w:noProof/>
                <w:webHidden/>
              </w:rPr>
              <w:instrText xml:space="preserve"> PAGEREF _Toc720293 \h </w:instrText>
            </w:r>
            <w:r w:rsidRPr="00FE02F2">
              <w:rPr>
                <w:noProof/>
                <w:webHidden/>
              </w:rPr>
            </w:r>
            <w:r w:rsidRPr="00FE02F2">
              <w:rPr>
                <w:noProof/>
                <w:webHidden/>
              </w:rPr>
              <w:fldChar w:fldCharType="separate"/>
            </w:r>
            <w:r w:rsidRPr="00FE02F2">
              <w:rPr>
                <w:noProof/>
                <w:webHidden/>
              </w:rPr>
              <w:t>10</w:t>
            </w:r>
            <w:r w:rsidRPr="00FE02F2">
              <w:rPr>
                <w:noProof/>
                <w:webHidden/>
              </w:rPr>
              <w:fldChar w:fldCharType="end"/>
            </w:r>
          </w:hyperlink>
        </w:p>
        <w:p w14:paraId="1A49B0C3" w14:textId="0933EB59" w:rsidR="001475E4" w:rsidRPr="00FE02F2" w:rsidRDefault="001475E4">
          <w:pPr>
            <w:pStyle w:val="TOC2"/>
            <w:tabs>
              <w:tab w:val="right" w:leader="underscore" w:pos="9282"/>
            </w:tabs>
            <w:rPr>
              <w:rFonts w:eastAsiaTheme="minorEastAsia"/>
              <w:noProof/>
              <w:color w:val="auto"/>
              <w:kern w:val="0"/>
              <w:szCs w:val="22"/>
              <w:lang w:eastAsia="en-GB"/>
            </w:rPr>
          </w:pPr>
          <w:hyperlink w:anchor="_Toc720294" w:history="1">
            <w:r w:rsidRPr="00FE02F2">
              <w:rPr>
                <w:rStyle w:val="Hyperlink"/>
                <w:noProof/>
              </w:rPr>
              <w:t>Potential Clients</w:t>
            </w:r>
            <w:r w:rsidRPr="00FE02F2">
              <w:rPr>
                <w:noProof/>
                <w:webHidden/>
              </w:rPr>
              <w:tab/>
            </w:r>
            <w:r w:rsidRPr="00FE02F2">
              <w:rPr>
                <w:noProof/>
                <w:webHidden/>
              </w:rPr>
              <w:fldChar w:fldCharType="begin"/>
            </w:r>
            <w:r w:rsidRPr="00FE02F2">
              <w:rPr>
                <w:noProof/>
                <w:webHidden/>
              </w:rPr>
              <w:instrText xml:space="preserve"> PAGEREF _Toc720294 \h </w:instrText>
            </w:r>
            <w:r w:rsidRPr="00FE02F2">
              <w:rPr>
                <w:noProof/>
                <w:webHidden/>
              </w:rPr>
            </w:r>
            <w:r w:rsidRPr="00FE02F2">
              <w:rPr>
                <w:noProof/>
                <w:webHidden/>
              </w:rPr>
              <w:fldChar w:fldCharType="separate"/>
            </w:r>
            <w:r w:rsidRPr="00FE02F2">
              <w:rPr>
                <w:noProof/>
                <w:webHidden/>
              </w:rPr>
              <w:t>11</w:t>
            </w:r>
            <w:r w:rsidRPr="00FE02F2">
              <w:rPr>
                <w:noProof/>
                <w:webHidden/>
              </w:rPr>
              <w:fldChar w:fldCharType="end"/>
            </w:r>
          </w:hyperlink>
        </w:p>
        <w:p w14:paraId="180EEB14" w14:textId="39F07E31" w:rsidR="001475E4" w:rsidRPr="00FE02F2" w:rsidRDefault="001475E4">
          <w:pPr>
            <w:pStyle w:val="TOC2"/>
            <w:tabs>
              <w:tab w:val="right" w:leader="underscore" w:pos="9282"/>
            </w:tabs>
            <w:rPr>
              <w:rFonts w:eastAsiaTheme="minorEastAsia"/>
              <w:noProof/>
              <w:color w:val="auto"/>
              <w:kern w:val="0"/>
              <w:szCs w:val="22"/>
              <w:lang w:eastAsia="en-GB"/>
            </w:rPr>
          </w:pPr>
          <w:hyperlink w:anchor="_Toc720295" w:history="1">
            <w:r w:rsidRPr="00FE02F2">
              <w:rPr>
                <w:rStyle w:val="Hyperlink"/>
                <w:noProof/>
              </w:rPr>
              <w:t>Objectives</w:t>
            </w:r>
            <w:r w:rsidRPr="00FE02F2">
              <w:rPr>
                <w:noProof/>
                <w:webHidden/>
              </w:rPr>
              <w:tab/>
            </w:r>
            <w:r w:rsidRPr="00FE02F2">
              <w:rPr>
                <w:noProof/>
                <w:webHidden/>
              </w:rPr>
              <w:fldChar w:fldCharType="begin"/>
            </w:r>
            <w:r w:rsidRPr="00FE02F2">
              <w:rPr>
                <w:noProof/>
                <w:webHidden/>
              </w:rPr>
              <w:instrText xml:space="preserve"> PAGEREF _Toc720295 \h </w:instrText>
            </w:r>
            <w:r w:rsidRPr="00FE02F2">
              <w:rPr>
                <w:noProof/>
                <w:webHidden/>
              </w:rPr>
            </w:r>
            <w:r w:rsidRPr="00FE02F2">
              <w:rPr>
                <w:noProof/>
                <w:webHidden/>
              </w:rPr>
              <w:fldChar w:fldCharType="separate"/>
            </w:r>
            <w:r w:rsidRPr="00FE02F2">
              <w:rPr>
                <w:noProof/>
                <w:webHidden/>
              </w:rPr>
              <w:t>11</w:t>
            </w:r>
            <w:r w:rsidRPr="00FE02F2">
              <w:rPr>
                <w:noProof/>
                <w:webHidden/>
              </w:rPr>
              <w:fldChar w:fldCharType="end"/>
            </w:r>
          </w:hyperlink>
        </w:p>
        <w:p w14:paraId="0F5D27A0" w14:textId="363EB576" w:rsidR="001475E4" w:rsidRPr="00FE02F2" w:rsidRDefault="001475E4">
          <w:pPr>
            <w:pStyle w:val="TOC3"/>
            <w:tabs>
              <w:tab w:val="right" w:leader="underscore" w:pos="9282"/>
            </w:tabs>
            <w:rPr>
              <w:rFonts w:eastAsiaTheme="minorEastAsia"/>
              <w:noProof/>
              <w:color w:val="auto"/>
              <w:kern w:val="0"/>
              <w:szCs w:val="22"/>
              <w:lang w:eastAsia="en-GB"/>
            </w:rPr>
          </w:pPr>
          <w:hyperlink w:anchor="_Toc720296" w:history="1">
            <w:r w:rsidRPr="00FE02F2">
              <w:rPr>
                <w:rStyle w:val="Hyperlink"/>
                <w:noProof/>
              </w:rPr>
              <w:t>User Interface</w:t>
            </w:r>
            <w:r w:rsidRPr="00FE02F2">
              <w:rPr>
                <w:noProof/>
                <w:webHidden/>
              </w:rPr>
              <w:tab/>
            </w:r>
            <w:r w:rsidRPr="00FE02F2">
              <w:rPr>
                <w:noProof/>
                <w:webHidden/>
              </w:rPr>
              <w:fldChar w:fldCharType="begin"/>
            </w:r>
            <w:r w:rsidRPr="00FE02F2">
              <w:rPr>
                <w:noProof/>
                <w:webHidden/>
              </w:rPr>
              <w:instrText xml:space="preserve"> PAGEREF _Toc720296 \h </w:instrText>
            </w:r>
            <w:r w:rsidRPr="00FE02F2">
              <w:rPr>
                <w:noProof/>
                <w:webHidden/>
              </w:rPr>
            </w:r>
            <w:r w:rsidRPr="00FE02F2">
              <w:rPr>
                <w:noProof/>
                <w:webHidden/>
              </w:rPr>
              <w:fldChar w:fldCharType="separate"/>
            </w:r>
            <w:r w:rsidRPr="00FE02F2">
              <w:rPr>
                <w:noProof/>
                <w:webHidden/>
              </w:rPr>
              <w:t>11</w:t>
            </w:r>
            <w:r w:rsidRPr="00FE02F2">
              <w:rPr>
                <w:noProof/>
                <w:webHidden/>
              </w:rPr>
              <w:fldChar w:fldCharType="end"/>
            </w:r>
          </w:hyperlink>
        </w:p>
        <w:p w14:paraId="03C5D1F0" w14:textId="551ADF8E" w:rsidR="001475E4" w:rsidRPr="00FE02F2" w:rsidRDefault="001475E4">
          <w:pPr>
            <w:pStyle w:val="TOC3"/>
            <w:tabs>
              <w:tab w:val="right" w:leader="underscore" w:pos="9282"/>
            </w:tabs>
            <w:rPr>
              <w:rFonts w:eastAsiaTheme="minorEastAsia"/>
              <w:noProof/>
              <w:color w:val="auto"/>
              <w:kern w:val="0"/>
              <w:szCs w:val="22"/>
              <w:lang w:eastAsia="en-GB"/>
            </w:rPr>
          </w:pPr>
          <w:hyperlink w:anchor="_Toc720297" w:history="1">
            <w:r w:rsidRPr="00FE02F2">
              <w:rPr>
                <w:rStyle w:val="Hyperlink"/>
                <w:noProof/>
              </w:rPr>
              <w:t>Environment</w:t>
            </w:r>
            <w:r w:rsidRPr="00FE02F2">
              <w:rPr>
                <w:noProof/>
                <w:webHidden/>
              </w:rPr>
              <w:tab/>
            </w:r>
            <w:r w:rsidRPr="00FE02F2">
              <w:rPr>
                <w:noProof/>
                <w:webHidden/>
              </w:rPr>
              <w:fldChar w:fldCharType="begin"/>
            </w:r>
            <w:r w:rsidRPr="00FE02F2">
              <w:rPr>
                <w:noProof/>
                <w:webHidden/>
              </w:rPr>
              <w:instrText xml:space="preserve"> PAGEREF _Toc720297 \h </w:instrText>
            </w:r>
            <w:r w:rsidRPr="00FE02F2">
              <w:rPr>
                <w:noProof/>
                <w:webHidden/>
              </w:rPr>
            </w:r>
            <w:r w:rsidRPr="00FE02F2">
              <w:rPr>
                <w:noProof/>
                <w:webHidden/>
              </w:rPr>
              <w:fldChar w:fldCharType="separate"/>
            </w:r>
            <w:r w:rsidRPr="00FE02F2">
              <w:rPr>
                <w:noProof/>
                <w:webHidden/>
              </w:rPr>
              <w:t>11</w:t>
            </w:r>
            <w:r w:rsidRPr="00FE02F2">
              <w:rPr>
                <w:noProof/>
                <w:webHidden/>
              </w:rPr>
              <w:fldChar w:fldCharType="end"/>
            </w:r>
          </w:hyperlink>
        </w:p>
        <w:p w14:paraId="57138920" w14:textId="25F8D8E1" w:rsidR="001475E4" w:rsidRPr="00FE02F2" w:rsidRDefault="001475E4">
          <w:pPr>
            <w:pStyle w:val="TOC3"/>
            <w:tabs>
              <w:tab w:val="right" w:leader="underscore" w:pos="9282"/>
            </w:tabs>
            <w:rPr>
              <w:rFonts w:eastAsiaTheme="minorEastAsia"/>
              <w:noProof/>
              <w:color w:val="auto"/>
              <w:kern w:val="0"/>
              <w:szCs w:val="22"/>
              <w:lang w:eastAsia="en-GB"/>
            </w:rPr>
          </w:pPr>
          <w:hyperlink w:anchor="_Toc720298" w:history="1">
            <w:r w:rsidRPr="00FE02F2">
              <w:rPr>
                <w:rStyle w:val="Hyperlink"/>
                <w:noProof/>
              </w:rPr>
              <w:t>Neural network</w:t>
            </w:r>
            <w:r w:rsidRPr="00FE02F2">
              <w:rPr>
                <w:noProof/>
                <w:webHidden/>
              </w:rPr>
              <w:tab/>
            </w:r>
            <w:r w:rsidRPr="00FE02F2">
              <w:rPr>
                <w:noProof/>
                <w:webHidden/>
              </w:rPr>
              <w:fldChar w:fldCharType="begin"/>
            </w:r>
            <w:r w:rsidRPr="00FE02F2">
              <w:rPr>
                <w:noProof/>
                <w:webHidden/>
              </w:rPr>
              <w:instrText xml:space="preserve"> PAGEREF _Toc720298 \h </w:instrText>
            </w:r>
            <w:r w:rsidRPr="00FE02F2">
              <w:rPr>
                <w:noProof/>
                <w:webHidden/>
              </w:rPr>
            </w:r>
            <w:r w:rsidRPr="00FE02F2">
              <w:rPr>
                <w:noProof/>
                <w:webHidden/>
              </w:rPr>
              <w:fldChar w:fldCharType="separate"/>
            </w:r>
            <w:r w:rsidRPr="00FE02F2">
              <w:rPr>
                <w:noProof/>
                <w:webHidden/>
              </w:rPr>
              <w:t>11</w:t>
            </w:r>
            <w:r w:rsidRPr="00FE02F2">
              <w:rPr>
                <w:noProof/>
                <w:webHidden/>
              </w:rPr>
              <w:fldChar w:fldCharType="end"/>
            </w:r>
          </w:hyperlink>
        </w:p>
        <w:p w14:paraId="23807F85" w14:textId="7811DFE3" w:rsidR="001475E4" w:rsidRPr="00FE02F2" w:rsidRDefault="001475E4">
          <w:pPr>
            <w:pStyle w:val="TOC3"/>
            <w:tabs>
              <w:tab w:val="right" w:leader="underscore" w:pos="9282"/>
            </w:tabs>
            <w:rPr>
              <w:rFonts w:eastAsiaTheme="minorEastAsia"/>
              <w:noProof/>
              <w:color w:val="auto"/>
              <w:kern w:val="0"/>
              <w:szCs w:val="22"/>
              <w:lang w:eastAsia="en-GB"/>
            </w:rPr>
          </w:pPr>
          <w:hyperlink w:anchor="_Toc720299" w:history="1">
            <w:r w:rsidRPr="00FE02F2">
              <w:rPr>
                <w:rStyle w:val="Hyperlink"/>
                <w:noProof/>
              </w:rPr>
              <w:t>Genetic Algorithm</w:t>
            </w:r>
            <w:r w:rsidRPr="00FE02F2">
              <w:rPr>
                <w:noProof/>
                <w:webHidden/>
              </w:rPr>
              <w:tab/>
            </w:r>
            <w:r w:rsidRPr="00FE02F2">
              <w:rPr>
                <w:noProof/>
                <w:webHidden/>
              </w:rPr>
              <w:fldChar w:fldCharType="begin"/>
            </w:r>
            <w:r w:rsidRPr="00FE02F2">
              <w:rPr>
                <w:noProof/>
                <w:webHidden/>
              </w:rPr>
              <w:instrText xml:space="preserve"> PAGEREF _Toc720299 \h </w:instrText>
            </w:r>
            <w:r w:rsidRPr="00FE02F2">
              <w:rPr>
                <w:noProof/>
                <w:webHidden/>
              </w:rPr>
            </w:r>
            <w:r w:rsidRPr="00FE02F2">
              <w:rPr>
                <w:noProof/>
                <w:webHidden/>
              </w:rPr>
              <w:fldChar w:fldCharType="separate"/>
            </w:r>
            <w:r w:rsidRPr="00FE02F2">
              <w:rPr>
                <w:noProof/>
                <w:webHidden/>
              </w:rPr>
              <w:t>12</w:t>
            </w:r>
            <w:r w:rsidRPr="00FE02F2">
              <w:rPr>
                <w:noProof/>
                <w:webHidden/>
              </w:rPr>
              <w:fldChar w:fldCharType="end"/>
            </w:r>
          </w:hyperlink>
        </w:p>
        <w:p w14:paraId="13A8E491" w14:textId="580CF38E" w:rsidR="001475E4" w:rsidRPr="00FE02F2" w:rsidRDefault="001475E4">
          <w:pPr>
            <w:pStyle w:val="TOC2"/>
            <w:tabs>
              <w:tab w:val="right" w:leader="underscore" w:pos="9282"/>
            </w:tabs>
            <w:rPr>
              <w:rFonts w:eastAsiaTheme="minorEastAsia"/>
              <w:noProof/>
              <w:color w:val="auto"/>
              <w:kern w:val="0"/>
              <w:szCs w:val="22"/>
              <w:lang w:eastAsia="en-GB"/>
            </w:rPr>
          </w:pPr>
          <w:hyperlink w:anchor="_Toc720300" w:history="1">
            <w:r w:rsidRPr="00FE02F2">
              <w:rPr>
                <w:rStyle w:val="Hyperlink"/>
                <w:noProof/>
              </w:rPr>
              <w:t>Extensions</w:t>
            </w:r>
            <w:r w:rsidRPr="00FE02F2">
              <w:rPr>
                <w:noProof/>
                <w:webHidden/>
              </w:rPr>
              <w:tab/>
            </w:r>
            <w:r w:rsidRPr="00FE02F2">
              <w:rPr>
                <w:noProof/>
                <w:webHidden/>
              </w:rPr>
              <w:fldChar w:fldCharType="begin"/>
            </w:r>
            <w:r w:rsidRPr="00FE02F2">
              <w:rPr>
                <w:noProof/>
                <w:webHidden/>
              </w:rPr>
              <w:instrText xml:space="preserve"> PAGEREF _Toc720300 \h </w:instrText>
            </w:r>
            <w:r w:rsidRPr="00FE02F2">
              <w:rPr>
                <w:noProof/>
                <w:webHidden/>
              </w:rPr>
            </w:r>
            <w:r w:rsidRPr="00FE02F2">
              <w:rPr>
                <w:noProof/>
                <w:webHidden/>
              </w:rPr>
              <w:fldChar w:fldCharType="separate"/>
            </w:r>
            <w:r w:rsidRPr="00FE02F2">
              <w:rPr>
                <w:noProof/>
                <w:webHidden/>
              </w:rPr>
              <w:t>12</w:t>
            </w:r>
            <w:r w:rsidRPr="00FE02F2">
              <w:rPr>
                <w:noProof/>
                <w:webHidden/>
              </w:rPr>
              <w:fldChar w:fldCharType="end"/>
            </w:r>
          </w:hyperlink>
        </w:p>
        <w:p w14:paraId="51553A95" w14:textId="3CF21D2B" w:rsidR="001475E4" w:rsidRPr="00FE02F2" w:rsidRDefault="001475E4">
          <w:pPr>
            <w:pStyle w:val="TOC2"/>
            <w:tabs>
              <w:tab w:val="right" w:leader="underscore" w:pos="9282"/>
            </w:tabs>
            <w:rPr>
              <w:rFonts w:eastAsiaTheme="minorEastAsia"/>
              <w:noProof/>
              <w:color w:val="auto"/>
              <w:kern w:val="0"/>
              <w:szCs w:val="22"/>
              <w:lang w:eastAsia="en-GB"/>
            </w:rPr>
          </w:pPr>
          <w:hyperlink w:anchor="_Toc720301" w:history="1">
            <w:r w:rsidRPr="00FE02F2">
              <w:rPr>
                <w:rStyle w:val="Hyperlink"/>
                <w:noProof/>
              </w:rPr>
              <w:t>Potential Programming Languages</w:t>
            </w:r>
            <w:r w:rsidRPr="00FE02F2">
              <w:rPr>
                <w:noProof/>
                <w:webHidden/>
              </w:rPr>
              <w:tab/>
            </w:r>
            <w:r w:rsidRPr="00FE02F2">
              <w:rPr>
                <w:noProof/>
                <w:webHidden/>
              </w:rPr>
              <w:fldChar w:fldCharType="begin"/>
            </w:r>
            <w:r w:rsidRPr="00FE02F2">
              <w:rPr>
                <w:noProof/>
                <w:webHidden/>
              </w:rPr>
              <w:instrText xml:space="preserve"> PAGEREF _Toc720301 \h </w:instrText>
            </w:r>
            <w:r w:rsidRPr="00FE02F2">
              <w:rPr>
                <w:noProof/>
                <w:webHidden/>
              </w:rPr>
            </w:r>
            <w:r w:rsidRPr="00FE02F2">
              <w:rPr>
                <w:noProof/>
                <w:webHidden/>
              </w:rPr>
              <w:fldChar w:fldCharType="separate"/>
            </w:r>
            <w:r w:rsidRPr="00FE02F2">
              <w:rPr>
                <w:noProof/>
                <w:webHidden/>
              </w:rPr>
              <w:t>13</w:t>
            </w:r>
            <w:r w:rsidRPr="00FE02F2">
              <w:rPr>
                <w:noProof/>
                <w:webHidden/>
              </w:rPr>
              <w:fldChar w:fldCharType="end"/>
            </w:r>
          </w:hyperlink>
        </w:p>
        <w:p w14:paraId="4DB550E7" w14:textId="735923DD" w:rsidR="001475E4" w:rsidRPr="00FE02F2" w:rsidRDefault="001475E4">
          <w:pPr>
            <w:pStyle w:val="TOC1"/>
            <w:rPr>
              <w:rFonts w:eastAsiaTheme="minorEastAsia"/>
              <w:color w:val="auto"/>
              <w:kern w:val="0"/>
              <w:szCs w:val="22"/>
              <w:lang w:eastAsia="en-GB"/>
            </w:rPr>
          </w:pPr>
          <w:hyperlink w:anchor="_Toc720302" w:history="1">
            <w:r w:rsidRPr="00FE02F2">
              <w:rPr>
                <w:rStyle w:val="Hyperlink"/>
              </w:rPr>
              <w:t>Design</w:t>
            </w:r>
            <w:r w:rsidRPr="00FE02F2">
              <w:rPr>
                <w:webHidden/>
              </w:rPr>
              <w:tab/>
            </w:r>
            <w:r w:rsidRPr="00FE02F2">
              <w:rPr>
                <w:webHidden/>
              </w:rPr>
              <w:fldChar w:fldCharType="begin"/>
            </w:r>
            <w:r w:rsidRPr="00FE02F2">
              <w:rPr>
                <w:webHidden/>
              </w:rPr>
              <w:instrText xml:space="preserve"> PAGEREF _Toc720302 \h </w:instrText>
            </w:r>
            <w:r w:rsidRPr="00FE02F2">
              <w:rPr>
                <w:webHidden/>
              </w:rPr>
            </w:r>
            <w:r w:rsidRPr="00FE02F2">
              <w:rPr>
                <w:webHidden/>
              </w:rPr>
              <w:fldChar w:fldCharType="separate"/>
            </w:r>
            <w:r w:rsidRPr="00FE02F2">
              <w:rPr>
                <w:webHidden/>
              </w:rPr>
              <w:t>14</w:t>
            </w:r>
            <w:r w:rsidRPr="00FE02F2">
              <w:rPr>
                <w:webHidden/>
              </w:rPr>
              <w:fldChar w:fldCharType="end"/>
            </w:r>
          </w:hyperlink>
        </w:p>
        <w:p w14:paraId="3FED818A" w14:textId="5C77E6F0" w:rsidR="001475E4" w:rsidRPr="00FE02F2" w:rsidRDefault="001475E4">
          <w:pPr>
            <w:pStyle w:val="TOC2"/>
            <w:tabs>
              <w:tab w:val="right" w:leader="underscore" w:pos="9282"/>
            </w:tabs>
            <w:rPr>
              <w:rFonts w:eastAsiaTheme="minorEastAsia"/>
              <w:noProof/>
              <w:color w:val="auto"/>
              <w:kern w:val="0"/>
              <w:szCs w:val="22"/>
              <w:lang w:eastAsia="en-GB"/>
            </w:rPr>
          </w:pPr>
          <w:hyperlink w:anchor="_Toc720303" w:history="1">
            <w:r w:rsidRPr="00FE02F2">
              <w:rPr>
                <w:rStyle w:val="Hyperlink"/>
                <w:noProof/>
              </w:rPr>
              <w:t>Overall system flow diagram</w:t>
            </w:r>
            <w:r w:rsidRPr="00FE02F2">
              <w:rPr>
                <w:noProof/>
                <w:webHidden/>
              </w:rPr>
              <w:tab/>
            </w:r>
            <w:r w:rsidRPr="00FE02F2">
              <w:rPr>
                <w:noProof/>
                <w:webHidden/>
              </w:rPr>
              <w:fldChar w:fldCharType="begin"/>
            </w:r>
            <w:r w:rsidRPr="00FE02F2">
              <w:rPr>
                <w:noProof/>
                <w:webHidden/>
              </w:rPr>
              <w:instrText xml:space="preserve"> PAGEREF _Toc720303 \h </w:instrText>
            </w:r>
            <w:r w:rsidRPr="00FE02F2">
              <w:rPr>
                <w:noProof/>
                <w:webHidden/>
              </w:rPr>
            </w:r>
            <w:r w:rsidRPr="00FE02F2">
              <w:rPr>
                <w:noProof/>
                <w:webHidden/>
              </w:rPr>
              <w:fldChar w:fldCharType="separate"/>
            </w:r>
            <w:r w:rsidRPr="00FE02F2">
              <w:rPr>
                <w:noProof/>
                <w:webHidden/>
              </w:rPr>
              <w:t>14</w:t>
            </w:r>
            <w:r w:rsidRPr="00FE02F2">
              <w:rPr>
                <w:noProof/>
                <w:webHidden/>
              </w:rPr>
              <w:fldChar w:fldCharType="end"/>
            </w:r>
          </w:hyperlink>
        </w:p>
        <w:p w14:paraId="158F59E3" w14:textId="49260672" w:rsidR="001475E4" w:rsidRPr="00FE02F2" w:rsidRDefault="001475E4">
          <w:pPr>
            <w:pStyle w:val="TOC2"/>
            <w:tabs>
              <w:tab w:val="right" w:leader="underscore" w:pos="9282"/>
            </w:tabs>
            <w:rPr>
              <w:rFonts w:eastAsiaTheme="minorEastAsia"/>
              <w:noProof/>
              <w:color w:val="auto"/>
              <w:kern w:val="0"/>
              <w:szCs w:val="22"/>
              <w:lang w:eastAsia="en-GB"/>
            </w:rPr>
          </w:pPr>
          <w:hyperlink w:anchor="_Toc720304" w:history="1">
            <w:r w:rsidRPr="00FE02F2">
              <w:rPr>
                <w:rStyle w:val="Hyperlink"/>
                <w:noProof/>
              </w:rPr>
              <w:t>Artificial Neural Network</w:t>
            </w:r>
            <w:r w:rsidRPr="00FE02F2">
              <w:rPr>
                <w:noProof/>
                <w:webHidden/>
              </w:rPr>
              <w:tab/>
            </w:r>
            <w:r w:rsidRPr="00FE02F2">
              <w:rPr>
                <w:noProof/>
                <w:webHidden/>
              </w:rPr>
              <w:fldChar w:fldCharType="begin"/>
            </w:r>
            <w:r w:rsidRPr="00FE02F2">
              <w:rPr>
                <w:noProof/>
                <w:webHidden/>
              </w:rPr>
              <w:instrText xml:space="preserve"> PAGEREF _Toc720304 \h </w:instrText>
            </w:r>
            <w:r w:rsidRPr="00FE02F2">
              <w:rPr>
                <w:noProof/>
                <w:webHidden/>
              </w:rPr>
            </w:r>
            <w:r w:rsidRPr="00FE02F2">
              <w:rPr>
                <w:noProof/>
                <w:webHidden/>
              </w:rPr>
              <w:fldChar w:fldCharType="separate"/>
            </w:r>
            <w:r w:rsidRPr="00FE02F2">
              <w:rPr>
                <w:noProof/>
                <w:webHidden/>
              </w:rPr>
              <w:t>15</w:t>
            </w:r>
            <w:r w:rsidRPr="00FE02F2">
              <w:rPr>
                <w:noProof/>
                <w:webHidden/>
              </w:rPr>
              <w:fldChar w:fldCharType="end"/>
            </w:r>
          </w:hyperlink>
        </w:p>
        <w:p w14:paraId="37780945" w14:textId="4255E9D7" w:rsidR="001475E4" w:rsidRPr="00FE02F2" w:rsidRDefault="001475E4">
          <w:pPr>
            <w:pStyle w:val="TOC3"/>
            <w:tabs>
              <w:tab w:val="right" w:leader="underscore" w:pos="9282"/>
            </w:tabs>
            <w:rPr>
              <w:rFonts w:eastAsiaTheme="minorEastAsia"/>
              <w:noProof/>
              <w:color w:val="auto"/>
              <w:kern w:val="0"/>
              <w:szCs w:val="22"/>
              <w:lang w:eastAsia="en-GB"/>
            </w:rPr>
          </w:pPr>
          <w:hyperlink w:anchor="_Toc720305" w:history="1">
            <w:r w:rsidRPr="00FE02F2">
              <w:rPr>
                <w:rStyle w:val="Hyperlink"/>
                <w:noProof/>
              </w:rPr>
              <w:t>FeedForward method:</w:t>
            </w:r>
            <w:r w:rsidRPr="00FE02F2">
              <w:rPr>
                <w:noProof/>
                <w:webHidden/>
              </w:rPr>
              <w:tab/>
            </w:r>
            <w:r w:rsidRPr="00FE02F2">
              <w:rPr>
                <w:noProof/>
                <w:webHidden/>
              </w:rPr>
              <w:fldChar w:fldCharType="begin"/>
            </w:r>
            <w:r w:rsidRPr="00FE02F2">
              <w:rPr>
                <w:noProof/>
                <w:webHidden/>
              </w:rPr>
              <w:instrText xml:space="preserve"> PAGEREF _Toc720305 \h </w:instrText>
            </w:r>
            <w:r w:rsidRPr="00FE02F2">
              <w:rPr>
                <w:noProof/>
                <w:webHidden/>
              </w:rPr>
            </w:r>
            <w:r w:rsidRPr="00FE02F2">
              <w:rPr>
                <w:noProof/>
                <w:webHidden/>
              </w:rPr>
              <w:fldChar w:fldCharType="separate"/>
            </w:r>
            <w:r w:rsidRPr="00FE02F2">
              <w:rPr>
                <w:noProof/>
                <w:webHidden/>
              </w:rPr>
              <w:t>16</w:t>
            </w:r>
            <w:r w:rsidRPr="00FE02F2">
              <w:rPr>
                <w:noProof/>
                <w:webHidden/>
              </w:rPr>
              <w:fldChar w:fldCharType="end"/>
            </w:r>
          </w:hyperlink>
        </w:p>
        <w:p w14:paraId="13087190" w14:textId="698994A2" w:rsidR="001475E4" w:rsidRPr="00FE02F2" w:rsidRDefault="001475E4">
          <w:pPr>
            <w:pStyle w:val="TOC3"/>
            <w:tabs>
              <w:tab w:val="right" w:leader="underscore" w:pos="9282"/>
            </w:tabs>
            <w:rPr>
              <w:rFonts w:eastAsiaTheme="minorEastAsia"/>
              <w:noProof/>
              <w:color w:val="auto"/>
              <w:kern w:val="0"/>
              <w:szCs w:val="22"/>
              <w:lang w:eastAsia="en-GB"/>
            </w:rPr>
          </w:pPr>
          <w:hyperlink w:anchor="_Toc720306" w:history="1">
            <w:r w:rsidRPr="00FE02F2">
              <w:rPr>
                <w:rStyle w:val="Hyperlink"/>
                <w:noProof/>
              </w:rPr>
              <w:t>Sigmoid function</w:t>
            </w:r>
            <w:r w:rsidRPr="00FE02F2">
              <w:rPr>
                <w:noProof/>
                <w:webHidden/>
              </w:rPr>
              <w:tab/>
            </w:r>
            <w:r w:rsidRPr="00FE02F2">
              <w:rPr>
                <w:noProof/>
                <w:webHidden/>
              </w:rPr>
              <w:fldChar w:fldCharType="begin"/>
            </w:r>
            <w:r w:rsidRPr="00FE02F2">
              <w:rPr>
                <w:noProof/>
                <w:webHidden/>
              </w:rPr>
              <w:instrText xml:space="preserve"> PAGEREF _Toc720306 \h </w:instrText>
            </w:r>
            <w:r w:rsidRPr="00FE02F2">
              <w:rPr>
                <w:noProof/>
                <w:webHidden/>
              </w:rPr>
            </w:r>
            <w:r w:rsidRPr="00FE02F2">
              <w:rPr>
                <w:noProof/>
                <w:webHidden/>
              </w:rPr>
              <w:fldChar w:fldCharType="separate"/>
            </w:r>
            <w:r w:rsidRPr="00FE02F2">
              <w:rPr>
                <w:noProof/>
                <w:webHidden/>
              </w:rPr>
              <w:t>16</w:t>
            </w:r>
            <w:r w:rsidRPr="00FE02F2">
              <w:rPr>
                <w:noProof/>
                <w:webHidden/>
              </w:rPr>
              <w:fldChar w:fldCharType="end"/>
            </w:r>
          </w:hyperlink>
        </w:p>
        <w:p w14:paraId="45F95E74" w14:textId="67A8170A" w:rsidR="001475E4" w:rsidRPr="00FE02F2" w:rsidRDefault="001475E4">
          <w:pPr>
            <w:pStyle w:val="TOC2"/>
            <w:tabs>
              <w:tab w:val="right" w:leader="underscore" w:pos="9282"/>
            </w:tabs>
            <w:rPr>
              <w:rFonts w:eastAsiaTheme="minorEastAsia"/>
              <w:noProof/>
              <w:color w:val="auto"/>
              <w:kern w:val="0"/>
              <w:szCs w:val="22"/>
              <w:lang w:eastAsia="en-GB"/>
            </w:rPr>
          </w:pPr>
          <w:hyperlink w:anchor="_Toc720307" w:history="1">
            <w:r w:rsidRPr="00FE02F2">
              <w:rPr>
                <w:rStyle w:val="Hyperlink"/>
                <w:noProof/>
              </w:rPr>
              <w:t>Environment</w:t>
            </w:r>
            <w:r w:rsidRPr="00FE02F2">
              <w:rPr>
                <w:noProof/>
                <w:webHidden/>
              </w:rPr>
              <w:tab/>
            </w:r>
            <w:r w:rsidRPr="00FE02F2">
              <w:rPr>
                <w:noProof/>
                <w:webHidden/>
              </w:rPr>
              <w:fldChar w:fldCharType="begin"/>
            </w:r>
            <w:r w:rsidRPr="00FE02F2">
              <w:rPr>
                <w:noProof/>
                <w:webHidden/>
              </w:rPr>
              <w:instrText xml:space="preserve"> PAGEREF _Toc720307 \h </w:instrText>
            </w:r>
            <w:r w:rsidRPr="00FE02F2">
              <w:rPr>
                <w:noProof/>
                <w:webHidden/>
              </w:rPr>
            </w:r>
            <w:r w:rsidRPr="00FE02F2">
              <w:rPr>
                <w:noProof/>
                <w:webHidden/>
              </w:rPr>
              <w:fldChar w:fldCharType="separate"/>
            </w:r>
            <w:r w:rsidRPr="00FE02F2">
              <w:rPr>
                <w:noProof/>
                <w:webHidden/>
              </w:rPr>
              <w:t>18</w:t>
            </w:r>
            <w:r w:rsidRPr="00FE02F2">
              <w:rPr>
                <w:noProof/>
                <w:webHidden/>
              </w:rPr>
              <w:fldChar w:fldCharType="end"/>
            </w:r>
          </w:hyperlink>
        </w:p>
        <w:p w14:paraId="0AA96A60" w14:textId="70E6E8AE" w:rsidR="001475E4" w:rsidRPr="00FE02F2" w:rsidRDefault="001475E4">
          <w:pPr>
            <w:pStyle w:val="TOC3"/>
            <w:tabs>
              <w:tab w:val="right" w:leader="underscore" w:pos="9282"/>
            </w:tabs>
            <w:rPr>
              <w:rFonts w:eastAsiaTheme="minorEastAsia"/>
              <w:noProof/>
              <w:color w:val="auto"/>
              <w:kern w:val="0"/>
              <w:szCs w:val="22"/>
              <w:lang w:eastAsia="en-GB"/>
            </w:rPr>
          </w:pPr>
          <w:hyperlink w:anchor="_Toc720308" w:history="1">
            <w:r w:rsidRPr="00FE02F2">
              <w:rPr>
                <w:rStyle w:val="Hyperlink"/>
                <w:noProof/>
              </w:rPr>
              <w:t>Environment pseudocode</w:t>
            </w:r>
            <w:r w:rsidRPr="00FE02F2">
              <w:rPr>
                <w:noProof/>
                <w:webHidden/>
              </w:rPr>
              <w:tab/>
            </w:r>
            <w:r w:rsidRPr="00FE02F2">
              <w:rPr>
                <w:noProof/>
                <w:webHidden/>
              </w:rPr>
              <w:fldChar w:fldCharType="begin"/>
            </w:r>
            <w:r w:rsidRPr="00FE02F2">
              <w:rPr>
                <w:noProof/>
                <w:webHidden/>
              </w:rPr>
              <w:instrText xml:space="preserve"> PAGEREF _Toc720308 \h </w:instrText>
            </w:r>
            <w:r w:rsidRPr="00FE02F2">
              <w:rPr>
                <w:noProof/>
                <w:webHidden/>
              </w:rPr>
            </w:r>
            <w:r w:rsidRPr="00FE02F2">
              <w:rPr>
                <w:noProof/>
                <w:webHidden/>
              </w:rPr>
              <w:fldChar w:fldCharType="separate"/>
            </w:r>
            <w:r w:rsidRPr="00FE02F2">
              <w:rPr>
                <w:noProof/>
                <w:webHidden/>
              </w:rPr>
              <w:t>20</w:t>
            </w:r>
            <w:r w:rsidRPr="00FE02F2">
              <w:rPr>
                <w:noProof/>
                <w:webHidden/>
              </w:rPr>
              <w:fldChar w:fldCharType="end"/>
            </w:r>
          </w:hyperlink>
        </w:p>
        <w:p w14:paraId="20629D60" w14:textId="2A1626D2" w:rsidR="001475E4" w:rsidRPr="00FE02F2" w:rsidRDefault="001475E4">
          <w:pPr>
            <w:pStyle w:val="TOC2"/>
            <w:tabs>
              <w:tab w:val="right" w:leader="underscore" w:pos="9282"/>
            </w:tabs>
            <w:rPr>
              <w:rFonts w:eastAsiaTheme="minorEastAsia"/>
              <w:noProof/>
              <w:color w:val="auto"/>
              <w:kern w:val="0"/>
              <w:szCs w:val="22"/>
              <w:lang w:eastAsia="en-GB"/>
            </w:rPr>
          </w:pPr>
          <w:hyperlink w:anchor="_Toc720309" w:history="1">
            <w:r w:rsidRPr="00FE02F2">
              <w:rPr>
                <w:rStyle w:val="Hyperlink"/>
                <w:noProof/>
              </w:rPr>
              <w:t>Genetic Algorithm</w:t>
            </w:r>
            <w:r w:rsidRPr="00FE02F2">
              <w:rPr>
                <w:noProof/>
                <w:webHidden/>
              </w:rPr>
              <w:tab/>
            </w:r>
            <w:r w:rsidRPr="00FE02F2">
              <w:rPr>
                <w:noProof/>
                <w:webHidden/>
              </w:rPr>
              <w:fldChar w:fldCharType="begin"/>
            </w:r>
            <w:r w:rsidRPr="00FE02F2">
              <w:rPr>
                <w:noProof/>
                <w:webHidden/>
              </w:rPr>
              <w:instrText xml:space="preserve"> PAGEREF _Toc720309 \h </w:instrText>
            </w:r>
            <w:r w:rsidRPr="00FE02F2">
              <w:rPr>
                <w:noProof/>
                <w:webHidden/>
              </w:rPr>
            </w:r>
            <w:r w:rsidRPr="00FE02F2">
              <w:rPr>
                <w:noProof/>
                <w:webHidden/>
              </w:rPr>
              <w:fldChar w:fldCharType="separate"/>
            </w:r>
            <w:r w:rsidRPr="00FE02F2">
              <w:rPr>
                <w:noProof/>
                <w:webHidden/>
              </w:rPr>
              <w:t>21</w:t>
            </w:r>
            <w:r w:rsidRPr="00FE02F2">
              <w:rPr>
                <w:noProof/>
                <w:webHidden/>
              </w:rPr>
              <w:fldChar w:fldCharType="end"/>
            </w:r>
          </w:hyperlink>
        </w:p>
        <w:p w14:paraId="023C1DB5" w14:textId="1092F473" w:rsidR="001475E4" w:rsidRPr="00FE02F2" w:rsidRDefault="001475E4">
          <w:pPr>
            <w:pStyle w:val="TOC3"/>
            <w:tabs>
              <w:tab w:val="right" w:leader="underscore" w:pos="9282"/>
            </w:tabs>
            <w:rPr>
              <w:rFonts w:eastAsiaTheme="minorEastAsia"/>
              <w:noProof/>
              <w:color w:val="auto"/>
              <w:kern w:val="0"/>
              <w:szCs w:val="22"/>
              <w:lang w:eastAsia="en-GB"/>
            </w:rPr>
          </w:pPr>
          <w:hyperlink w:anchor="_Toc720310" w:history="1">
            <w:r w:rsidRPr="00FE02F2">
              <w:rPr>
                <w:rStyle w:val="Hyperlink"/>
                <w:noProof/>
              </w:rPr>
              <w:t>Initialization</w:t>
            </w:r>
            <w:r w:rsidRPr="00FE02F2">
              <w:rPr>
                <w:noProof/>
                <w:webHidden/>
              </w:rPr>
              <w:tab/>
            </w:r>
            <w:r w:rsidRPr="00FE02F2">
              <w:rPr>
                <w:noProof/>
                <w:webHidden/>
              </w:rPr>
              <w:fldChar w:fldCharType="begin"/>
            </w:r>
            <w:r w:rsidRPr="00FE02F2">
              <w:rPr>
                <w:noProof/>
                <w:webHidden/>
              </w:rPr>
              <w:instrText xml:space="preserve"> PAGEREF _Toc720310 \h </w:instrText>
            </w:r>
            <w:r w:rsidRPr="00FE02F2">
              <w:rPr>
                <w:noProof/>
                <w:webHidden/>
              </w:rPr>
            </w:r>
            <w:r w:rsidRPr="00FE02F2">
              <w:rPr>
                <w:noProof/>
                <w:webHidden/>
              </w:rPr>
              <w:fldChar w:fldCharType="separate"/>
            </w:r>
            <w:r w:rsidRPr="00FE02F2">
              <w:rPr>
                <w:noProof/>
                <w:webHidden/>
              </w:rPr>
              <w:t>21</w:t>
            </w:r>
            <w:r w:rsidRPr="00FE02F2">
              <w:rPr>
                <w:noProof/>
                <w:webHidden/>
              </w:rPr>
              <w:fldChar w:fldCharType="end"/>
            </w:r>
          </w:hyperlink>
        </w:p>
        <w:p w14:paraId="574C5436" w14:textId="4E05851E" w:rsidR="001475E4" w:rsidRPr="00FE02F2" w:rsidRDefault="001475E4">
          <w:pPr>
            <w:pStyle w:val="TOC3"/>
            <w:tabs>
              <w:tab w:val="right" w:leader="underscore" w:pos="9282"/>
            </w:tabs>
            <w:rPr>
              <w:rFonts w:eastAsiaTheme="minorEastAsia"/>
              <w:noProof/>
              <w:color w:val="auto"/>
              <w:kern w:val="0"/>
              <w:szCs w:val="22"/>
              <w:lang w:eastAsia="en-GB"/>
            </w:rPr>
          </w:pPr>
          <w:hyperlink w:anchor="_Toc720311" w:history="1">
            <w:r w:rsidRPr="00FE02F2">
              <w:rPr>
                <w:rStyle w:val="Hyperlink"/>
                <w:noProof/>
              </w:rPr>
              <w:t>Fitness Function</w:t>
            </w:r>
            <w:r w:rsidRPr="00FE02F2">
              <w:rPr>
                <w:noProof/>
                <w:webHidden/>
              </w:rPr>
              <w:tab/>
            </w:r>
            <w:r w:rsidRPr="00FE02F2">
              <w:rPr>
                <w:noProof/>
                <w:webHidden/>
              </w:rPr>
              <w:fldChar w:fldCharType="begin"/>
            </w:r>
            <w:r w:rsidRPr="00FE02F2">
              <w:rPr>
                <w:noProof/>
                <w:webHidden/>
              </w:rPr>
              <w:instrText xml:space="preserve"> PAGEREF _Toc720311 \h </w:instrText>
            </w:r>
            <w:r w:rsidRPr="00FE02F2">
              <w:rPr>
                <w:noProof/>
                <w:webHidden/>
              </w:rPr>
            </w:r>
            <w:r w:rsidRPr="00FE02F2">
              <w:rPr>
                <w:noProof/>
                <w:webHidden/>
              </w:rPr>
              <w:fldChar w:fldCharType="separate"/>
            </w:r>
            <w:r w:rsidRPr="00FE02F2">
              <w:rPr>
                <w:noProof/>
                <w:webHidden/>
              </w:rPr>
              <w:t>22</w:t>
            </w:r>
            <w:r w:rsidRPr="00FE02F2">
              <w:rPr>
                <w:noProof/>
                <w:webHidden/>
              </w:rPr>
              <w:fldChar w:fldCharType="end"/>
            </w:r>
          </w:hyperlink>
        </w:p>
        <w:p w14:paraId="264782F3" w14:textId="4620A7F3" w:rsidR="001475E4" w:rsidRPr="00FE02F2" w:rsidRDefault="001475E4">
          <w:pPr>
            <w:pStyle w:val="TOC3"/>
            <w:tabs>
              <w:tab w:val="right" w:leader="underscore" w:pos="9282"/>
            </w:tabs>
            <w:rPr>
              <w:rFonts w:eastAsiaTheme="minorEastAsia"/>
              <w:noProof/>
              <w:color w:val="auto"/>
              <w:kern w:val="0"/>
              <w:szCs w:val="22"/>
              <w:lang w:eastAsia="en-GB"/>
            </w:rPr>
          </w:pPr>
          <w:hyperlink w:anchor="_Toc720312" w:history="1">
            <w:r w:rsidRPr="00FE02F2">
              <w:rPr>
                <w:rStyle w:val="Hyperlink"/>
                <w:noProof/>
              </w:rPr>
              <w:t>Selection</w:t>
            </w:r>
            <w:r w:rsidRPr="00FE02F2">
              <w:rPr>
                <w:noProof/>
                <w:webHidden/>
              </w:rPr>
              <w:tab/>
            </w:r>
            <w:r w:rsidRPr="00FE02F2">
              <w:rPr>
                <w:noProof/>
                <w:webHidden/>
              </w:rPr>
              <w:fldChar w:fldCharType="begin"/>
            </w:r>
            <w:r w:rsidRPr="00FE02F2">
              <w:rPr>
                <w:noProof/>
                <w:webHidden/>
              </w:rPr>
              <w:instrText xml:space="preserve"> PAGEREF _Toc720312 \h </w:instrText>
            </w:r>
            <w:r w:rsidRPr="00FE02F2">
              <w:rPr>
                <w:noProof/>
                <w:webHidden/>
              </w:rPr>
            </w:r>
            <w:r w:rsidRPr="00FE02F2">
              <w:rPr>
                <w:noProof/>
                <w:webHidden/>
              </w:rPr>
              <w:fldChar w:fldCharType="separate"/>
            </w:r>
            <w:r w:rsidRPr="00FE02F2">
              <w:rPr>
                <w:noProof/>
                <w:webHidden/>
              </w:rPr>
              <w:t>22</w:t>
            </w:r>
            <w:r w:rsidRPr="00FE02F2">
              <w:rPr>
                <w:noProof/>
                <w:webHidden/>
              </w:rPr>
              <w:fldChar w:fldCharType="end"/>
            </w:r>
          </w:hyperlink>
        </w:p>
        <w:p w14:paraId="20775AE7" w14:textId="67CD3BA7" w:rsidR="001475E4" w:rsidRPr="00FE02F2" w:rsidRDefault="001475E4">
          <w:pPr>
            <w:pStyle w:val="TOC3"/>
            <w:tabs>
              <w:tab w:val="right" w:leader="underscore" w:pos="9282"/>
            </w:tabs>
            <w:rPr>
              <w:rFonts w:eastAsiaTheme="minorEastAsia"/>
              <w:noProof/>
              <w:color w:val="auto"/>
              <w:kern w:val="0"/>
              <w:szCs w:val="22"/>
              <w:lang w:eastAsia="en-GB"/>
            </w:rPr>
          </w:pPr>
          <w:hyperlink w:anchor="_Toc720313" w:history="1">
            <w:r w:rsidRPr="00FE02F2">
              <w:rPr>
                <w:rStyle w:val="Hyperlink"/>
                <w:noProof/>
              </w:rPr>
              <w:t>Genetic operators</w:t>
            </w:r>
            <w:r w:rsidRPr="00FE02F2">
              <w:rPr>
                <w:noProof/>
                <w:webHidden/>
              </w:rPr>
              <w:tab/>
            </w:r>
            <w:r w:rsidRPr="00FE02F2">
              <w:rPr>
                <w:noProof/>
                <w:webHidden/>
              </w:rPr>
              <w:fldChar w:fldCharType="begin"/>
            </w:r>
            <w:r w:rsidRPr="00FE02F2">
              <w:rPr>
                <w:noProof/>
                <w:webHidden/>
              </w:rPr>
              <w:instrText xml:space="preserve"> PAGEREF _Toc720313 \h </w:instrText>
            </w:r>
            <w:r w:rsidRPr="00FE02F2">
              <w:rPr>
                <w:noProof/>
                <w:webHidden/>
              </w:rPr>
            </w:r>
            <w:r w:rsidRPr="00FE02F2">
              <w:rPr>
                <w:noProof/>
                <w:webHidden/>
              </w:rPr>
              <w:fldChar w:fldCharType="separate"/>
            </w:r>
            <w:r w:rsidRPr="00FE02F2">
              <w:rPr>
                <w:noProof/>
                <w:webHidden/>
              </w:rPr>
              <w:t>24</w:t>
            </w:r>
            <w:r w:rsidRPr="00FE02F2">
              <w:rPr>
                <w:noProof/>
                <w:webHidden/>
              </w:rPr>
              <w:fldChar w:fldCharType="end"/>
            </w:r>
          </w:hyperlink>
        </w:p>
        <w:p w14:paraId="1DE7135B" w14:textId="264331D1" w:rsidR="001475E4" w:rsidRPr="00FE02F2" w:rsidRDefault="001475E4">
          <w:pPr>
            <w:pStyle w:val="TOC3"/>
            <w:tabs>
              <w:tab w:val="right" w:leader="underscore" w:pos="9282"/>
            </w:tabs>
            <w:rPr>
              <w:rFonts w:eastAsiaTheme="minorEastAsia"/>
              <w:noProof/>
              <w:color w:val="auto"/>
              <w:kern w:val="0"/>
              <w:szCs w:val="22"/>
              <w:lang w:eastAsia="en-GB"/>
            </w:rPr>
          </w:pPr>
          <w:hyperlink w:anchor="_Toc720314" w:history="1">
            <w:r w:rsidRPr="00FE02F2">
              <w:rPr>
                <w:rStyle w:val="Hyperlink"/>
                <w:noProof/>
              </w:rPr>
              <w:t>Limitations</w:t>
            </w:r>
            <w:r w:rsidRPr="00FE02F2">
              <w:rPr>
                <w:noProof/>
                <w:webHidden/>
              </w:rPr>
              <w:tab/>
            </w:r>
            <w:r w:rsidRPr="00FE02F2">
              <w:rPr>
                <w:noProof/>
                <w:webHidden/>
              </w:rPr>
              <w:fldChar w:fldCharType="begin"/>
            </w:r>
            <w:r w:rsidRPr="00FE02F2">
              <w:rPr>
                <w:noProof/>
                <w:webHidden/>
              </w:rPr>
              <w:instrText xml:space="preserve"> PAGEREF _Toc720314 \h </w:instrText>
            </w:r>
            <w:r w:rsidRPr="00FE02F2">
              <w:rPr>
                <w:noProof/>
                <w:webHidden/>
              </w:rPr>
            </w:r>
            <w:r w:rsidRPr="00FE02F2">
              <w:rPr>
                <w:noProof/>
                <w:webHidden/>
              </w:rPr>
              <w:fldChar w:fldCharType="separate"/>
            </w:r>
            <w:r w:rsidRPr="00FE02F2">
              <w:rPr>
                <w:noProof/>
                <w:webHidden/>
              </w:rPr>
              <w:t>24</w:t>
            </w:r>
            <w:r w:rsidRPr="00FE02F2">
              <w:rPr>
                <w:noProof/>
                <w:webHidden/>
              </w:rPr>
              <w:fldChar w:fldCharType="end"/>
            </w:r>
          </w:hyperlink>
        </w:p>
        <w:p w14:paraId="44DE4FD1" w14:textId="4EF120C8" w:rsidR="001475E4" w:rsidRPr="00FE02F2" w:rsidRDefault="001475E4">
          <w:pPr>
            <w:pStyle w:val="TOC2"/>
            <w:tabs>
              <w:tab w:val="right" w:leader="underscore" w:pos="9282"/>
            </w:tabs>
            <w:rPr>
              <w:rFonts w:eastAsiaTheme="minorEastAsia"/>
              <w:noProof/>
              <w:color w:val="auto"/>
              <w:kern w:val="0"/>
              <w:szCs w:val="22"/>
              <w:lang w:eastAsia="en-GB"/>
            </w:rPr>
          </w:pPr>
          <w:hyperlink w:anchor="_Toc720315" w:history="1">
            <w:r w:rsidRPr="00FE02F2">
              <w:rPr>
                <w:rStyle w:val="Hyperlink"/>
                <w:noProof/>
              </w:rPr>
              <w:t>Techniques demonstrated</w:t>
            </w:r>
            <w:r w:rsidRPr="00FE02F2">
              <w:rPr>
                <w:noProof/>
                <w:webHidden/>
              </w:rPr>
              <w:tab/>
            </w:r>
            <w:r w:rsidRPr="00FE02F2">
              <w:rPr>
                <w:noProof/>
                <w:webHidden/>
              </w:rPr>
              <w:fldChar w:fldCharType="begin"/>
            </w:r>
            <w:r w:rsidRPr="00FE02F2">
              <w:rPr>
                <w:noProof/>
                <w:webHidden/>
              </w:rPr>
              <w:instrText xml:space="preserve"> PAGEREF _Toc720315 \h </w:instrText>
            </w:r>
            <w:r w:rsidRPr="00FE02F2">
              <w:rPr>
                <w:noProof/>
                <w:webHidden/>
              </w:rPr>
            </w:r>
            <w:r w:rsidRPr="00FE02F2">
              <w:rPr>
                <w:noProof/>
                <w:webHidden/>
              </w:rPr>
              <w:fldChar w:fldCharType="separate"/>
            </w:r>
            <w:r w:rsidRPr="00FE02F2">
              <w:rPr>
                <w:noProof/>
                <w:webHidden/>
              </w:rPr>
              <w:t>25</w:t>
            </w:r>
            <w:r w:rsidRPr="00FE02F2">
              <w:rPr>
                <w:noProof/>
                <w:webHidden/>
              </w:rPr>
              <w:fldChar w:fldCharType="end"/>
            </w:r>
          </w:hyperlink>
        </w:p>
        <w:p w14:paraId="1FA8E2E3" w14:textId="59536354" w:rsidR="001475E4" w:rsidRPr="00FE02F2" w:rsidRDefault="001475E4">
          <w:pPr>
            <w:pStyle w:val="TOC3"/>
            <w:tabs>
              <w:tab w:val="right" w:leader="underscore" w:pos="9282"/>
            </w:tabs>
            <w:rPr>
              <w:rFonts w:eastAsiaTheme="minorEastAsia"/>
              <w:noProof/>
              <w:color w:val="auto"/>
              <w:kern w:val="0"/>
              <w:szCs w:val="22"/>
              <w:lang w:eastAsia="en-GB"/>
            </w:rPr>
          </w:pPr>
          <w:hyperlink w:anchor="_Toc720316" w:history="1">
            <w:r w:rsidRPr="00FE02F2">
              <w:rPr>
                <w:rStyle w:val="Hyperlink"/>
                <w:noProof/>
              </w:rPr>
              <w:t>List operations</w:t>
            </w:r>
            <w:r w:rsidRPr="00FE02F2">
              <w:rPr>
                <w:noProof/>
                <w:webHidden/>
              </w:rPr>
              <w:tab/>
            </w:r>
            <w:r w:rsidRPr="00FE02F2">
              <w:rPr>
                <w:noProof/>
                <w:webHidden/>
              </w:rPr>
              <w:fldChar w:fldCharType="begin"/>
            </w:r>
            <w:r w:rsidRPr="00FE02F2">
              <w:rPr>
                <w:noProof/>
                <w:webHidden/>
              </w:rPr>
              <w:instrText xml:space="preserve"> PAGEREF _Toc720316 \h </w:instrText>
            </w:r>
            <w:r w:rsidRPr="00FE02F2">
              <w:rPr>
                <w:noProof/>
                <w:webHidden/>
              </w:rPr>
            </w:r>
            <w:r w:rsidRPr="00FE02F2">
              <w:rPr>
                <w:noProof/>
                <w:webHidden/>
              </w:rPr>
              <w:fldChar w:fldCharType="separate"/>
            </w:r>
            <w:r w:rsidRPr="00FE02F2">
              <w:rPr>
                <w:noProof/>
                <w:webHidden/>
              </w:rPr>
              <w:t>25</w:t>
            </w:r>
            <w:r w:rsidRPr="00FE02F2">
              <w:rPr>
                <w:noProof/>
                <w:webHidden/>
              </w:rPr>
              <w:fldChar w:fldCharType="end"/>
            </w:r>
          </w:hyperlink>
        </w:p>
        <w:p w14:paraId="2D14EFC3" w14:textId="4B7691FE" w:rsidR="001475E4" w:rsidRPr="00FE02F2" w:rsidRDefault="001475E4">
          <w:pPr>
            <w:pStyle w:val="TOC3"/>
            <w:tabs>
              <w:tab w:val="right" w:leader="underscore" w:pos="9282"/>
            </w:tabs>
            <w:rPr>
              <w:rFonts w:eastAsiaTheme="minorEastAsia"/>
              <w:noProof/>
              <w:color w:val="auto"/>
              <w:kern w:val="0"/>
              <w:szCs w:val="22"/>
              <w:lang w:eastAsia="en-GB"/>
            </w:rPr>
          </w:pPr>
          <w:hyperlink w:anchor="_Toc720317" w:history="1">
            <w:r w:rsidRPr="00FE02F2">
              <w:rPr>
                <w:rStyle w:val="Hyperlink"/>
                <w:noProof/>
              </w:rPr>
              <w:t>Tree generation and traversal</w:t>
            </w:r>
            <w:r w:rsidRPr="00FE02F2">
              <w:rPr>
                <w:noProof/>
                <w:webHidden/>
              </w:rPr>
              <w:tab/>
            </w:r>
            <w:r w:rsidRPr="00FE02F2">
              <w:rPr>
                <w:noProof/>
                <w:webHidden/>
              </w:rPr>
              <w:fldChar w:fldCharType="begin"/>
            </w:r>
            <w:r w:rsidRPr="00FE02F2">
              <w:rPr>
                <w:noProof/>
                <w:webHidden/>
              </w:rPr>
              <w:instrText xml:space="preserve"> PAGEREF _Toc720317 \h </w:instrText>
            </w:r>
            <w:r w:rsidRPr="00FE02F2">
              <w:rPr>
                <w:noProof/>
                <w:webHidden/>
              </w:rPr>
            </w:r>
            <w:r w:rsidRPr="00FE02F2">
              <w:rPr>
                <w:noProof/>
                <w:webHidden/>
              </w:rPr>
              <w:fldChar w:fldCharType="separate"/>
            </w:r>
            <w:r w:rsidRPr="00FE02F2">
              <w:rPr>
                <w:noProof/>
                <w:webHidden/>
              </w:rPr>
              <w:t>25</w:t>
            </w:r>
            <w:r w:rsidRPr="00FE02F2">
              <w:rPr>
                <w:noProof/>
                <w:webHidden/>
              </w:rPr>
              <w:fldChar w:fldCharType="end"/>
            </w:r>
          </w:hyperlink>
        </w:p>
        <w:p w14:paraId="173EE8C1" w14:textId="6ABAA5E4" w:rsidR="001475E4" w:rsidRPr="00FE02F2" w:rsidRDefault="001475E4">
          <w:pPr>
            <w:pStyle w:val="TOC3"/>
            <w:tabs>
              <w:tab w:val="right" w:leader="underscore" w:pos="9282"/>
            </w:tabs>
            <w:rPr>
              <w:rFonts w:eastAsiaTheme="minorEastAsia"/>
              <w:noProof/>
              <w:color w:val="auto"/>
              <w:kern w:val="0"/>
              <w:szCs w:val="22"/>
              <w:lang w:eastAsia="en-GB"/>
            </w:rPr>
          </w:pPr>
          <w:hyperlink w:anchor="_Toc720318" w:history="1">
            <w:r w:rsidRPr="00FE02F2">
              <w:rPr>
                <w:rStyle w:val="Hyperlink"/>
                <w:noProof/>
              </w:rPr>
              <w:t>Complex Scientific model</w:t>
            </w:r>
            <w:r w:rsidRPr="00FE02F2">
              <w:rPr>
                <w:noProof/>
                <w:webHidden/>
              </w:rPr>
              <w:tab/>
            </w:r>
            <w:r w:rsidRPr="00FE02F2">
              <w:rPr>
                <w:noProof/>
                <w:webHidden/>
              </w:rPr>
              <w:fldChar w:fldCharType="begin"/>
            </w:r>
            <w:r w:rsidRPr="00FE02F2">
              <w:rPr>
                <w:noProof/>
                <w:webHidden/>
              </w:rPr>
              <w:instrText xml:space="preserve"> PAGEREF _Toc720318 \h </w:instrText>
            </w:r>
            <w:r w:rsidRPr="00FE02F2">
              <w:rPr>
                <w:noProof/>
                <w:webHidden/>
              </w:rPr>
            </w:r>
            <w:r w:rsidRPr="00FE02F2">
              <w:rPr>
                <w:noProof/>
                <w:webHidden/>
              </w:rPr>
              <w:fldChar w:fldCharType="separate"/>
            </w:r>
            <w:r w:rsidRPr="00FE02F2">
              <w:rPr>
                <w:noProof/>
                <w:webHidden/>
              </w:rPr>
              <w:t>25</w:t>
            </w:r>
            <w:r w:rsidRPr="00FE02F2">
              <w:rPr>
                <w:noProof/>
                <w:webHidden/>
              </w:rPr>
              <w:fldChar w:fldCharType="end"/>
            </w:r>
          </w:hyperlink>
        </w:p>
        <w:p w14:paraId="6373F094" w14:textId="1D90133D" w:rsidR="001475E4" w:rsidRPr="00FE02F2" w:rsidRDefault="001475E4">
          <w:pPr>
            <w:pStyle w:val="TOC3"/>
            <w:tabs>
              <w:tab w:val="right" w:leader="underscore" w:pos="9282"/>
            </w:tabs>
            <w:rPr>
              <w:rFonts w:eastAsiaTheme="minorEastAsia"/>
              <w:noProof/>
              <w:color w:val="auto"/>
              <w:kern w:val="0"/>
              <w:szCs w:val="22"/>
              <w:lang w:eastAsia="en-GB"/>
            </w:rPr>
          </w:pPr>
          <w:hyperlink w:anchor="_Toc720319" w:history="1">
            <w:r w:rsidRPr="00FE02F2">
              <w:rPr>
                <w:rStyle w:val="Hyperlink"/>
                <w:noProof/>
              </w:rPr>
              <w:t>File saving</w:t>
            </w:r>
            <w:r w:rsidRPr="00FE02F2">
              <w:rPr>
                <w:noProof/>
                <w:webHidden/>
              </w:rPr>
              <w:tab/>
            </w:r>
            <w:r w:rsidRPr="00FE02F2">
              <w:rPr>
                <w:noProof/>
                <w:webHidden/>
              </w:rPr>
              <w:fldChar w:fldCharType="begin"/>
            </w:r>
            <w:r w:rsidRPr="00FE02F2">
              <w:rPr>
                <w:noProof/>
                <w:webHidden/>
              </w:rPr>
              <w:instrText xml:space="preserve"> PAGEREF _Toc720319 \h </w:instrText>
            </w:r>
            <w:r w:rsidRPr="00FE02F2">
              <w:rPr>
                <w:noProof/>
                <w:webHidden/>
              </w:rPr>
            </w:r>
            <w:r w:rsidRPr="00FE02F2">
              <w:rPr>
                <w:noProof/>
                <w:webHidden/>
              </w:rPr>
              <w:fldChar w:fldCharType="separate"/>
            </w:r>
            <w:r w:rsidRPr="00FE02F2">
              <w:rPr>
                <w:noProof/>
                <w:webHidden/>
              </w:rPr>
              <w:t>25</w:t>
            </w:r>
            <w:r w:rsidRPr="00FE02F2">
              <w:rPr>
                <w:noProof/>
                <w:webHidden/>
              </w:rPr>
              <w:fldChar w:fldCharType="end"/>
            </w:r>
          </w:hyperlink>
        </w:p>
        <w:p w14:paraId="71E14E01" w14:textId="3DF994B7" w:rsidR="001475E4" w:rsidRPr="00FE02F2" w:rsidRDefault="001475E4">
          <w:pPr>
            <w:pStyle w:val="TOC3"/>
            <w:tabs>
              <w:tab w:val="right" w:leader="underscore" w:pos="9282"/>
            </w:tabs>
            <w:rPr>
              <w:rFonts w:eastAsiaTheme="minorEastAsia"/>
              <w:noProof/>
              <w:color w:val="auto"/>
              <w:kern w:val="0"/>
              <w:szCs w:val="22"/>
              <w:lang w:eastAsia="en-GB"/>
            </w:rPr>
          </w:pPr>
          <w:hyperlink w:anchor="_Toc720320" w:history="1">
            <w:r w:rsidRPr="00FE02F2">
              <w:rPr>
                <w:rStyle w:val="Hyperlink"/>
                <w:noProof/>
              </w:rPr>
              <w:t xml:space="preserve">Complex user-defined </w:t>
            </w:r>
            <w:r w:rsidRPr="00FE02F2">
              <w:rPr>
                <w:rStyle w:val="Hyperlink"/>
                <w:b/>
                <w:noProof/>
              </w:rPr>
              <w:t>O</w:t>
            </w:r>
            <w:r w:rsidRPr="00FE02F2">
              <w:rPr>
                <w:rStyle w:val="Hyperlink"/>
                <w:noProof/>
              </w:rPr>
              <w:t>bject-</w:t>
            </w:r>
            <w:r w:rsidRPr="00FE02F2">
              <w:rPr>
                <w:rStyle w:val="Hyperlink"/>
                <w:b/>
                <w:noProof/>
              </w:rPr>
              <w:t>O</w:t>
            </w:r>
            <w:r w:rsidRPr="00FE02F2">
              <w:rPr>
                <w:rStyle w:val="Hyperlink"/>
                <w:noProof/>
              </w:rPr>
              <w:t xml:space="preserve">riented </w:t>
            </w:r>
            <w:r w:rsidRPr="00FE02F2">
              <w:rPr>
                <w:rStyle w:val="Hyperlink"/>
                <w:b/>
                <w:noProof/>
              </w:rPr>
              <w:t>P</w:t>
            </w:r>
            <w:r w:rsidRPr="00FE02F2">
              <w:rPr>
                <w:rStyle w:val="Hyperlink"/>
                <w:noProof/>
              </w:rPr>
              <w:t>rogramming</w:t>
            </w:r>
            <w:r w:rsidRPr="00FE02F2">
              <w:rPr>
                <w:noProof/>
                <w:webHidden/>
              </w:rPr>
              <w:tab/>
            </w:r>
            <w:r w:rsidRPr="00FE02F2">
              <w:rPr>
                <w:noProof/>
                <w:webHidden/>
              </w:rPr>
              <w:fldChar w:fldCharType="begin"/>
            </w:r>
            <w:r w:rsidRPr="00FE02F2">
              <w:rPr>
                <w:noProof/>
                <w:webHidden/>
              </w:rPr>
              <w:instrText xml:space="preserve"> PAGEREF _Toc720320 \h </w:instrText>
            </w:r>
            <w:r w:rsidRPr="00FE02F2">
              <w:rPr>
                <w:noProof/>
                <w:webHidden/>
              </w:rPr>
            </w:r>
            <w:r w:rsidRPr="00FE02F2">
              <w:rPr>
                <w:noProof/>
                <w:webHidden/>
              </w:rPr>
              <w:fldChar w:fldCharType="separate"/>
            </w:r>
            <w:r w:rsidRPr="00FE02F2">
              <w:rPr>
                <w:noProof/>
                <w:webHidden/>
              </w:rPr>
              <w:t>25</w:t>
            </w:r>
            <w:r w:rsidRPr="00FE02F2">
              <w:rPr>
                <w:noProof/>
                <w:webHidden/>
              </w:rPr>
              <w:fldChar w:fldCharType="end"/>
            </w:r>
          </w:hyperlink>
        </w:p>
        <w:p w14:paraId="6B7A804F" w14:textId="6FFD3AC6" w:rsidR="001475E4" w:rsidRPr="00FE02F2" w:rsidRDefault="001475E4">
          <w:pPr>
            <w:pStyle w:val="TOC3"/>
            <w:tabs>
              <w:tab w:val="right" w:leader="underscore" w:pos="9282"/>
            </w:tabs>
            <w:rPr>
              <w:rFonts w:eastAsiaTheme="minorEastAsia"/>
              <w:noProof/>
              <w:color w:val="auto"/>
              <w:kern w:val="0"/>
              <w:szCs w:val="22"/>
              <w:lang w:eastAsia="en-GB"/>
            </w:rPr>
          </w:pPr>
          <w:hyperlink w:anchor="_Toc720321" w:history="1">
            <w:r w:rsidRPr="00FE02F2">
              <w:rPr>
                <w:rStyle w:val="Hyperlink"/>
                <w:noProof/>
              </w:rPr>
              <w:t>Coding practices</w:t>
            </w:r>
            <w:r w:rsidRPr="00FE02F2">
              <w:rPr>
                <w:noProof/>
                <w:webHidden/>
              </w:rPr>
              <w:tab/>
            </w:r>
            <w:r w:rsidRPr="00FE02F2">
              <w:rPr>
                <w:noProof/>
                <w:webHidden/>
              </w:rPr>
              <w:fldChar w:fldCharType="begin"/>
            </w:r>
            <w:r w:rsidRPr="00FE02F2">
              <w:rPr>
                <w:noProof/>
                <w:webHidden/>
              </w:rPr>
              <w:instrText xml:space="preserve"> PAGEREF _Toc720321 \h </w:instrText>
            </w:r>
            <w:r w:rsidRPr="00FE02F2">
              <w:rPr>
                <w:noProof/>
                <w:webHidden/>
              </w:rPr>
            </w:r>
            <w:r w:rsidRPr="00FE02F2">
              <w:rPr>
                <w:noProof/>
                <w:webHidden/>
              </w:rPr>
              <w:fldChar w:fldCharType="separate"/>
            </w:r>
            <w:r w:rsidRPr="00FE02F2">
              <w:rPr>
                <w:noProof/>
                <w:webHidden/>
              </w:rPr>
              <w:t>26</w:t>
            </w:r>
            <w:r w:rsidRPr="00FE02F2">
              <w:rPr>
                <w:noProof/>
                <w:webHidden/>
              </w:rPr>
              <w:fldChar w:fldCharType="end"/>
            </w:r>
          </w:hyperlink>
        </w:p>
        <w:p w14:paraId="559951F5" w14:textId="5AF5191C" w:rsidR="001475E4" w:rsidRPr="00FE02F2" w:rsidRDefault="001475E4">
          <w:pPr>
            <w:pStyle w:val="TOC3"/>
            <w:tabs>
              <w:tab w:val="right" w:leader="underscore" w:pos="9282"/>
            </w:tabs>
            <w:rPr>
              <w:rFonts w:eastAsiaTheme="minorEastAsia"/>
              <w:noProof/>
              <w:color w:val="auto"/>
              <w:kern w:val="0"/>
              <w:szCs w:val="22"/>
              <w:lang w:eastAsia="en-GB"/>
            </w:rPr>
          </w:pPr>
          <w:hyperlink w:anchor="_Toc720322" w:history="1">
            <w:r w:rsidRPr="00FE02F2">
              <w:rPr>
                <w:rStyle w:val="Hyperlink"/>
                <w:noProof/>
              </w:rPr>
              <w:t>Functional Programming</w:t>
            </w:r>
            <w:r w:rsidRPr="00FE02F2">
              <w:rPr>
                <w:noProof/>
                <w:webHidden/>
              </w:rPr>
              <w:tab/>
            </w:r>
            <w:r w:rsidRPr="00FE02F2">
              <w:rPr>
                <w:noProof/>
                <w:webHidden/>
              </w:rPr>
              <w:fldChar w:fldCharType="begin"/>
            </w:r>
            <w:r w:rsidRPr="00FE02F2">
              <w:rPr>
                <w:noProof/>
                <w:webHidden/>
              </w:rPr>
              <w:instrText xml:space="preserve"> PAGEREF _Toc720322 \h </w:instrText>
            </w:r>
            <w:r w:rsidRPr="00FE02F2">
              <w:rPr>
                <w:noProof/>
                <w:webHidden/>
              </w:rPr>
            </w:r>
            <w:r w:rsidRPr="00FE02F2">
              <w:rPr>
                <w:noProof/>
                <w:webHidden/>
              </w:rPr>
              <w:fldChar w:fldCharType="separate"/>
            </w:r>
            <w:r w:rsidRPr="00FE02F2">
              <w:rPr>
                <w:noProof/>
                <w:webHidden/>
              </w:rPr>
              <w:t>26</w:t>
            </w:r>
            <w:r w:rsidRPr="00FE02F2">
              <w:rPr>
                <w:noProof/>
                <w:webHidden/>
              </w:rPr>
              <w:fldChar w:fldCharType="end"/>
            </w:r>
          </w:hyperlink>
        </w:p>
        <w:p w14:paraId="75E9F633" w14:textId="4C0409FD" w:rsidR="001475E4" w:rsidRPr="00FE02F2" w:rsidRDefault="001475E4">
          <w:pPr>
            <w:pStyle w:val="TOC3"/>
            <w:tabs>
              <w:tab w:val="right" w:leader="underscore" w:pos="9282"/>
            </w:tabs>
            <w:rPr>
              <w:rFonts w:eastAsiaTheme="minorEastAsia"/>
              <w:noProof/>
              <w:color w:val="auto"/>
              <w:kern w:val="0"/>
              <w:szCs w:val="22"/>
              <w:lang w:eastAsia="en-GB"/>
            </w:rPr>
          </w:pPr>
          <w:hyperlink w:anchor="_Toc720323" w:history="1">
            <w:r w:rsidRPr="00FE02F2">
              <w:rPr>
                <w:rStyle w:val="Hyperlink"/>
                <w:noProof/>
              </w:rPr>
              <w:t>Implementation of AI/machine learning</w:t>
            </w:r>
            <w:r w:rsidRPr="00FE02F2">
              <w:rPr>
                <w:noProof/>
                <w:webHidden/>
              </w:rPr>
              <w:tab/>
            </w:r>
            <w:r w:rsidRPr="00FE02F2">
              <w:rPr>
                <w:noProof/>
                <w:webHidden/>
              </w:rPr>
              <w:fldChar w:fldCharType="begin"/>
            </w:r>
            <w:r w:rsidRPr="00FE02F2">
              <w:rPr>
                <w:noProof/>
                <w:webHidden/>
              </w:rPr>
              <w:instrText xml:space="preserve"> PAGEREF _Toc720323 \h </w:instrText>
            </w:r>
            <w:r w:rsidRPr="00FE02F2">
              <w:rPr>
                <w:noProof/>
                <w:webHidden/>
              </w:rPr>
            </w:r>
            <w:r w:rsidRPr="00FE02F2">
              <w:rPr>
                <w:noProof/>
                <w:webHidden/>
              </w:rPr>
              <w:fldChar w:fldCharType="separate"/>
            </w:r>
            <w:r w:rsidRPr="00FE02F2">
              <w:rPr>
                <w:noProof/>
                <w:webHidden/>
              </w:rPr>
              <w:t>26</w:t>
            </w:r>
            <w:r w:rsidRPr="00FE02F2">
              <w:rPr>
                <w:noProof/>
                <w:webHidden/>
              </w:rPr>
              <w:fldChar w:fldCharType="end"/>
            </w:r>
          </w:hyperlink>
        </w:p>
        <w:p w14:paraId="2B96E655" w14:textId="7ADFC424" w:rsidR="001475E4" w:rsidRPr="00FE02F2" w:rsidRDefault="001475E4">
          <w:pPr>
            <w:pStyle w:val="TOC3"/>
            <w:tabs>
              <w:tab w:val="right" w:leader="underscore" w:pos="9282"/>
            </w:tabs>
            <w:rPr>
              <w:rFonts w:eastAsiaTheme="minorEastAsia"/>
              <w:noProof/>
              <w:color w:val="auto"/>
              <w:kern w:val="0"/>
              <w:szCs w:val="22"/>
              <w:lang w:eastAsia="en-GB"/>
            </w:rPr>
          </w:pPr>
          <w:hyperlink w:anchor="_Toc720324" w:history="1">
            <w:r w:rsidRPr="00FE02F2">
              <w:rPr>
                <w:rStyle w:val="Hyperlink"/>
                <w:noProof/>
              </w:rPr>
              <w:t>Use of version management</w:t>
            </w:r>
            <w:r w:rsidRPr="00FE02F2">
              <w:rPr>
                <w:noProof/>
                <w:webHidden/>
              </w:rPr>
              <w:tab/>
            </w:r>
            <w:r w:rsidRPr="00FE02F2">
              <w:rPr>
                <w:noProof/>
                <w:webHidden/>
              </w:rPr>
              <w:fldChar w:fldCharType="begin"/>
            </w:r>
            <w:r w:rsidRPr="00FE02F2">
              <w:rPr>
                <w:noProof/>
                <w:webHidden/>
              </w:rPr>
              <w:instrText xml:space="preserve"> PAGEREF _Toc720324 \h </w:instrText>
            </w:r>
            <w:r w:rsidRPr="00FE02F2">
              <w:rPr>
                <w:noProof/>
                <w:webHidden/>
              </w:rPr>
            </w:r>
            <w:r w:rsidRPr="00FE02F2">
              <w:rPr>
                <w:noProof/>
                <w:webHidden/>
              </w:rPr>
              <w:fldChar w:fldCharType="separate"/>
            </w:r>
            <w:r w:rsidRPr="00FE02F2">
              <w:rPr>
                <w:noProof/>
                <w:webHidden/>
              </w:rPr>
              <w:t>26</w:t>
            </w:r>
            <w:r w:rsidRPr="00FE02F2">
              <w:rPr>
                <w:noProof/>
                <w:webHidden/>
              </w:rPr>
              <w:fldChar w:fldCharType="end"/>
            </w:r>
          </w:hyperlink>
        </w:p>
        <w:p w14:paraId="570F229E" w14:textId="332C963E" w:rsidR="001475E4" w:rsidRPr="00FE02F2" w:rsidRDefault="001475E4">
          <w:pPr>
            <w:pStyle w:val="TOC2"/>
            <w:tabs>
              <w:tab w:val="right" w:leader="underscore" w:pos="9282"/>
            </w:tabs>
            <w:rPr>
              <w:rFonts w:eastAsiaTheme="minorEastAsia"/>
              <w:noProof/>
              <w:color w:val="auto"/>
              <w:kern w:val="0"/>
              <w:szCs w:val="22"/>
              <w:lang w:eastAsia="en-GB"/>
            </w:rPr>
          </w:pPr>
          <w:hyperlink w:anchor="_Toc720325" w:history="1">
            <w:r w:rsidRPr="00FE02F2">
              <w:rPr>
                <w:rStyle w:val="Hyperlink"/>
                <w:noProof/>
              </w:rPr>
              <w:t>Further Considerations</w:t>
            </w:r>
            <w:r w:rsidRPr="00FE02F2">
              <w:rPr>
                <w:noProof/>
                <w:webHidden/>
              </w:rPr>
              <w:tab/>
            </w:r>
            <w:r w:rsidRPr="00FE02F2">
              <w:rPr>
                <w:noProof/>
                <w:webHidden/>
              </w:rPr>
              <w:fldChar w:fldCharType="begin"/>
            </w:r>
            <w:r w:rsidRPr="00FE02F2">
              <w:rPr>
                <w:noProof/>
                <w:webHidden/>
              </w:rPr>
              <w:instrText xml:space="preserve"> PAGEREF _Toc720325 \h </w:instrText>
            </w:r>
            <w:r w:rsidRPr="00FE02F2">
              <w:rPr>
                <w:noProof/>
                <w:webHidden/>
              </w:rPr>
            </w:r>
            <w:r w:rsidRPr="00FE02F2">
              <w:rPr>
                <w:noProof/>
                <w:webHidden/>
              </w:rPr>
              <w:fldChar w:fldCharType="separate"/>
            </w:r>
            <w:r w:rsidRPr="00FE02F2">
              <w:rPr>
                <w:noProof/>
                <w:webHidden/>
              </w:rPr>
              <w:t>28</w:t>
            </w:r>
            <w:r w:rsidRPr="00FE02F2">
              <w:rPr>
                <w:noProof/>
                <w:webHidden/>
              </w:rPr>
              <w:fldChar w:fldCharType="end"/>
            </w:r>
          </w:hyperlink>
        </w:p>
        <w:p w14:paraId="7AAFFC22" w14:textId="3FEF6E50" w:rsidR="001475E4" w:rsidRPr="00FE02F2" w:rsidRDefault="001475E4">
          <w:pPr>
            <w:pStyle w:val="TOC3"/>
            <w:tabs>
              <w:tab w:val="right" w:leader="underscore" w:pos="9282"/>
            </w:tabs>
            <w:rPr>
              <w:rFonts w:eastAsiaTheme="minorEastAsia"/>
              <w:noProof/>
              <w:color w:val="auto"/>
              <w:kern w:val="0"/>
              <w:szCs w:val="22"/>
              <w:lang w:eastAsia="en-GB"/>
            </w:rPr>
          </w:pPr>
          <w:hyperlink w:anchor="_Toc720326" w:history="1">
            <w:r w:rsidRPr="00FE02F2">
              <w:rPr>
                <w:rStyle w:val="Hyperlink"/>
                <w:noProof/>
              </w:rPr>
              <w:t>Output</w:t>
            </w:r>
            <w:r w:rsidRPr="00FE02F2">
              <w:rPr>
                <w:noProof/>
                <w:webHidden/>
              </w:rPr>
              <w:tab/>
            </w:r>
            <w:r w:rsidRPr="00FE02F2">
              <w:rPr>
                <w:noProof/>
                <w:webHidden/>
              </w:rPr>
              <w:fldChar w:fldCharType="begin"/>
            </w:r>
            <w:r w:rsidRPr="00FE02F2">
              <w:rPr>
                <w:noProof/>
                <w:webHidden/>
              </w:rPr>
              <w:instrText xml:space="preserve"> PAGEREF _Toc720326 \h </w:instrText>
            </w:r>
            <w:r w:rsidRPr="00FE02F2">
              <w:rPr>
                <w:noProof/>
                <w:webHidden/>
              </w:rPr>
            </w:r>
            <w:r w:rsidRPr="00FE02F2">
              <w:rPr>
                <w:noProof/>
                <w:webHidden/>
              </w:rPr>
              <w:fldChar w:fldCharType="separate"/>
            </w:r>
            <w:r w:rsidRPr="00FE02F2">
              <w:rPr>
                <w:noProof/>
                <w:webHidden/>
              </w:rPr>
              <w:t>28</w:t>
            </w:r>
            <w:r w:rsidRPr="00FE02F2">
              <w:rPr>
                <w:noProof/>
                <w:webHidden/>
              </w:rPr>
              <w:fldChar w:fldCharType="end"/>
            </w:r>
          </w:hyperlink>
        </w:p>
        <w:p w14:paraId="4C68A467" w14:textId="7A711E1A" w:rsidR="001475E4" w:rsidRPr="00FE02F2" w:rsidRDefault="001475E4">
          <w:pPr>
            <w:pStyle w:val="TOC3"/>
            <w:tabs>
              <w:tab w:val="right" w:leader="underscore" w:pos="9282"/>
            </w:tabs>
            <w:rPr>
              <w:rFonts w:eastAsiaTheme="minorEastAsia"/>
              <w:noProof/>
              <w:color w:val="auto"/>
              <w:kern w:val="0"/>
              <w:szCs w:val="22"/>
              <w:lang w:eastAsia="en-GB"/>
            </w:rPr>
          </w:pPr>
          <w:hyperlink w:anchor="_Toc720327" w:history="1">
            <w:r w:rsidRPr="00FE02F2">
              <w:rPr>
                <w:rStyle w:val="Hyperlink"/>
                <w:noProof/>
              </w:rPr>
              <w:t>Input</w:t>
            </w:r>
            <w:r w:rsidRPr="00FE02F2">
              <w:rPr>
                <w:noProof/>
                <w:webHidden/>
              </w:rPr>
              <w:tab/>
            </w:r>
            <w:r w:rsidRPr="00FE02F2">
              <w:rPr>
                <w:noProof/>
                <w:webHidden/>
              </w:rPr>
              <w:fldChar w:fldCharType="begin"/>
            </w:r>
            <w:r w:rsidRPr="00FE02F2">
              <w:rPr>
                <w:noProof/>
                <w:webHidden/>
              </w:rPr>
              <w:instrText xml:space="preserve"> PAGEREF _Toc720327 \h </w:instrText>
            </w:r>
            <w:r w:rsidRPr="00FE02F2">
              <w:rPr>
                <w:noProof/>
                <w:webHidden/>
              </w:rPr>
            </w:r>
            <w:r w:rsidRPr="00FE02F2">
              <w:rPr>
                <w:noProof/>
                <w:webHidden/>
              </w:rPr>
              <w:fldChar w:fldCharType="separate"/>
            </w:r>
            <w:r w:rsidRPr="00FE02F2">
              <w:rPr>
                <w:noProof/>
                <w:webHidden/>
              </w:rPr>
              <w:t>29</w:t>
            </w:r>
            <w:r w:rsidRPr="00FE02F2">
              <w:rPr>
                <w:noProof/>
                <w:webHidden/>
              </w:rPr>
              <w:fldChar w:fldCharType="end"/>
            </w:r>
          </w:hyperlink>
        </w:p>
        <w:p w14:paraId="6577ED97" w14:textId="497D48F6" w:rsidR="001475E4" w:rsidRPr="00FE02F2" w:rsidRDefault="001475E4">
          <w:pPr>
            <w:pStyle w:val="TOC3"/>
            <w:tabs>
              <w:tab w:val="right" w:leader="underscore" w:pos="9282"/>
            </w:tabs>
            <w:rPr>
              <w:rFonts w:eastAsiaTheme="minorEastAsia"/>
              <w:noProof/>
              <w:color w:val="auto"/>
              <w:kern w:val="0"/>
              <w:szCs w:val="22"/>
              <w:lang w:eastAsia="en-GB"/>
            </w:rPr>
          </w:pPr>
          <w:hyperlink w:anchor="_Toc720328" w:history="1">
            <w:r w:rsidRPr="00FE02F2">
              <w:rPr>
                <w:rStyle w:val="Hyperlink"/>
                <w:noProof/>
              </w:rPr>
              <w:t>Training time</w:t>
            </w:r>
            <w:r w:rsidRPr="00FE02F2">
              <w:rPr>
                <w:noProof/>
                <w:webHidden/>
              </w:rPr>
              <w:tab/>
            </w:r>
            <w:r w:rsidRPr="00FE02F2">
              <w:rPr>
                <w:noProof/>
                <w:webHidden/>
              </w:rPr>
              <w:fldChar w:fldCharType="begin"/>
            </w:r>
            <w:r w:rsidRPr="00FE02F2">
              <w:rPr>
                <w:noProof/>
                <w:webHidden/>
              </w:rPr>
              <w:instrText xml:space="preserve"> PAGEREF _Toc720328 \h </w:instrText>
            </w:r>
            <w:r w:rsidRPr="00FE02F2">
              <w:rPr>
                <w:noProof/>
                <w:webHidden/>
              </w:rPr>
            </w:r>
            <w:r w:rsidRPr="00FE02F2">
              <w:rPr>
                <w:noProof/>
                <w:webHidden/>
              </w:rPr>
              <w:fldChar w:fldCharType="separate"/>
            </w:r>
            <w:r w:rsidRPr="00FE02F2">
              <w:rPr>
                <w:noProof/>
                <w:webHidden/>
              </w:rPr>
              <w:t>29</w:t>
            </w:r>
            <w:r w:rsidRPr="00FE02F2">
              <w:rPr>
                <w:noProof/>
                <w:webHidden/>
              </w:rPr>
              <w:fldChar w:fldCharType="end"/>
            </w:r>
          </w:hyperlink>
        </w:p>
        <w:p w14:paraId="44E2A275" w14:textId="7FE20817" w:rsidR="001475E4" w:rsidRPr="00FE02F2" w:rsidRDefault="001475E4">
          <w:pPr>
            <w:pStyle w:val="TOC3"/>
            <w:tabs>
              <w:tab w:val="right" w:leader="underscore" w:pos="9282"/>
            </w:tabs>
            <w:rPr>
              <w:rFonts w:eastAsiaTheme="minorEastAsia"/>
              <w:noProof/>
              <w:color w:val="auto"/>
              <w:kern w:val="0"/>
              <w:szCs w:val="22"/>
              <w:lang w:eastAsia="en-GB"/>
            </w:rPr>
          </w:pPr>
          <w:hyperlink w:anchor="_Toc720329" w:history="1">
            <w:r w:rsidRPr="00FE02F2">
              <w:rPr>
                <w:rStyle w:val="Hyperlink"/>
                <w:noProof/>
              </w:rPr>
              <w:t>Generation pool size</w:t>
            </w:r>
            <w:r w:rsidRPr="00FE02F2">
              <w:rPr>
                <w:noProof/>
                <w:webHidden/>
              </w:rPr>
              <w:tab/>
            </w:r>
            <w:r w:rsidRPr="00FE02F2">
              <w:rPr>
                <w:noProof/>
                <w:webHidden/>
              </w:rPr>
              <w:fldChar w:fldCharType="begin"/>
            </w:r>
            <w:r w:rsidRPr="00FE02F2">
              <w:rPr>
                <w:noProof/>
                <w:webHidden/>
              </w:rPr>
              <w:instrText xml:space="preserve"> PAGEREF _Toc720329 \h </w:instrText>
            </w:r>
            <w:r w:rsidRPr="00FE02F2">
              <w:rPr>
                <w:noProof/>
                <w:webHidden/>
              </w:rPr>
            </w:r>
            <w:r w:rsidRPr="00FE02F2">
              <w:rPr>
                <w:noProof/>
                <w:webHidden/>
              </w:rPr>
              <w:fldChar w:fldCharType="separate"/>
            </w:r>
            <w:r w:rsidRPr="00FE02F2">
              <w:rPr>
                <w:noProof/>
                <w:webHidden/>
              </w:rPr>
              <w:t>29</w:t>
            </w:r>
            <w:r w:rsidRPr="00FE02F2">
              <w:rPr>
                <w:noProof/>
                <w:webHidden/>
              </w:rPr>
              <w:fldChar w:fldCharType="end"/>
            </w:r>
          </w:hyperlink>
        </w:p>
        <w:p w14:paraId="457F2BDC" w14:textId="6A932C24" w:rsidR="001475E4" w:rsidRPr="00FE02F2" w:rsidRDefault="001475E4">
          <w:pPr>
            <w:pStyle w:val="TOC1"/>
            <w:rPr>
              <w:rFonts w:eastAsiaTheme="minorEastAsia"/>
              <w:color w:val="auto"/>
              <w:kern w:val="0"/>
              <w:szCs w:val="22"/>
              <w:lang w:eastAsia="en-GB"/>
            </w:rPr>
          </w:pPr>
          <w:hyperlink w:anchor="_Toc720330" w:history="1">
            <w:r w:rsidRPr="00FE02F2">
              <w:rPr>
                <w:rStyle w:val="Hyperlink"/>
              </w:rPr>
              <w:t>Technical Solution</w:t>
            </w:r>
            <w:r w:rsidRPr="00FE02F2">
              <w:rPr>
                <w:webHidden/>
              </w:rPr>
              <w:tab/>
            </w:r>
            <w:r w:rsidRPr="00FE02F2">
              <w:rPr>
                <w:webHidden/>
              </w:rPr>
              <w:fldChar w:fldCharType="begin"/>
            </w:r>
            <w:r w:rsidRPr="00FE02F2">
              <w:rPr>
                <w:webHidden/>
              </w:rPr>
              <w:instrText xml:space="preserve"> PAGEREF _Toc720330 \h </w:instrText>
            </w:r>
            <w:r w:rsidRPr="00FE02F2">
              <w:rPr>
                <w:webHidden/>
              </w:rPr>
            </w:r>
            <w:r w:rsidRPr="00FE02F2">
              <w:rPr>
                <w:webHidden/>
              </w:rPr>
              <w:fldChar w:fldCharType="separate"/>
            </w:r>
            <w:r w:rsidRPr="00FE02F2">
              <w:rPr>
                <w:webHidden/>
              </w:rPr>
              <w:t>30</w:t>
            </w:r>
            <w:r w:rsidRPr="00FE02F2">
              <w:rPr>
                <w:webHidden/>
              </w:rPr>
              <w:fldChar w:fldCharType="end"/>
            </w:r>
          </w:hyperlink>
        </w:p>
        <w:p w14:paraId="3AC26A18" w14:textId="28C39E4A" w:rsidR="001475E4" w:rsidRPr="00FE02F2" w:rsidRDefault="001475E4">
          <w:pPr>
            <w:pStyle w:val="TOC2"/>
            <w:tabs>
              <w:tab w:val="right" w:leader="underscore" w:pos="9282"/>
            </w:tabs>
            <w:rPr>
              <w:rFonts w:eastAsiaTheme="minorEastAsia"/>
              <w:noProof/>
              <w:color w:val="auto"/>
              <w:kern w:val="0"/>
              <w:szCs w:val="22"/>
              <w:lang w:eastAsia="en-GB"/>
            </w:rPr>
          </w:pPr>
          <w:hyperlink w:anchor="_Toc720331" w:history="1">
            <w:r w:rsidRPr="00FE02F2">
              <w:rPr>
                <w:rStyle w:val="Hyperlink"/>
                <w:noProof/>
              </w:rPr>
              <w:t>constants.py</w:t>
            </w:r>
            <w:r w:rsidRPr="00FE02F2">
              <w:rPr>
                <w:noProof/>
                <w:webHidden/>
              </w:rPr>
              <w:tab/>
            </w:r>
            <w:r w:rsidRPr="00FE02F2">
              <w:rPr>
                <w:noProof/>
                <w:webHidden/>
              </w:rPr>
              <w:fldChar w:fldCharType="begin"/>
            </w:r>
            <w:r w:rsidRPr="00FE02F2">
              <w:rPr>
                <w:noProof/>
                <w:webHidden/>
              </w:rPr>
              <w:instrText xml:space="preserve"> PAGEREF _Toc720331 \h </w:instrText>
            </w:r>
            <w:r w:rsidRPr="00FE02F2">
              <w:rPr>
                <w:noProof/>
                <w:webHidden/>
              </w:rPr>
            </w:r>
            <w:r w:rsidRPr="00FE02F2">
              <w:rPr>
                <w:noProof/>
                <w:webHidden/>
              </w:rPr>
              <w:fldChar w:fldCharType="separate"/>
            </w:r>
            <w:r w:rsidRPr="00FE02F2">
              <w:rPr>
                <w:noProof/>
                <w:webHidden/>
              </w:rPr>
              <w:t>30</w:t>
            </w:r>
            <w:r w:rsidRPr="00FE02F2">
              <w:rPr>
                <w:noProof/>
                <w:webHidden/>
              </w:rPr>
              <w:fldChar w:fldCharType="end"/>
            </w:r>
          </w:hyperlink>
        </w:p>
        <w:p w14:paraId="4F6CE605" w14:textId="1D358DF0" w:rsidR="001475E4" w:rsidRPr="00FE02F2" w:rsidRDefault="001475E4">
          <w:pPr>
            <w:pStyle w:val="TOC2"/>
            <w:tabs>
              <w:tab w:val="right" w:leader="underscore" w:pos="9282"/>
            </w:tabs>
            <w:rPr>
              <w:rFonts w:eastAsiaTheme="minorEastAsia"/>
              <w:noProof/>
              <w:color w:val="auto"/>
              <w:kern w:val="0"/>
              <w:szCs w:val="22"/>
              <w:lang w:eastAsia="en-GB"/>
            </w:rPr>
          </w:pPr>
          <w:hyperlink w:anchor="_Toc720332" w:history="1">
            <w:r w:rsidRPr="00FE02F2">
              <w:rPr>
                <w:rStyle w:val="Hyperlink"/>
                <w:noProof/>
              </w:rPr>
              <w:t>environment.py</w:t>
            </w:r>
            <w:r w:rsidRPr="00FE02F2">
              <w:rPr>
                <w:noProof/>
                <w:webHidden/>
              </w:rPr>
              <w:tab/>
            </w:r>
            <w:r w:rsidRPr="00FE02F2">
              <w:rPr>
                <w:noProof/>
                <w:webHidden/>
              </w:rPr>
              <w:fldChar w:fldCharType="begin"/>
            </w:r>
            <w:r w:rsidRPr="00FE02F2">
              <w:rPr>
                <w:noProof/>
                <w:webHidden/>
              </w:rPr>
              <w:instrText xml:space="preserve"> PAGEREF _Toc720332 \h </w:instrText>
            </w:r>
            <w:r w:rsidRPr="00FE02F2">
              <w:rPr>
                <w:noProof/>
                <w:webHidden/>
              </w:rPr>
            </w:r>
            <w:r w:rsidRPr="00FE02F2">
              <w:rPr>
                <w:noProof/>
                <w:webHidden/>
              </w:rPr>
              <w:fldChar w:fldCharType="separate"/>
            </w:r>
            <w:r w:rsidRPr="00FE02F2">
              <w:rPr>
                <w:noProof/>
                <w:webHidden/>
              </w:rPr>
              <w:t>31</w:t>
            </w:r>
            <w:r w:rsidRPr="00FE02F2">
              <w:rPr>
                <w:noProof/>
                <w:webHidden/>
              </w:rPr>
              <w:fldChar w:fldCharType="end"/>
            </w:r>
          </w:hyperlink>
        </w:p>
        <w:p w14:paraId="1FC13CB6" w14:textId="5971C06A" w:rsidR="001475E4" w:rsidRPr="00FE02F2" w:rsidRDefault="001475E4">
          <w:pPr>
            <w:pStyle w:val="TOC3"/>
            <w:tabs>
              <w:tab w:val="right" w:leader="underscore" w:pos="9282"/>
            </w:tabs>
            <w:rPr>
              <w:rFonts w:eastAsiaTheme="minorEastAsia"/>
              <w:noProof/>
              <w:color w:val="auto"/>
              <w:kern w:val="0"/>
              <w:szCs w:val="22"/>
              <w:lang w:eastAsia="en-GB"/>
            </w:rPr>
          </w:pPr>
          <w:hyperlink w:anchor="_Toc720333" w:history="1">
            <w:r w:rsidRPr="00FE02F2">
              <w:rPr>
                <w:rStyle w:val="Hyperlink"/>
                <w:noProof/>
              </w:rPr>
              <w:t>Class CircleObstacle</w:t>
            </w:r>
            <w:r w:rsidRPr="00FE02F2">
              <w:rPr>
                <w:noProof/>
                <w:webHidden/>
              </w:rPr>
              <w:tab/>
            </w:r>
            <w:r w:rsidRPr="00FE02F2">
              <w:rPr>
                <w:noProof/>
                <w:webHidden/>
              </w:rPr>
              <w:fldChar w:fldCharType="begin"/>
            </w:r>
            <w:r w:rsidRPr="00FE02F2">
              <w:rPr>
                <w:noProof/>
                <w:webHidden/>
              </w:rPr>
              <w:instrText xml:space="preserve"> PAGEREF _Toc720333 \h </w:instrText>
            </w:r>
            <w:r w:rsidRPr="00FE02F2">
              <w:rPr>
                <w:noProof/>
                <w:webHidden/>
              </w:rPr>
            </w:r>
            <w:r w:rsidRPr="00FE02F2">
              <w:rPr>
                <w:noProof/>
                <w:webHidden/>
              </w:rPr>
              <w:fldChar w:fldCharType="separate"/>
            </w:r>
            <w:r w:rsidRPr="00FE02F2">
              <w:rPr>
                <w:noProof/>
                <w:webHidden/>
              </w:rPr>
              <w:t>31</w:t>
            </w:r>
            <w:r w:rsidRPr="00FE02F2">
              <w:rPr>
                <w:noProof/>
                <w:webHidden/>
              </w:rPr>
              <w:fldChar w:fldCharType="end"/>
            </w:r>
          </w:hyperlink>
        </w:p>
        <w:p w14:paraId="5342E55D" w14:textId="19C7BBBB" w:rsidR="001475E4" w:rsidRPr="00FE02F2" w:rsidRDefault="001475E4">
          <w:pPr>
            <w:pStyle w:val="TOC3"/>
            <w:tabs>
              <w:tab w:val="right" w:leader="underscore" w:pos="9282"/>
            </w:tabs>
            <w:rPr>
              <w:rFonts w:eastAsiaTheme="minorEastAsia"/>
              <w:noProof/>
              <w:color w:val="auto"/>
              <w:kern w:val="0"/>
              <w:szCs w:val="22"/>
              <w:lang w:eastAsia="en-GB"/>
            </w:rPr>
          </w:pPr>
          <w:hyperlink w:anchor="_Toc720334" w:history="1">
            <w:r w:rsidRPr="00FE02F2">
              <w:rPr>
                <w:rStyle w:val="Hyperlink"/>
                <w:noProof/>
              </w:rPr>
              <w:t>Class Environment</w:t>
            </w:r>
            <w:r w:rsidRPr="00FE02F2">
              <w:rPr>
                <w:noProof/>
                <w:webHidden/>
              </w:rPr>
              <w:tab/>
            </w:r>
            <w:r w:rsidRPr="00FE02F2">
              <w:rPr>
                <w:noProof/>
                <w:webHidden/>
              </w:rPr>
              <w:fldChar w:fldCharType="begin"/>
            </w:r>
            <w:r w:rsidRPr="00FE02F2">
              <w:rPr>
                <w:noProof/>
                <w:webHidden/>
              </w:rPr>
              <w:instrText xml:space="preserve"> PAGEREF _Toc720334 \h </w:instrText>
            </w:r>
            <w:r w:rsidRPr="00FE02F2">
              <w:rPr>
                <w:noProof/>
                <w:webHidden/>
              </w:rPr>
            </w:r>
            <w:r w:rsidRPr="00FE02F2">
              <w:rPr>
                <w:noProof/>
                <w:webHidden/>
              </w:rPr>
              <w:fldChar w:fldCharType="separate"/>
            </w:r>
            <w:r w:rsidRPr="00FE02F2">
              <w:rPr>
                <w:noProof/>
                <w:webHidden/>
              </w:rPr>
              <w:t>32</w:t>
            </w:r>
            <w:r w:rsidRPr="00FE02F2">
              <w:rPr>
                <w:noProof/>
                <w:webHidden/>
              </w:rPr>
              <w:fldChar w:fldCharType="end"/>
            </w:r>
          </w:hyperlink>
        </w:p>
        <w:p w14:paraId="4865F30E" w14:textId="6223F73A" w:rsidR="001475E4" w:rsidRPr="00FE02F2" w:rsidRDefault="001475E4">
          <w:pPr>
            <w:pStyle w:val="TOC2"/>
            <w:tabs>
              <w:tab w:val="right" w:leader="underscore" w:pos="9282"/>
            </w:tabs>
            <w:rPr>
              <w:rFonts w:eastAsiaTheme="minorEastAsia"/>
              <w:noProof/>
              <w:color w:val="auto"/>
              <w:kern w:val="0"/>
              <w:szCs w:val="22"/>
              <w:lang w:eastAsia="en-GB"/>
            </w:rPr>
          </w:pPr>
          <w:hyperlink w:anchor="_Toc720335" w:history="1">
            <w:r w:rsidRPr="00FE02F2">
              <w:rPr>
                <w:rStyle w:val="Hyperlink"/>
                <w:noProof/>
              </w:rPr>
              <w:t>car.py</w:t>
            </w:r>
            <w:r w:rsidRPr="00FE02F2">
              <w:rPr>
                <w:noProof/>
                <w:webHidden/>
              </w:rPr>
              <w:tab/>
            </w:r>
            <w:r w:rsidRPr="00FE02F2">
              <w:rPr>
                <w:noProof/>
                <w:webHidden/>
              </w:rPr>
              <w:fldChar w:fldCharType="begin"/>
            </w:r>
            <w:r w:rsidRPr="00FE02F2">
              <w:rPr>
                <w:noProof/>
                <w:webHidden/>
              </w:rPr>
              <w:instrText xml:space="preserve"> PAGEREF _Toc720335 \h </w:instrText>
            </w:r>
            <w:r w:rsidRPr="00FE02F2">
              <w:rPr>
                <w:noProof/>
                <w:webHidden/>
              </w:rPr>
            </w:r>
            <w:r w:rsidRPr="00FE02F2">
              <w:rPr>
                <w:noProof/>
                <w:webHidden/>
              </w:rPr>
              <w:fldChar w:fldCharType="separate"/>
            </w:r>
            <w:r w:rsidRPr="00FE02F2">
              <w:rPr>
                <w:noProof/>
                <w:webHidden/>
              </w:rPr>
              <w:t>37</w:t>
            </w:r>
            <w:r w:rsidRPr="00FE02F2">
              <w:rPr>
                <w:noProof/>
                <w:webHidden/>
              </w:rPr>
              <w:fldChar w:fldCharType="end"/>
            </w:r>
          </w:hyperlink>
        </w:p>
        <w:p w14:paraId="0A2A4ADD" w14:textId="33407729" w:rsidR="001475E4" w:rsidRPr="00FE02F2" w:rsidRDefault="001475E4">
          <w:pPr>
            <w:pStyle w:val="TOC3"/>
            <w:tabs>
              <w:tab w:val="right" w:leader="underscore" w:pos="9282"/>
            </w:tabs>
            <w:rPr>
              <w:rFonts w:eastAsiaTheme="minorEastAsia"/>
              <w:noProof/>
              <w:color w:val="auto"/>
              <w:kern w:val="0"/>
              <w:szCs w:val="22"/>
              <w:lang w:eastAsia="en-GB"/>
            </w:rPr>
          </w:pPr>
          <w:hyperlink w:anchor="_Toc720336" w:history="1">
            <w:r w:rsidRPr="00FE02F2">
              <w:rPr>
                <w:rStyle w:val="Hyperlink"/>
                <w:noProof/>
              </w:rPr>
              <w:t>Class Car</w:t>
            </w:r>
            <w:r w:rsidRPr="00FE02F2">
              <w:rPr>
                <w:noProof/>
                <w:webHidden/>
              </w:rPr>
              <w:tab/>
            </w:r>
            <w:r w:rsidRPr="00FE02F2">
              <w:rPr>
                <w:noProof/>
                <w:webHidden/>
              </w:rPr>
              <w:fldChar w:fldCharType="begin"/>
            </w:r>
            <w:r w:rsidRPr="00FE02F2">
              <w:rPr>
                <w:noProof/>
                <w:webHidden/>
              </w:rPr>
              <w:instrText xml:space="preserve"> PAGEREF _Toc720336 \h </w:instrText>
            </w:r>
            <w:r w:rsidRPr="00FE02F2">
              <w:rPr>
                <w:noProof/>
                <w:webHidden/>
              </w:rPr>
            </w:r>
            <w:r w:rsidRPr="00FE02F2">
              <w:rPr>
                <w:noProof/>
                <w:webHidden/>
              </w:rPr>
              <w:fldChar w:fldCharType="separate"/>
            </w:r>
            <w:r w:rsidRPr="00FE02F2">
              <w:rPr>
                <w:noProof/>
                <w:webHidden/>
              </w:rPr>
              <w:t>38</w:t>
            </w:r>
            <w:r w:rsidRPr="00FE02F2">
              <w:rPr>
                <w:noProof/>
                <w:webHidden/>
              </w:rPr>
              <w:fldChar w:fldCharType="end"/>
            </w:r>
          </w:hyperlink>
        </w:p>
        <w:p w14:paraId="1386AD8B" w14:textId="216B5144" w:rsidR="001475E4" w:rsidRPr="00FE02F2" w:rsidRDefault="001475E4">
          <w:pPr>
            <w:pStyle w:val="TOC2"/>
            <w:tabs>
              <w:tab w:val="right" w:leader="underscore" w:pos="9282"/>
            </w:tabs>
            <w:rPr>
              <w:rFonts w:eastAsiaTheme="minorEastAsia"/>
              <w:noProof/>
              <w:color w:val="auto"/>
              <w:kern w:val="0"/>
              <w:szCs w:val="22"/>
              <w:lang w:eastAsia="en-GB"/>
            </w:rPr>
          </w:pPr>
          <w:hyperlink w:anchor="_Toc720337" w:history="1">
            <w:r w:rsidRPr="00FE02F2">
              <w:rPr>
                <w:rStyle w:val="Hyperlink"/>
                <w:noProof/>
              </w:rPr>
              <w:t>neural_network.py</w:t>
            </w:r>
            <w:r w:rsidRPr="00FE02F2">
              <w:rPr>
                <w:noProof/>
                <w:webHidden/>
              </w:rPr>
              <w:tab/>
            </w:r>
            <w:r w:rsidRPr="00FE02F2">
              <w:rPr>
                <w:noProof/>
                <w:webHidden/>
              </w:rPr>
              <w:fldChar w:fldCharType="begin"/>
            </w:r>
            <w:r w:rsidRPr="00FE02F2">
              <w:rPr>
                <w:noProof/>
                <w:webHidden/>
              </w:rPr>
              <w:instrText xml:space="preserve"> PAGEREF _Toc720337 \h </w:instrText>
            </w:r>
            <w:r w:rsidRPr="00FE02F2">
              <w:rPr>
                <w:noProof/>
                <w:webHidden/>
              </w:rPr>
            </w:r>
            <w:r w:rsidRPr="00FE02F2">
              <w:rPr>
                <w:noProof/>
                <w:webHidden/>
              </w:rPr>
              <w:fldChar w:fldCharType="separate"/>
            </w:r>
            <w:r w:rsidRPr="00FE02F2">
              <w:rPr>
                <w:noProof/>
                <w:webHidden/>
              </w:rPr>
              <w:t>43</w:t>
            </w:r>
            <w:r w:rsidRPr="00FE02F2">
              <w:rPr>
                <w:noProof/>
                <w:webHidden/>
              </w:rPr>
              <w:fldChar w:fldCharType="end"/>
            </w:r>
          </w:hyperlink>
        </w:p>
        <w:p w14:paraId="30BC7C3F" w14:textId="4E82D3EE" w:rsidR="001475E4" w:rsidRPr="00FE02F2" w:rsidRDefault="001475E4">
          <w:pPr>
            <w:pStyle w:val="TOC3"/>
            <w:tabs>
              <w:tab w:val="right" w:leader="underscore" w:pos="9282"/>
            </w:tabs>
            <w:rPr>
              <w:rFonts w:eastAsiaTheme="minorEastAsia"/>
              <w:noProof/>
              <w:color w:val="auto"/>
              <w:kern w:val="0"/>
              <w:szCs w:val="22"/>
              <w:lang w:eastAsia="en-GB"/>
            </w:rPr>
          </w:pPr>
          <w:hyperlink w:anchor="_Toc720338" w:history="1">
            <w:r w:rsidRPr="00FE02F2">
              <w:rPr>
                <w:rStyle w:val="Hyperlink"/>
                <w:noProof/>
                <w:lang w:val="en-US"/>
              </w:rPr>
              <w:t>Class Connection</w:t>
            </w:r>
            <w:r w:rsidRPr="00FE02F2">
              <w:rPr>
                <w:noProof/>
                <w:webHidden/>
              </w:rPr>
              <w:tab/>
            </w:r>
            <w:r w:rsidRPr="00FE02F2">
              <w:rPr>
                <w:noProof/>
                <w:webHidden/>
              </w:rPr>
              <w:fldChar w:fldCharType="begin"/>
            </w:r>
            <w:r w:rsidRPr="00FE02F2">
              <w:rPr>
                <w:noProof/>
                <w:webHidden/>
              </w:rPr>
              <w:instrText xml:space="preserve"> PAGEREF _Toc720338 \h </w:instrText>
            </w:r>
            <w:r w:rsidRPr="00FE02F2">
              <w:rPr>
                <w:noProof/>
                <w:webHidden/>
              </w:rPr>
            </w:r>
            <w:r w:rsidRPr="00FE02F2">
              <w:rPr>
                <w:noProof/>
                <w:webHidden/>
              </w:rPr>
              <w:fldChar w:fldCharType="separate"/>
            </w:r>
            <w:r w:rsidRPr="00FE02F2">
              <w:rPr>
                <w:noProof/>
                <w:webHidden/>
              </w:rPr>
              <w:t>43</w:t>
            </w:r>
            <w:r w:rsidRPr="00FE02F2">
              <w:rPr>
                <w:noProof/>
                <w:webHidden/>
              </w:rPr>
              <w:fldChar w:fldCharType="end"/>
            </w:r>
          </w:hyperlink>
        </w:p>
        <w:p w14:paraId="49F7530E" w14:textId="3DA9E999" w:rsidR="001475E4" w:rsidRPr="00FE02F2" w:rsidRDefault="001475E4">
          <w:pPr>
            <w:pStyle w:val="TOC3"/>
            <w:tabs>
              <w:tab w:val="right" w:leader="underscore" w:pos="9282"/>
            </w:tabs>
            <w:rPr>
              <w:rFonts w:eastAsiaTheme="minorEastAsia"/>
              <w:noProof/>
              <w:color w:val="auto"/>
              <w:kern w:val="0"/>
              <w:szCs w:val="22"/>
              <w:lang w:eastAsia="en-GB"/>
            </w:rPr>
          </w:pPr>
          <w:hyperlink w:anchor="_Toc720339" w:history="1">
            <w:r w:rsidRPr="00FE02F2">
              <w:rPr>
                <w:rStyle w:val="Hyperlink"/>
                <w:noProof/>
                <w:lang w:val="en-US"/>
              </w:rPr>
              <w:t>Class Node</w:t>
            </w:r>
            <w:r w:rsidRPr="00FE02F2">
              <w:rPr>
                <w:noProof/>
                <w:webHidden/>
              </w:rPr>
              <w:tab/>
            </w:r>
            <w:r w:rsidRPr="00FE02F2">
              <w:rPr>
                <w:noProof/>
                <w:webHidden/>
              </w:rPr>
              <w:fldChar w:fldCharType="begin"/>
            </w:r>
            <w:r w:rsidRPr="00FE02F2">
              <w:rPr>
                <w:noProof/>
                <w:webHidden/>
              </w:rPr>
              <w:instrText xml:space="preserve"> PAGEREF _Toc720339 \h </w:instrText>
            </w:r>
            <w:r w:rsidRPr="00FE02F2">
              <w:rPr>
                <w:noProof/>
                <w:webHidden/>
              </w:rPr>
            </w:r>
            <w:r w:rsidRPr="00FE02F2">
              <w:rPr>
                <w:noProof/>
                <w:webHidden/>
              </w:rPr>
              <w:fldChar w:fldCharType="separate"/>
            </w:r>
            <w:r w:rsidRPr="00FE02F2">
              <w:rPr>
                <w:noProof/>
                <w:webHidden/>
              </w:rPr>
              <w:t>43</w:t>
            </w:r>
            <w:r w:rsidRPr="00FE02F2">
              <w:rPr>
                <w:noProof/>
                <w:webHidden/>
              </w:rPr>
              <w:fldChar w:fldCharType="end"/>
            </w:r>
          </w:hyperlink>
        </w:p>
        <w:p w14:paraId="303A1595" w14:textId="28DC1546" w:rsidR="001475E4" w:rsidRPr="00FE02F2" w:rsidRDefault="001475E4">
          <w:pPr>
            <w:pStyle w:val="TOC3"/>
            <w:tabs>
              <w:tab w:val="right" w:leader="underscore" w:pos="9282"/>
            </w:tabs>
            <w:rPr>
              <w:rFonts w:eastAsiaTheme="minorEastAsia"/>
              <w:noProof/>
              <w:color w:val="auto"/>
              <w:kern w:val="0"/>
              <w:szCs w:val="22"/>
              <w:lang w:eastAsia="en-GB"/>
            </w:rPr>
          </w:pPr>
          <w:hyperlink w:anchor="_Toc720340" w:history="1">
            <w:r w:rsidRPr="00FE02F2">
              <w:rPr>
                <w:rStyle w:val="Hyperlink"/>
                <w:noProof/>
              </w:rPr>
              <w:t>Class Network</w:t>
            </w:r>
            <w:r w:rsidRPr="00FE02F2">
              <w:rPr>
                <w:noProof/>
                <w:webHidden/>
              </w:rPr>
              <w:tab/>
            </w:r>
            <w:r w:rsidRPr="00FE02F2">
              <w:rPr>
                <w:noProof/>
                <w:webHidden/>
              </w:rPr>
              <w:fldChar w:fldCharType="begin"/>
            </w:r>
            <w:r w:rsidRPr="00FE02F2">
              <w:rPr>
                <w:noProof/>
                <w:webHidden/>
              </w:rPr>
              <w:instrText xml:space="preserve"> PAGEREF _Toc720340 \h </w:instrText>
            </w:r>
            <w:r w:rsidRPr="00FE02F2">
              <w:rPr>
                <w:noProof/>
                <w:webHidden/>
              </w:rPr>
            </w:r>
            <w:r w:rsidRPr="00FE02F2">
              <w:rPr>
                <w:noProof/>
                <w:webHidden/>
              </w:rPr>
              <w:fldChar w:fldCharType="separate"/>
            </w:r>
            <w:r w:rsidRPr="00FE02F2">
              <w:rPr>
                <w:noProof/>
                <w:webHidden/>
              </w:rPr>
              <w:t>44</w:t>
            </w:r>
            <w:r w:rsidRPr="00FE02F2">
              <w:rPr>
                <w:noProof/>
                <w:webHidden/>
              </w:rPr>
              <w:fldChar w:fldCharType="end"/>
            </w:r>
          </w:hyperlink>
        </w:p>
        <w:p w14:paraId="3F5AB245" w14:textId="709D4425" w:rsidR="001475E4" w:rsidRPr="00FE02F2" w:rsidRDefault="001475E4">
          <w:pPr>
            <w:pStyle w:val="TOC2"/>
            <w:tabs>
              <w:tab w:val="right" w:leader="underscore" w:pos="9282"/>
            </w:tabs>
            <w:rPr>
              <w:rFonts w:eastAsiaTheme="minorEastAsia"/>
              <w:noProof/>
              <w:color w:val="auto"/>
              <w:kern w:val="0"/>
              <w:szCs w:val="22"/>
              <w:lang w:eastAsia="en-GB"/>
            </w:rPr>
          </w:pPr>
          <w:hyperlink w:anchor="_Toc720341" w:history="1">
            <w:r w:rsidRPr="00FE02F2">
              <w:rPr>
                <w:rStyle w:val="Hyperlink"/>
                <w:noProof/>
              </w:rPr>
              <w:t>genetic_algorithm.py</w:t>
            </w:r>
            <w:r w:rsidRPr="00FE02F2">
              <w:rPr>
                <w:noProof/>
                <w:webHidden/>
              </w:rPr>
              <w:tab/>
            </w:r>
            <w:r w:rsidRPr="00FE02F2">
              <w:rPr>
                <w:noProof/>
                <w:webHidden/>
              </w:rPr>
              <w:fldChar w:fldCharType="begin"/>
            </w:r>
            <w:r w:rsidRPr="00FE02F2">
              <w:rPr>
                <w:noProof/>
                <w:webHidden/>
              </w:rPr>
              <w:instrText xml:space="preserve"> PAGEREF _Toc720341 \h </w:instrText>
            </w:r>
            <w:r w:rsidRPr="00FE02F2">
              <w:rPr>
                <w:noProof/>
                <w:webHidden/>
              </w:rPr>
            </w:r>
            <w:r w:rsidRPr="00FE02F2">
              <w:rPr>
                <w:noProof/>
                <w:webHidden/>
              </w:rPr>
              <w:fldChar w:fldCharType="separate"/>
            </w:r>
            <w:r w:rsidRPr="00FE02F2">
              <w:rPr>
                <w:noProof/>
                <w:webHidden/>
              </w:rPr>
              <w:t>46</w:t>
            </w:r>
            <w:r w:rsidRPr="00FE02F2">
              <w:rPr>
                <w:noProof/>
                <w:webHidden/>
              </w:rPr>
              <w:fldChar w:fldCharType="end"/>
            </w:r>
          </w:hyperlink>
        </w:p>
        <w:p w14:paraId="1575E34D" w14:textId="0C28D892" w:rsidR="001475E4" w:rsidRPr="00FE02F2" w:rsidRDefault="001475E4">
          <w:pPr>
            <w:pStyle w:val="TOC3"/>
            <w:tabs>
              <w:tab w:val="right" w:leader="underscore" w:pos="9282"/>
            </w:tabs>
            <w:rPr>
              <w:rFonts w:eastAsiaTheme="minorEastAsia"/>
              <w:noProof/>
              <w:color w:val="auto"/>
              <w:kern w:val="0"/>
              <w:szCs w:val="22"/>
              <w:lang w:eastAsia="en-GB"/>
            </w:rPr>
          </w:pPr>
          <w:hyperlink w:anchor="_Toc720342" w:history="1">
            <w:r w:rsidRPr="00FE02F2">
              <w:rPr>
                <w:rStyle w:val="Hyperlink"/>
                <w:noProof/>
                <w:lang w:eastAsia="en-GB"/>
              </w:rPr>
              <w:t>Class Code</w:t>
            </w:r>
            <w:r w:rsidRPr="00FE02F2">
              <w:rPr>
                <w:noProof/>
                <w:webHidden/>
              </w:rPr>
              <w:tab/>
            </w:r>
            <w:r w:rsidRPr="00FE02F2">
              <w:rPr>
                <w:noProof/>
                <w:webHidden/>
              </w:rPr>
              <w:fldChar w:fldCharType="begin"/>
            </w:r>
            <w:r w:rsidRPr="00FE02F2">
              <w:rPr>
                <w:noProof/>
                <w:webHidden/>
              </w:rPr>
              <w:instrText xml:space="preserve"> PAGEREF _Toc720342 \h </w:instrText>
            </w:r>
            <w:r w:rsidRPr="00FE02F2">
              <w:rPr>
                <w:noProof/>
                <w:webHidden/>
              </w:rPr>
            </w:r>
            <w:r w:rsidRPr="00FE02F2">
              <w:rPr>
                <w:noProof/>
                <w:webHidden/>
              </w:rPr>
              <w:fldChar w:fldCharType="separate"/>
            </w:r>
            <w:r w:rsidRPr="00FE02F2">
              <w:rPr>
                <w:noProof/>
                <w:webHidden/>
              </w:rPr>
              <w:t>46</w:t>
            </w:r>
            <w:r w:rsidRPr="00FE02F2">
              <w:rPr>
                <w:noProof/>
                <w:webHidden/>
              </w:rPr>
              <w:fldChar w:fldCharType="end"/>
            </w:r>
          </w:hyperlink>
        </w:p>
        <w:p w14:paraId="669DB977" w14:textId="71051128" w:rsidR="001475E4" w:rsidRPr="00FE02F2" w:rsidRDefault="001475E4">
          <w:pPr>
            <w:pStyle w:val="TOC2"/>
            <w:tabs>
              <w:tab w:val="right" w:leader="underscore" w:pos="9282"/>
            </w:tabs>
            <w:rPr>
              <w:rFonts w:eastAsiaTheme="minorEastAsia"/>
              <w:noProof/>
              <w:color w:val="auto"/>
              <w:kern w:val="0"/>
              <w:szCs w:val="22"/>
              <w:lang w:eastAsia="en-GB"/>
            </w:rPr>
          </w:pPr>
          <w:hyperlink w:anchor="_Toc720343" w:history="1">
            <w:r w:rsidRPr="00FE02F2">
              <w:rPr>
                <w:rStyle w:val="Hyperlink"/>
                <w:noProof/>
              </w:rPr>
              <w:t>ML_controller.py</w:t>
            </w:r>
            <w:r w:rsidRPr="00FE02F2">
              <w:rPr>
                <w:noProof/>
                <w:webHidden/>
              </w:rPr>
              <w:tab/>
            </w:r>
            <w:r w:rsidRPr="00FE02F2">
              <w:rPr>
                <w:noProof/>
                <w:webHidden/>
              </w:rPr>
              <w:fldChar w:fldCharType="begin"/>
            </w:r>
            <w:r w:rsidRPr="00FE02F2">
              <w:rPr>
                <w:noProof/>
                <w:webHidden/>
              </w:rPr>
              <w:instrText xml:space="preserve"> PAGEREF _Toc720343 \h </w:instrText>
            </w:r>
            <w:r w:rsidRPr="00FE02F2">
              <w:rPr>
                <w:noProof/>
                <w:webHidden/>
              </w:rPr>
            </w:r>
            <w:r w:rsidRPr="00FE02F2">
              <w:rPr>
                <w:noProof/>
                <w:webHidden/>
              </w:rPr>
              <w:fldChar w:fldCharType="separate"/>
            </w:r>
            <w:r w:rsidRPr="00FE02F2">
              <w:rPr>
                <w:noProof/>
                <w:webHidden/>
              </w:rPr>
              <w:t>48</w:t>
            </w:r>
            <w:r w:rsidRPr="00FE02F2">
              <w:rPr>
                <w:noProof/>
                <w:webHidden/>
              </w:rPr>
              <w:fldChar w:fldCharType="end"/>
            </w:r>
          </w:hyperlink>
        </w:p>
        <w:p w14:paraId="4BE108C9" w14:textId="313DE2B3" w:rsidR="001475E4" w:rsidRPr="00FE02F2" w:rsidRDefault="001475E4">
          <w:pPr>
            <w:pStyle w:val="TOC3"/>
            <w:tabs>
              <w:tab w:val="right" w:leader="underscore" w:pos="9282"/>
            </w:tabs>
            <w:rPr>
              <w:rFonts w:eastAsiaTheme="minorEastAsia"/>
              <w:noProof/>
              <w:color w:val="auto"/>
              <w:kern w:val="0"/>
              <w:szCs w:val="22"/>
              <w:lang w:eastAsia="en-GB"/>
            </w:rPr>
          </w:pPr>
          <w:hyperlink w:anchor="_Toc720344" w:history="1">
            <w:r w:rsidRPr="00FE02F2">
              <w:rPr>
                <w:rStyle w:val="Hyperlink"/>
                <w:noProof/>
                <w:lang w:eastAsia="en-GB"/>
              </w:rPr>
              <w:t>Main training function</w:t>
            </w:r>
            <w:r w:rsidRPr="00FE02F2">
              <w:rPr>
                <w:noProof/>
                <w:webHidden/>
              </w:rPr>
              <w:tab/>
            </w:r>
            <w:r w:rsidRPr="00FE02F2">
              <w:rPr>
                <w:noProof/>
                <w:webHidden/>
              </w:rPr>
              <w:fldChar w:fldCharType="begin"/>
            </w:r>
            <w:r w:rsidRPr="00FE02F2">
              <w:rPr>
                <w:noProof/>
                <w:webHidden/>
              </w:rPr>
              <w:instrText xml:space="preserve"> PAGEREF _Toc720344 \h </w:instrText>
            </w:r>
            <w:r w:rsidRPr="00FE02F2">
              <w:rPr>
                <w:noProof/>
                <w:webHidden/>
              </w:rPr>
            </w:r>
            <w:r w:rsidRPr="00FE02F2">
              <w:rPr>
                <w:noProof/>
                <w:webHidden/>
              </w:rPr>
              <w:fldChar w:fldCharType="separate"/>
            </w:r>
            <w:r w:rsidRPr="00FE02F2">
              <w:rPr>
                <w:noProof/>
                <w:webHidden/>
              </w:rPr>
              <w:t>49</w:t>
            </w:r>
            <w:r w:rsidRPr="00FE02F2">
              <w:rPr>
                <w:noProof/>
                <w:webHidden/>
              </w:rPr>
              <w:fldChar w:fldCharType="end"/>
            </w:r>
          </w:hyperlink>
        </w:p>
        <w:p w14:paraId="131AD8D8" w14:textId="38972095" w:rsidR="001475E4" w:rsidRPr="00FE02F2" w:rsidRDefault="001475E4">
          <w:pPr>
            <w:pStyle w:val="TOC1"/>
            <w:rPr>
              <w:rFonts w:eastAsiaTheme="minorEastAsia"/>
              <w:color w:val="auto"/>
              <w:kern w:val="0"/>
              <w:szCs w:val="22"/>
              <w:lang w:eastAsia="en-GB"/>
            </w:rPr>
          </w:pPr>
          <w:hyperlink w:anchor="_Toc720345" w:history="1">
            <w:r w:rsidRPr="00FE02F2">
              <w:rPr>
                <w:rStyle w:val="Hyperlink"/>
              </w:rPr>
              <w:t>Testing</w:t>
            </w:r>
            <w:r w:rsidRPr="00FE02F2">
              <w:rPr>
                <w:webHidden/>
              </w:rPr>
              <w:tab/>
            </w:r>
            <w:r w:rsidRPr="00FE02F2">
              <w:rPr>
                <w:webHidden/>
              </w:rPr>
              <w:fldChar w:fldCharType="begin"/>
            </w:r>
            <w:r w:rsidRPr="00FE02F2">
              <w:rPr>
                <w:webHidden/>
              </w:rPr>
              <w:instrText xml:space="preserve"> PAGEREF _Toc720345 \h </w:instrText>
            </w:r>
            <w:r w:rsidRPr="00FE02F2">
              <w:rPr>
                <w:webHidden/>
              </w:rPr>
            </w:r>
            <w:r w:rsidRPr="00FE02F2">
              <w:rPr>
                <w:webHidden/>
              </w:rPr>
              <w:fldChar w:fldCharType="separate"/>
            </w:r>
            <w:r w:rsidRPr="00FE02F2">
              <w:rPr>
                <w:webHidden/>
              </w:rPr>
              <w:t>52</w:t>
            </w:r>
            <w:r w:rsidRPr="00FE02F2">
              <w:rPr>
                <w:webHidden/>
              </w:rPr>
              <w:fldChar w:fldCharType="end"/>
            </w:r>
          </w:hyperlink>
        </w:p>
        <w:p w14:paraId="07FD976F" w14:textId="26879FA2" w:rsidR="001475E4" w:rsidRPr="00FE02F2" w:rsidRDefault="001475E4">
          <w:pPr>
            <w:pStyle w:val="TOC2"/>
            <w:tabs>
              <w:tab w:val="right" w:leader="underscore" w:pos="9282"/>
            </w:tabs>
            <w:rPr>
              <w:rFonts w:eastAsiaTheme="minorEastAsia"/>
              <w:noProof/>
              <w:color w:val="auto"/>
              <w:kern w:val="0"/>
              <w:szCs w:val="22"/>
              <w:lang w:eastAsia="en-GB"/>
            </w:rPr>
          </w:pPr>
          <w:hyperlink w:anchor="_Toc720346" w:history="1">
            <w:r w:rsidRPr="00FE02F2">
              <w:rPr>
                <w:rStyle w:val="Hyperlink"/>
                <w:noProof/>
              </w:rPr>
              <w:t>A: User Interface</w:t>
            </w:r>
            <w:r w:rsidRPr="00FE02F2">
              <w:rPr>
                <w:noProof/>
                <w:webHidden/>
              </w:rPr>
              <w:tab/>
            </w:r>
            <w:r w:rsidRPr="00FE02F2">
              <w:rPr>
                <w:noProof/>
                <w:webHidden/>
              </w:rPr>
              <w:fldChar w:fldCharType="begin"/>
            </w:r>
            <w:r w:rsidRPr="00FE02F2">
              <w:rPr>
                <w:noProof/>
                <w:webHidden/>
              </w:rPr>
              <w:instrText xml:space="preserve"> PAGEREF _Toc720346 \h </w:instrText>
            </w:r>
            <w:r w:rsidRPr="00FE02F2">
              <w:rPr>
                <w:noProof/>
                <w:webHidden/>
              </w:rPr>
            </w:r>
            <w:r w:rsidRPr="00FE02F2">
              <w:rPr>
                <w:noProof/>
                <w:webHidden/>
              </w:rPr>
              <w:fldChar w:fldCharType="separate"/>
            </w:r>
            <w:r w:rsidRPr="00FE02F2">
              <w:rPr>
                <w:noProof/>
                <w:webHidden/>
              </w:rPr>
              <w:t>52</w:t>
            </w:r>
            <w:r w:rsidRPr="00FE02F2">
              <w:rPr>
                <w:noProof/>
                <w:webHidden/>
              </w:rPr>
              <w:fldChar w:fldCharType="end"/>
            </w:r>
          </w:hyperlink>
        </w:p>
        <w:p w14:paraId="26A7434F" w14:textId="0CBD0B96" w:rsidR="001475E4" w:rsidRPr="00FE02F2" w:rsidRDefault="001475E4">
          <w:pPr>
            <w:pStyle w:val="TOC3"/>
            <w:tabs>
              <w:tab w:val="right" w:leader="underscore" w:pos="9282"/>
            </w:tabs>
            <w:rPr>
              <w:rFonts w:eastAsiaTheme="minorEastAsia"/>
              <w:noProof/>
              <w:color w:val="auto"/>
              <w:kern w:val="0"/>
              <w:szCs w:val="22"/>
              <w:lang w:eastAsia="en-GB"/>
            </w:rPr>
          </w:pPr>
          <w:hyperlink w:anchor="_Toc720347" w:history="1">
            <w:r w:rsidRPr="00FE02F2">
              <w:rPr>
                <w:rStyle w:val="Hyperlink"/>
                <w:noProof/>
              </w:rPr>
              <w:t>Test 1,3,4: HUD Rendering</w:t>
            </w:r>
            <w:r w:rsidRPr="00FE02F2">
              <w:rPr>
                <w:noProof/>
                <w:webHidden/>
              </w:rPr>
              <w:tab/>
            </w:r>
            <w:r w:rsidRPr="00FE02F2">
              <w:rPr>
                <w:noProof/>
                <w:webHidden/>
              </w:rPr>
              <w:fldChar w:fldCharType="begin"/>
            </w:r>
            <w:r w:rsidRPr="00FE02F2">
              <w:rPr>
                <w:noProof/>
                <w:webHidden/>
              </w:rPr>
              <w:instrText xml:space="preserve"> PAGEREF _Toc720347 \h </w:instrText>
            </w:r>
            <w:r w:rsidRPr="00FE02F2">
              <w:rPr>
                <w:noProof/>
                <w:webHidden/>
              </w:rPr>
            </w:r>
            <w:r w:rsidRPr="00FE02F2">
              <w:rPr>
                <w:noProof/>
                <w:webHidden/>
              </w:rPr>
              <w:fldChar w:fldCharType="separate"/>
            </w:r>
            <w:r w:rsidRPr="00FE02F2">
              <w:rPr>
                <w:noProof/>
                <w:webHidden/>
              </w:rPr>
              <w:t>53</w:t>
            </w:r>
            <w:r w:rsidRPr="00FE02F2">
              <w:rPr>
                <w:noProof/>
                <w:webHidden/>
              </w:rPr>
              <w:fldChar w:fldCharType="end"/>
            </w:r>
          </w:hyperlink>
        </w:p>
        <w:p w14:paraId="79CDFA33" w14:textId="1C860EE3" w:rsidR="001475E4" w:rsidRPr="00FE02F2" w:rsidRDefault="001475E4">
          <w:pPr>
            <w:pStyle w:val="TOC3"/>
            <w:tabs>
              <w:tab w:val="right" w:leader="underscore" w:pos="9282"/>
            </w:tabs>
            <w:rPr>
              <w:rFonts w:eastAsiaTheme="minorEastAsia"/>
              <w:noProof/>
              <w:color w:val="auto"/>
              <w:kern w:val="0"/>
              <w:szCs w:val="22"/>
              <w:lang w:eastAsia="en-GB"/>
            </w:rPr>
          </w:pPr>
          <w:hyperlink w:anchor="_Toc720348" w:history="1">
            <w:r w:rsidRPr="00FE02F2">
              <w:rPr>
                <w:rStyle w:val="Hyperlink"/>
                <w:noProof/>
              </w:rPr>
              <w:t>Test 2: Real-time graph</w:t>
            </w:r>
            <w:r w:rsidRPr="00FE02F2">
              <w:rPr>
                <w:noProof/>
                <w:webHidden/>
              </w:rPr>
              <w:tab/>
            </w:r>
            <w:r w:rsidRPr="00FE02F2">
              <w:rPr>
                <w:noProof/>
                <w:webHidden/>
              </w:rPr>
              <w:fldChar w:fldCharType="begin"/>
            </w:r>
            <w:r w:rsidRPr="00FE02F2">
              <w:rPr>
                <w:noProof/>
                <w:webHidden/>
              </w:rPr>
              <w:instrText xml:space="preserve"> PAGEREF _Toc720348 \h </w:instrText>
            </w:r>
            <w:r w:rsidRPr="00FE02F2">
              <w:rPr>
                <w:noProof/>
                <w:webHidden/>
              </w:rPr>
            </w:r>
            <w:r w:rsidRPr="00FE02F2">
              <w:rPr>
                <w:noProof/>
                <w:webHidden/>
              </w:rPr>
              <w:fldChar w:fldCharType="separate"/>
            </w:r>
            <w:r w:rsidRPr="00FE02F2">
              <w:rPr>
                <w:noProof/>
                <w:webHidden/>
              </w:rPr>
              <w:t>54</w:t>
            </w:r>
            <w:r w:rsidRPr="00FE02F2">
              <w:rPr>
                <w:noProof/>
                <w:webHidden/>
              </w:rPr>
              <w:fldChar w:fldCharType="end"/>
            </w:r>
          </w:hyperlink>
        </w:p>
        <w:p w14:paraId="6E0461D2" w14:textId="6FAD3397" w:rsidR="001475E4" w:rsidRPr="00FE02F2" w:rsidRDefault="001475E4">
          <w:pPr>
            <w:pStyle w:val="TOC2"/>
            <w:tabs>
              <w:tab w:val="right" w:leader="underscore" w:pos="9282"/>
            </w:tabs>
            <w:rPr>
              <w:rFonts w:eastAsiaTheme="minorEastAsia"/>
              <w:noProof/>
              <w:color w:val="auto"/>
              <w:kern w:val="0"/>
              <w:szCs w:val="22"/>
              <w:lang w:eastAsia="en-GB"/>
            </w:rPr>
          </w:pPr>
          <w:hyperlink w:anchor="_Toc720349" w:history="1">
            <w:r w:rsidRPr="00FE02F2">
              <w:rPr>
                <w:rStyle w:val="Hyperlink"/>
                <w:noProof/>
              </w:rPr>
              <w:t>B: Neural network</w:t>
            </w:r>
            <w:r w:rsidRPr="00FE02F2">
              <w:rPr>
                <w:noProof/>
                <w:webHidden/>
              </w:rPr>
              <w:tab/>
            </w:r>
            <w:r w:rsidRPr="00FE02F2">
              <w:rPr>
                <w:noProof/>
                <w:webHidden/>
              </w:rPr>
              <w:fldChar w:fldCharType="begin"/>
            </w:r>
            <w:r w:rsidRPr="00FE02F2">
              <w:rPr>
                <w:noProof/>
                <w:webHidden/>
              </w:rPr>
              <w:instrText xml:space="preserve"> PAGEREF _Toc720349 \h </w:instrText>
            </w:r>
            <w:r w:rsidRPr="00FE02F2">
              <w:rPr>
                <w:noProof/>
                <w:webHidden/>
              </w:rPr>
            </w:r>
            <w:r w:rsidRPr="00FE02F2">
              <w:rPr>
                <w:noProof/>
                <w:webHidden/>
              </w:rPr>
              <w:fldChar w:fldCharType="separate"/>
            </w:r>
            <w:r w:rsidRPr="00FE02F2">
              <w:rPr>
                <w:noProof/>
                <w:webHidden/>
              </w:rPr>
              <w:t>54</w:t>
            </w:r>
            <w:r w:rsidRPr="00FE02F2">
              <w:rPr>
                <w:noProof/>
                <w:webHidden/>
              </w:rPr>
              <w:fldChar w:fldCharType="end"/>
            </w:r>
          </w:hyperlink>
        </w:p>
        <w:p w14:paraId="3929B9B0" w14:textId="222643B9" w:rsidR="001475E4" w:rsidRPr="00FE02F2" w:rsidRDefault="001475E4">
          <w:pPr>
            <w:pStyle w:val="TOC3"/>
            <w:tabs>
              <w:tab w:val="right" w:leader="underscore" w:pos="9282"/>
            </w:tabs>
            <w:rPr>
              <w:rFonts w:eastAsiaTheme="minorEastAsia"/>
              <w:noProof/>
              <w:color w:val="auto"/>
              <w:kern w:val="0"/>
              <w:szCs w:val="22"/>
              <w:lang w:eastAsia="en-GB"/>
            </w:rPr>
          </w:pPr>
          <w:hyperlink w:anchor="_Toc720350" w:history="1">
            <w:r w:rsidRPr="00FE02F2">
              <w:rPr>
                <w:rStyle w:val="Hyperlink"/>
                <w:noProof/>
              </w:rPr>
              <w:t>Test 1: Initialisation</w:t>
            </w:r>
            <w:r w:rsidRPr="00FE02F2">
              <w:rPr>
                <w:noProof/>
                <w:webHidden/>
              </w:rPr>
              <w:tab/>
            </w:r>
            <w:r w:rsidRPr="00FE02F2">
              <w:rPr>
                <w:noProof/>
                <w:webHidden/>
              </w:rPr>
              <w:fldChar w:fldCharType="begin"/>
            </w:r>
            <w:r w:rsidRPr="00FE02F2">
              <w:rPr>
                <w:noProof/>
                <w:webHidden/>
              </w:rPr>
              <w:instrText xml:space="preserve"> PAGEREF _Toc720350 \h </w:instrText>
            </w:r>
            <w:r w:rsidRPr="00FE02F2">
              <w:rPr>
                <w:noProof/>
                <w:webHidden/>
              </w:rPr>
            </w:r>
            <w:r w:rsidRPr="00FE02F2">
              <w:rPr>
                <w:noProof/>
                <w:webHidden/>
              </w:rPr>
              <w:fldChar w:fldCharType="separate"/>
            </w:r>
            <w:r w:rsidRPr="00FE02F2">
              <w:rPr>
                <w:noProof/>
                <w:webHidden/>
              </w:rPr>
              <w:t>55</w:t>
            </w:r>
            <w:r w:rsidRPr="00FE02F2">
              <w:rPr>
                <w:noProof/>
                <w:webHidden/>
              </w:rPr>
              <w:fldChar w:fldCharType="end"/>
            </w:r>
          </w:hyperlink>
        </w:p>
        <w:p w14:paraId="10C56D48" w14:textId="0B8C1C19" w:rsidR="001475E4" w:rsidRPr="00FE02F2" w:rsidRDefault="001475E4">
          <w:pPr>
            <w:pStyle w:val="TOC3"/>
            <w:tabs>
              <w:tab w:val="right" w:leader="underscore" w:pos="9282"/>
            </w:tabs>
            <w:rPr>
              <w:rFonts w:eastAsiaTheme="minorEastAsia"/>
              <w:noProof/>
              <w:color w:val="auto"/>
              <w:kern w:val="0"/>
              <w:szCs w:val="22"/>
              <w:lang w:eastAsia="en-GB"/>
            </w:rPr>
          </w:pPr>
          <w:hyperlink w:anchor="_Toc720351" w:history="1">
            <w:r w:rsidRPr="00FE02F2">
              <w:rPr>
                <w:rStyle w:val="Hyperlink"/>
                <w:noProof/>
              </w:rPr>
              <w:t>Test 2: Updating the network</w:t>
            </w:r>
            <w:r w:rsidRPr="00FE02F2">
              <w:rPr>
                <w:noProof/>
                <w:webHidden/>
              </w:rPr>
              <w:tab/>
            </w:r>
            <w:r w:rsidRPr="00FE02F2">
              <w:rPr>
                <w:noProof/>
                <w:webHidden/>
              </w:rPr>
              <w:fldChar w:fldCharType="begin"/>
            </w:r>
            <w:r w:rsidRPr="00FE02F2">
              <w:rPr>
                <w:noProof/>
                <w:webHidden/>
              </w:rPr>
              <w:instrText xml:space="preserve"> PAGEREF _Toc720351 \h </w:instrText>
            </w:r>
            <w:r w:rsidRPr="00FE02F2">
              <w:rPr>
                <w:noProof/>
                <w:webHidden/>
              </w:rPr>
            </w:r>
            <w:r w:rsidRPr="00FE02F2">
              <w:rPr>
                <w:noProof/>
                <w:webHidden/>
              </w:rPr>
              <w:fldChar w:fldCharType="separate"/>
            </w:r>
            <w:r w:rsidRPr="00FE02F2">
              <w:rPr>
                <w:noProof/>
                <w:webHidden/>
              </w:rPr>
              <w:t>56</w:t>
            </w:r>
            <w:r w:rsidRPr="00FE02F2">
              <w:rPr>
                <w:noProof/>
                <w:webHidden/>
              </w:rPr>
              <w:fldChar w:fldCharType="end"/>
            </w:r>
          </w:hyperlink>
        </w:p>
        <w:p w14:paraId="00FE1C8E" w14:textId="2303973A" w:rsidR="001475E4" w:rsidRPr="00FE02F2" w:rsidRDefault="001475E4">
          <w:pPr>
            <w:pStyle w:val="TOC3"/>
            <w:tabs>
              <w:tab w:val="right" w:leader="underscore" w:pos="9282"/>
            </w:tabs>
            <w:rPr>
              <w:rFonts w:eastAsiaTheme="minorEastAsia"/>
              <w:noProof/>
              <w:color w:val="auto"/>
              <w:kern w:val="0"/>
              <w:szCs w:val="22"/>
              <w:lang w:eastAsia="en-GB"/>
            </w:rPr>
          </w:pPr>
          <w:hyperlink w:anchor="_Toc720352" w:history="1">
            <w:r w:rsidRPr="00FE02F2">
              <w:rPr>
                <w:rStyle w:val="Hyperlink"/>
                <w:noProof/>
              </w:rPr>
              <w:t>Test 3: Weight generation:</w:t>
            </w:r>
            <w:r w:rsidRPr="00FE02F2">
              <w:rPr>
                <w:noProof/>
                <w:webHidden/>
              </w:rPr>
              <w:tab/>
            </w:r>
            <w:r w:rsidRPr="00FE02F2">
              <w:rPr>
                <w:noProof/>
                <w:webHidden/>
              </w:rPr>
              <w:fldChar w:fldCharType="begin"/>
            </w:r>
            <w:r w:rsidRPr="00FE02F2">
              <w:rPr>
                <w:noProof/>
                <w:webHidden/>
              </w:rPr>
              <w:instrText xml:space="preserve"> PAGEREF _Toc720352 \h </w:instrText>
            </w:r>
            <w:r w:rsidRPr="00FE02F2">
              <w:rPr>
                <w:noProof/>
                <w:webHidden/>
              </w:rPr>
            </w:r>
            <w:r w:rsidRPr="00FE02F2">
              <w:rPr>
                <w:noProof/>
                <w:webHidden/>
              </w:rPr>
              <w:fldChar w:fldCharType="separate"/>
            </w:r>
            <w:r w:rsidRPr="00FE02F2">
              <w:rPr>
                <w:noProof/>
                <w:webHidden/>
              </w:rPr>
              <w:t>57</w:t>
            </w:r>
            <w:r w:rsidRPr="00FE02F2">
              <w:rPr>
                <w:noProof/>
                <w:webHidden/>
              </w:rPr>
              <w:fldChar w:fldCharType="end"/>
            </w:r>
          </w:hyperlink>
        </w:p>
        <w:p w14:paraId="2F9A2C4F" w14:textId="6E08788C" w:rsidR="001475E4" w:rsidRPr="00FE02F2" w:rsidRDefault="001475E4">
          <w:pPr>
            <w:pStyle w:val="TOC3"/>
            <w:tabs>
              <w:tab w:val="right" w:leader="underscore" w:pos="9282"/>
            </w:tabs>
            <w:rPr>
              <w:rFonts w:eastAsiaTheme="minorEastAsia"/>
              <w:noProof/>
              <w:color w:val="auto"/>
              <w:kern w:val="0"/>
              <w:szCs w:val="22"/>
              <w:lang w:eastAsia="en-GB"/>
            </w:rPr>
          </w:pPr>
          <w:hyperlink w:anchor="_Toc720353" w:history="1">
            <w:r w:rsidRPr="00FE02F2">
              <w:rPr>
                <w:rStyle w:val="Hyperlink"/>
                <w:noProof/>
              </w:rPr>
              <w:t>Test 4: Output evaluation:</w:t>
            </w:r>
            <w:r w:rsidRPr="00FE02F2">
              <w:rPr>
                <w:noProof/>
                <w:webHidden/>
              </w:rPr>
              <w:tab/>
            </w:r>
            <w:r w:rsidRPr="00FE02F2">
              <w:rPr>
                <w:noProof/>
                <w:webHidden/>
              </w:rPr>
              <w:fldChar w:fldCharType="begin"/>
            </w:r>
            <w:r w:rsidRPr="00FE02F2">
              <w:rPr>
                <w:noProof/>
                <w:webHidden/>
              </w:rPr>
              <w:instrText xml:space="preserve"> PAGEREF _Toc720353 \h </w:instrText>
            </w:r>
            <w:r w:rsidRPr="00FE02F2">
              <w:rPr>
                <w:noProof/>
                <w:webHidden/>
              </w:rPr>
            </w:r>
            <w:r w:rsidRPr="00FE02F2">
              <w:rPr>
                <w:noProof/>
                <w:webHidden/>
              </w:rPr>
              <w:fldChar w:fldCharType="separate"/>
            </w:r>
            <w:r w:rsidRPr="00FE02F2">
              <w:rPr>
                <w:noProof/>
                <w:webHidden/>
              </w:rPr>
              <w:t>58</w:t>
            </w:r>
            <w:r w:rsidRPr="00FE02F2">
              <w:rPr>
                <w:noProof/>
                <w:webHidden/>
              </w:rPr>
              <w:fldChar w:fldCharType="end"/>
            </w:r>
          </w:hyperlink>
        </w:p>
        <w:p w14:paraId="48A2996F" w14:textId="182BA116" w:rsidR="001475E4" w:rsidRPr="00FE02F2" w:rsidRDefault="001475E4">
          <w:pPr>
            <w:pStyle w:val="TOC2"/>
            <w:tabs>
              <w:tab w:val="right" w:leader="underscore" w:pos="9282"/>
            </w:tabs>
            <w:rPr>
              <w:rFonts w:eastAsiaTheme="minorEastAsia"/>
              <w:noProof/>
              <w:color w:val="auto"/>
              <w:kern w:val="0"/>
              <w:szCs w:val="22"/>
              <w:lang w:eastAsia="en-GB"/>
            </w:rPr>
          </w:pPr>
          <w:hyperlink w:anchor="_Toc720354" w:history="1">
            <w:r w:rsidRPr="00FE02F2">
              <w:rPr>
                <w:rStyle w:val="Hyperlink"/>
                <w:noProof/>
              </w:rPr>
              <w:t>C: Genetic algorithm</w:t>
            </w:r>
            <w:r w:rsidRPr="00FE02F2">
              <w:rPr>
                <w:noProof/>
                <w:webHidden/>
              </w:rPr>
              <w:tab/>
            </w:r>
            <w:r w:rsidRPr="00FE02F2">
              <w:rPr>
                <w:noProof/>
                <w:webHidden/>
              </w:rPr>
              <w:fldChar w:fldCharType="begin"/>
            </w:r>
            <w:r w:rsidRPr="00FE02F2">
              <w:rPr>
                <w:noProof/>
                <w:webHidden/>
              </w:rPr>
              <w:instrText xml:space="preserve"> PAGEREF _Toc720354 \h </w:instrText>
            </w:r>
            <w:r w:rsidRPr="00FE02F2">
              <w:rPr>
                <w:noProof/>
                <w:webHidden/>
              </w:rPr>
            </w:r>
            <w:r w:rsidRPr="00FE02F2">
              <w:rPr>
                <w:noProof/>
                <w:webHidden/>
              </w:rPr>
              <w:fldChar w:fldCharType="separate"/>
            </w:r>
            <w:r w:rsidRPr="00FE02F2">
              <w:rPr>
                <w:noProof/>
                <w:webHidden/>
              </w:rPr>
              <w:t>58</w:t>
            </w:r>
            <w:r w:rsidRPr="00FE02F2">
              <w:rPr>
                <w:noProof/>
                <w:webHidden/>
              </w:rPr>
              <w:fldChar w:fldCharType="end"/>
            </w:r>
          </w:hyperlink>
        </w:p>
        <w:p w14:paraId="20E50849" w14:textId="1B6709F1" w:rsidR="001475E4" w:rsidRPr="00FE02F2" w:rsidRDefault="001475E4">
          <w:pPr>
            <w:pStyle w:val="TOC3"/>
            <w:tabs>
              <w:tab w:val="right" w:leader="underscore" w:pos="9282"/>
            </w:tabs>
            <w:rPr>
              <w:rFonts w:eastAsiaTheme="minorEastAsia"/>
              <w:noProof/>
              <w:color w:val="auto"/>
              <w:kern w:val="0"/>
              <w:szCs w:val="22"/>
              <w:lang w:eastAsia="en-GB"/>
            </w:rPr>
          </w:pPr>
          <w:hyperlink w:anchor="_Toc720355" w:history="1">
            <w:r w:rsidRPr="00FE02F2">
              <w:rPr>
                <w:rStyle w:val="Hyperlink"/>
                <w:noProof/>
              </w:rPr>
              <w:t>Test 1: Initialisation</w:t>
            </w:r>
            <w:r w:rsidRPr="00FE02F2">
              <w:rPr>
                <w:noProof/>
                <w:webHidden/>
              </w:rPr>
              <w:tab/>
            </w:r>
            <w:r w:rsidRPr="00FE02F2">
              <w:rPr>
                <w:noProof/>
                <w:webHidden/>
              </w:rPr>
              <w:fldChar w:fldCharType="begin"/>
            </w:r>
            <w:r w:rsidRPr="00FE02F2">
              <w:rPr>
                <w:noProof/>
                <w:webHidden/>
              </w:rPr>
              <w:instrText xml:space="preserve"> PAGEREF _Toc720355 \h </w:instrText>
            </w:r>
            <w:r w:rsidRPr="00FE02F2">
              <w:rPr>
                <w:noProof/>
                <w:webHidden/>
              </w:rPr>
            </w:r>
            <w:r w:rsidRPr="00FE02F2">
              <w:rPr>
                <w:noProof/>
                <w:webHidden/>
              </w:rPr>
              <w:fldChar w:fldCharType="separate"/>
            </w:r>
            <w:r w:rsidRPr="00FE02F2">
              <w:rPr>
                <w:noProof/>
                <w:webHidden/>
              </w:rPr>
              <w:t>59</w:t>
            </w:r>
            <w:r w:rsidRPr="00FE02F2">
              <w:rPr>
                <w:noProof/>
                <w:webHidden/>
              </w:rPr>
              <w:fldChar w:fldCharType="end"/>
            </w:r>
          </w:hyperlink>
        </w:p>
        <w:p w14:paraId="0D7BA94C" w14:textId="22C4662E" w:rsidR="001475E4" w:rsidRPr="00FE02F2" w:rsidRDefault="001475E4">
          <w:pPr>
            <w:pStyle w:val="TOC3"/>
            <w:tabs>
              <w:tab w:val="right" w:leader="underscore" w:pos="9282"/>
            </w:tabs>
            <w:rPr>
              <w:rFonts w:eastAsiaTheme="minorEastAsia"/>
              <w:noProof/>
              <w:color w:val="auto"/>
              <w:kern w:val="0"/>
              <w:szCs w:val="22"/>
              <w:lang w:eastAsia="en-GB"/>
            </w:rPr>
          </w:pPr>
          <w:hyperlink w:anchor="_Toc720356" w:history="1">
            <w:r w:rsidRPr="00FE02F2">
              <w:rPr>
                <w:rStyle w:val="Hyperlink"/>
                <w:noProof/>
              </w:rPr>
              <w:t>Test 2: Member marking</w:t>
            </w:r>
            <w:r w:rsidRPr="00FE02F2">
              <w:rPr>
                <w:noProof/>
                <w:webHidden/>
              </w:rPr>
              <w:tab/>
            </w:r>
            <w:r w:rsidRPr="00FE02F2">
              <w:rPr>
                <w:noProof/>
                <w:webHidden/>
              </w:rPr>
              <w:fldChar w:fldCharType="begin"/>
            </w:r>
            <w:r w:rsidRPr="00FE02F2">
              <w:rPr>
                <w:noProof/>
                <w:webHidden/>
              </w:rPr>
              <w:instrText xml:space="preserve"> PAGEREF _Toc720356 \h </w:instrText>
            </w:r>
            <w:r w:rsidRPr="00FE02F2">
              <w:rPr>
                <w:noProof/>
                <w:webHidden/>
              </w:rPr>
            </w:r>
            <w:r w:rsidRPr="00FE02F2">
              <w:rPr>
                <w:noProof/>
                <w:webHidden/>
              </w:rPr>
              <w:fldChar w:fldCharType="separate"/>
            </w:r>
            <w:r w:rsidRPr="00FE02F2">
              <w:rPr>
                <w:noProof/>
                <w:webHidden/>
              </w:rPr>
              <w:t>59</w:t>
            </w:r>
            <w:r w:rsidRPr="00FE02F2">
              <w:rPr>
                <w:noProof/>
                <w:webHidden/>
              </w:rPr>
              <w:fldChar w:fldCharType="end"/>
            </w:r>
          </w:hyperlink>
        </w:p>
        <w:p w14:paraId="5C1A74BE" w14:textId="20DFEAFE" w:rsidR="001475E4" w:rsidRPr="00FE02F2" w:rsidRDefault="001475E4">
          <w:pPr>
            <w:pStyle w:val="TOC3"/>
            <w:tabs>
              <w:tab w:val="right" w:leader="underscore" w:pos="9282"/>
            </w:tabs>
            <w:rPr>
              <w:rFonts w:eastAsiaTheme="minorEastAsia"/>
              <w:noProof/>
              <w:color w:val="auto"/>
              <w:kern w:val="0"/>
              <w:szCs w:val="22"/>
              <w:lang w:eastAsia="en-GB"/>
            </w:rPr>
          </w:pPr>
          <w:hyperlink w:anchor="_Toc720357" w:history="1">
            <w:r w:rsidRPr="00FE02F2">
              <w:rPr>
                <w:rStyle w:val="Hyperlink"/>
                <w:noProof/>
              </w:rPr>
              <w:t>Test 3: Crossover and mutation</w:t>
            </w:r>
            <w:r w:rsidRPr="00FE02F2">
              <w:rPr>
                <w:noProof/>
                <w:webHidden/>
              </w:rPr>
              <w:tab/>
            </w:r>
            <w:r w:rsidRPr="00FE02F2">
              <w:rPr>
                <w:noProof/>
                <w:webHidden/>
              </w:rPr>
              <w:fldChar w:fldCharType="begin"/>
            </w:r>
            <w:r w:rsidRPr="00FE02F2">
              <w:rPr>
                <w:noProof/>
                <w:webHidden/>
              </w:rPr>
              <w:instrText xml:space="preserve"> PAGEREF _Toc720357 \h </w:instrText>
            </w:r>
            <w:r w:rsidRPr="00FE02F2">
              <w:rPr>
                <w:noProof/>
                <w:webHidden/>
              </w:rPr>
            </w:r>
            <w:r w:rsidRPr="00FE02F2">
              <w:rPr>
                <w:noProof/>
                <w:webHidden/>
              </w:rPr>
              <w:fldChar w:fldCharType="separate"/>
            </w:r>
            <w:r w:rsidRPr="00FE02F2">
              <w:rPr>
                <w:noProof/>
                <w:webHidden/>
              </w:rPr>
              <w:t>60</w:t>
            </w:r>
            <w:r w:rsidRPr="00FE02F2">
              <w:rPr>
                <w:noProof/>
                <w:webHidden/>
              </w:rPr>
              <w:fldChar w:fldCharType="end"/>
            </w:r>
          </w:hyperlink>
        </w:p>
        <w:p w14:paraId="7DFD7656" w14:textId="2EF1DC0E" w:rsidR="001475E4" w:rsidRPr="00FE02F2" w:rsidRDefault="001475E4">
          <w:pPr>
            <w:pStyle w:val="TOC2"/>
            <w:tabs>
              <w:tab w:val="right" w:leader="underscore" w:pos="9282"/>
            </w:tabs>
            <w:rPr>
              <w:rFonts w:eastAsiaTheme="minorEastAsia"/>
              <w:noProof/>
              <w:color w:val="auto"/>
              <w:kern w:val="0"/>
              <w:szCs w:val="22"/>
              <w:lang w:eastAsia="en-GB"/>
            </w:rPr>
          </w:pPr>
          <w:hyperlink w:anchor="_Toc720358" w:history="1">
            <w:r w:rsidRPr="00FE02F2">
              <w:rPr>
                <w:rStyle w:val="Hyperlink"/>
                <w:noProof/>
              </w:rPr>
              <w:t>D: Environment</w:t>
            </w:r>
            <w:r w:rsidRPr="00FE02F2">
              <w:rPr>
                <w:noProof/>
                <w:webHidden/>
              </w:rPr>
              <w:tab/>
            </w:r>
            <w:r w:rsidRPr="00FE02F2">
              <w:rPr>
                <w:noProof/>
                <w:webHidden/>
              </w:rPr>
              <w:fldChar w:fldCharType="begin"/>
            </w:r>
            <w:r w:rsidRPr="00FE02F2">
              <w:rPr>
                <w:noProof/>
                <w:webHidden/>
              </w:rPr>
              <w:instrText xml:space="preserve"> PAGEREF _Toc720358 \h </w:instrText>
            </w:r>
            <w:r w:rsidRPr="00FE02F2">
              <w:rPr>
                <w:noProof/>
                <w:webHidden/>
              </w:rPr>
            </w:r>
            <w:r w:rsidRPr="00FE02F2">
              <w:rPr>
                <w:noProof/>
                <w:webHidden/>
              </w:rPr>
              <w:fldChar w:fldCharType="separate"/>
            </w:r>
            <w:r w:rsidRPr="00FE02F2">
              <w:rPr>
                <w:noProof/>
                <w:webHidden/>
              </w:rPr>
              <w:t>60</w:t>
            </w:r>
            <w:r w:rsidRPr="00FE02F2">
              <w:rPr>
                <w:noProof/>
                <w:webHidden/>
              </w:rPr>
              <w:fldChar w:fldCharType="end"/>
            </w:r>
          </w:hyperlink>
        </w:p>
        <w:p w14:paraId="7FB1AEDC" w14:textId="57F9D4D1" w:rsidR="001475E4" w:rsidRPr="00FE02F2" w:rsidRDefault="001475E4">
          <w:pPr>
            <w:pStyle w:val="TOC3"/>
            <w:tabs>
              <w:tab w:val="right" w:leader="underscore" w:pos="9282"/>
            </w:tabs>
            <w:rPr>
              <w:rFonts w:eastAsiaTheme="minorEastAsia"/>
              <w:noProof/>
              <w:color w:val="auto"/>
              <w:kern w:val="0"/>
              <w:szCs w:val="22"/>
              <w:lang w:eastAsia="en-GB"/>
            </w:rPr>
          </w:pPr>
          <w:hyperlink w:anchor="_Toc720359" w:history="1">
            <w:r w:rsidRPr="00FE02F2">
              <w:rPr>
                <w:rStyle w:val="Hyperlink"/>
                <w:noProof/>
              </w:rPr>
              <w:t>Test 1: Initialisation:</w:t>
            </w:r>
            <w:r w:rsidRPr="00FE02F2">
              <w:rPr>
                <w:noProof/>
                <w:webHidden/>
              </w:rPr>
              <w:tab/>
            </w:r>
            <w:r w:rsidRPr="00FE02F2">
              <w:rPr>
                <w:noProof/>
                <w:webHidden/>
              </w:rPr>
              <w:fldChar w:fldCharType="begin"/>
            </w:r>
            <w:r w:rsidRPr="00FE02F2">
              <w:rPr>
                <w:noProof/>
                <w:webHidden/>
              </w:rPr>
              <w:instrText xml:space="preserve"> PAGEREF _Toc720359 \h </w:instrText>
            </w:r>
            <w:r w:rsidRPr="00FE02F2">
              <w:rPr>
                <w:noProof/>
                <w:webHidden/>
              </w:rPr>
            </w:r>
            <w:r w:rsidRPr="00FE02F2">
              <w:rPr>
                <w:noProof/>
                <w:webHidden/>
              </w:rPr>
              <w:fldChar w:fldCharType="separate"/>
            </w:r>
            <w:r w:rsidRPr="00FE02F2">
              <w:rPr>
                <w:noProof/>
                <w:webHidden/>
              </w:rPr>
              <w:t>62</w:t>
            </w:r>
            <w:r w:rsidRPr="00FE02F2">
              <w:rPr>
                <w:noProof/>
                <w:webHidden/>
              </w:rPr>
              <w:fldChar w:fldCharType="end"/>
            </w:r>
          </w:hyperlink>
        </w:p>
        <w:p w14:paraId="5E8E243B" w14:textId="7B98D37C" w:rsidR="001475E4" w:rsidRPr="00FE02F2" w:rsidRDefault="001475E4">
          <w:pPr>
            <w:pStyle w:val="TOC3"/>
            <w:tabs>
              <w:tab w:val="right" w:leader="underscore" w:pos="9282"/>
            </w:tabs>
            <w:rPr>
              <w:rFonts w:eastAsiaTheme="minorEastAsia"/>
              <w:noProof/>
              <w:color w:val="auto"/>
              <w:kern w:val="0"/>
              <w:szCs w:val="22"/>
              <w:lang w:eastAsia="en-GB"/>
            </w:rPr>
          </w:pPr>
          <w:hyperlink w:anchor="_Toc720360" w:history="1">
            <w:r w:rsidRPr="00FE02F2">
              <w:rPr>
                <w:rStyle w:val="Hyperlink"/>
                <w:noProof/>
              </w:rPr>
              <w:t>Test 2: Collision detection</w:t>
            </w:r>
            <w:r w:rsidRPr="00FE02F2">
              <w:rPr>
                <w:noProof/>
                <w:webHidden/>
              </w:rPr>
              <w:tab/>
            </w:r>
            <w:r w:rsidRPr="00FE02F2">
              <w:rPr>
                <w:noProof/>
                <w:webHidden/>
              </w:rPr>
              <w:fldChar w:fldCharType="begin"/>
            </w:r>
            <w:r w:rsidRPr="00FE02F2">
              <w:rPr>
                <w:noProof/>
                <w:webHidden/>
              </w:rPr>
              <w:instrText xml:space="preserve"> PAGEREF _Toc720360 \h </w:instrText>
            </w:r>
            <w:r w:rsidRPr="00FE02F2">
              <w:rPr>
                <w:noProof/>
                <w:webHidden/>
              </w:rPr>
            </w:r>
            <w:r w:rsidRPr="00FE02F2">
              <w:rPr>
                <w:noProof/>
                <w:webHidden/>
              </w:rPr>
              <w:fldChar w:fldCharType="separate"/>
            </w:r>
            <w:r w:rsidRPr="00FE02F2">
              <w:rPr>
                <w:noProof/>
                <w:webHidden/>
              </w:rPr>
              <w:t>64</w:t>
            </w:r>
            <w:r w:rsidRPr="00FE02F2">
              <w:rPr>
                <w:noProof/>
                <w:webHidden/>
              </w:rPr>
              <w:fldChar w:fldCharType="end"/>
            </w:r>
          </w:hyperlink>
        </w:p>
        <w:p w14:paraId="0E10E472" w14:textId="7497078C" w:rsidR="001475E4" w:rsidRPr="00FE02F2" w:rsidRDefault="001475E4">
          <w:pPr>
            <w:pStyle w:val="TOC3"/>
            <w:tabs>
              <w:tab w:val="right" w:leader="underscore" w:pos="9282"/>
            </w:tabs>
            <w:rPr>
              <w:rFonts w:eastAsiaTheme="minorEastAsia"/>
              <w:noProof/>
              <w:color w:val="auto"/>
              <w:kern w:val="0"/>
              <w:szCs w:val="22"/>
              <w:lang w:eastAsia="en-GB"/>
            </w:rPr>
          </w:pPr>
          <w:hyperlink w:anchor="_Toc720361" w:history="1">
            <w:r w:rsidRPr="00FE02F2">
              <w:rPr>
                <w:rStyle w:val="Hyperlink"/>
                <w:noProof/>
              </w:rPr>
              <w:t>Test 3: Sensor data</w:t>
            </w:r>
            <w:r w:rsidRPr="00FE02F2">
              <w:rPr>
                <w:noProof/>
                <w:webHidden/>
              </w:rPr>
              <w:tab/>
            </w:r>
            <w:r w:rsidRPr="00FE02F2">
              <w:rPr>
                <w:noProof/>
                <w:webHidden/>
              </w:rPr>
              <w:fldChar w:fldCharType="begin"/>
            </w:r>
            <w:r w:rsidRPr="00FE02F2">
              <w:rPr>
                <w:noProof/>
                <w:webHidden/>
              </w:rPr>
              <w:instrText xml:space="preserve"> PAGEREF _Toc720361 \h </w:instrText>
            </w:r>
            <w:r w:rsidRPr="00FE02F2">
              <w:rPr>
                <w:noProof/>
                <w:webHidden/>
              </w:rPr>
            </w:r>
            <w:r w:rsidRPr="00FE02F2">
              <w:rPr>
                <w:noProof/>
                <w:webHidden/>
              </w:rPr>
              <w:fldChar w:fldCharType="separate"/>
            </w:r>
            <w:r w:rsidRPr="00FE02F2">
              <w:rPr>
                <w:noProof/>
                <w:webHidden/>
              </w:rPr>
              <w:t>65</w:t>
            </w:r>
            <w:r w:rsidRPr="00FE02F2">
              <w:rPr>
                <w:noProof/>
                <w:webHidden/>
              </w:rPr>
              <w:fldChar w:fldCharType="end"/>
            </w:r>
          </w:hyperlink>
        </w:p>
        <w:p w14:paraId="3918AA4D" w14:textId="4230BF08" w:rsidR="001475E4" w:rsidRPr="00FE02F2" w:rsidRDefault="001475E4">
          <w:pPr>
            <w:pStyle w:val="TOC2"/>
            <w:tabs>
              <w:tab w:val="right" w:leader="underscore" w:pos="9282"/>
            </w:tabs>
            <w:rPr>
              <w:rFonts w:eastAsiaTheme="minorEastAsia"/>
              <w:noProof/>
              <w:color w:val="auto"/>
              <w:kern w:val="0"/>
              <w:szCs w:val="22"/>
              <w:lang w:eastAsia="en-GB"/>
            </w:rPr>
          </w:pPr>
          <w:hyperlink w:anchor="_Toc720362" w:history="1">
            <w:r w:rsidRPr="00FE02F2">
              <w:rPr>
                <w:rStyle w:val="Hyperlink"/>
                <w:noProof/>
              </w:rPr>
              <w:t>E: Evidence of Machine learning/Artificial Intelligence</w:t>
            </w:r>
            <w:r w:rsidRPr="00FE02F2">
              <w:rPr>
                <w:noProof/>
                <w:webHidden/>
              </w:rPr>
              <w:tab/>
            </w:r>
            <w:r w:rsidRPr="00FE02F2">
              <w:rPr>
                <w:noProof/>
                <w:webHidden/>
              </w:rPr>
              <w:fldChar w:fldCharType="begin"/>
            </w:r>
            <w:r w:rsidRPr="00FE02F2">
              <w:rPr>
                <w:noProof/>
                <w:webHidden/>
              </w:rPr>
              <w:instrText xml:space="preserve"> PAGEREF _Toc720362 \h </w:instrText>
            </w:r>
            <w:r w:rsidRPr="00FE02F2">
              <w:rPr>
                <w:noProof/>
                <w:webHidden/>
              </w:rPr>
            </w:r>
            <w:r w:rsidRPr="00FE02F2">
              <w:rPr>
                <w:noProof/>
                <w:webHidden/>
              </w:rPr>
              <w:fldChar w:fldCharType="separate"/>
            </w:r>
            <w:r w:rsidRPr="00FE02F2">
              <w:rPr>
                <w:noProof/>
                <w:webHidden/>
              </w:rPr>
              <w:t>65</w:t>
            </w:r>
            <w:r w:rsidRPr="00FE02F2">
              <w:rPr>
                <w:noProof/>
                <w:webHidden/>
              </w:rPr>
              <w:fldChar w:fldCharType="end"/>
            </w:r>
          </w:hyperlink>
        </w:p>
        <w:p w14:paraId="024A315B" w14:textId="6230066B" w:rsidR="001475E4" w:rsidRPr="00FE02F2" w:rsidRDefault="001475E4">
          <w:pPr>
            <w:pStyle w:val="TOC3"/>
            <w:tabs>
              <w:tab w:val="right" w:leader="underscore" w:pos="9282"/>
            </w:tabs>
            <w:rPr>
              <w:rFonts w:eastAsiaTheme="minorEastAsia"/>
              <w:noProof/>
              <w:color w:val="auto"/>
              <w:kern w:val="0"/>
              <w:szCs w:val="22"/>
              <w:lang w:eastAsia="en-GB"/>
            </w:rPr>
          </w:pPr>
          <w:hyperlink w:anchor="_Toc720363" w:history="1">
            <w:r w:rsidRPr="00FE02F2">
              <w:rPr>
                <w:rStyle w:val="Hyperlink"/>
                <w:noProof/>
              </w:rPr>
              <w:t>Test 1,2: Effectiveness of machine learning</w:t>
            </w:r>
            <w:r w:rsidRPr="00FE02F2">
              <w:rPr>
                <w:noProof/>
                <w:webHidden/>
              </w:rPr>
              <w:tab/>
            </w:r>
            <w:r w:rsidRPr="00FE02F2">
              <w:rPr>
                <w:noProof/>
                <w:webHidden/>
              </w:rPr>
              <w:fldChar w:fldCharType="begin"/>
            </w:r>
            <w:r w:rsidRPr="00FE02F2">
              <w:rPr>
                <w:noProof/>
                <w:webHidden/>
              </w:rPr>
              <w:instrText xml:space="preserve"> PAGEREF _Toc720363 \h </w:instrText>
            </w:r>
            <w:r w:rsidRPr="00FE02F2">
              <w:rPr>
                <w:noProof/>
                <w:webHidden/>
              </w:rPr>
            </w:r>
            <w:r w:rsidRPr="00FE02F2">
              <w:rPr>
                <w:noProof/>
                <w:webHidden/>
              </w:rPr>
              <w:fldChar w:fldCharType="separate"/>
            </w:r>
            <w:r w:rsidRPr="00FE02F2">
              <w:rPr>
                <w:noProof/>
                <w:webHidden/>
              </w:rPr>
              <w:t>66</w:t>
            </w:r>
            <w:r w:rsidRPr="00FE02F2">
              <w:rPr>
                <w:noProof/>
                <w:webHidden/>
              </w:rPr>
              <w:fldChar w:fldCharType="end"/>
            </w:r>
          </w:hyperlink>
        </w:p>
        <w:p w14:paraId="73541A51" w14:textId="44FC5EA2" w:rsidR="001475E4" w:rsidRPr="00FE02F2" w:rsidRDefault="001475E4">
          <w:pPr>
            <w:pStyle w:val="TOC2"/>
            <w:tabs>
              <w:tab w:val="right" w:leader="underscore" w:pos="9282"/>
            </w:tabs>
            <w:rPr>
              <w:rFonts w:eastAsiaTheme="minorEastAsia"/>
              <w:noProof/>
              <w:color w:val="auto"/>
              <w:kern w:val="0"/>
              <w:szCs w:val="22"/>
              <w:lang w:eastAsia="en-GB"/>
            </w:rPr>
          </w:pPr>
          <w:hyperlink w:anchor="_Toc720364" w:history="1">
            <w:r w:rsidRPr="00FE02F2">
              <w:rPr>
                <w:rStyle w:val="Hyperlink"/>
                <w:noProof/>
              </w:rPr>
              <w:t>Video evidence</w:t>
            </w:r>
            <w:r w:rsidRPr="00FE02F2">
              <w:rPr>
                <w:noProof/>
                <w:webHidden/>
              </w:rPr>
              <w:tab/>
            </w:r>
            <w:r w:rsidRPr="00FE02F2">
              <w:rPr>
                <w:noProof/>
                <w:webHidden/>
              </w:rPr>
              <w:fldChar w:fldCharType="begin"/>
            </w:r>
            <w:r w:rsidRPr="00FE02F2">
              <w:rPr>
                <w:noProof/>
                <w:webHidden/>
              </w:rPr>
              <w:instrText xml:space="preserve"> PAGEREF _Toc720364 \h </w:instrText>
            </w:r>
            <w:r w:rsidRPr="00FE02F2">
              <w:rPr>
                <w:noProof/>
                <w:webHidden/>
              </w:rPr>
            </w:r>
            <w:r w:rsidRPr="00FE02F2">
              <w:rPr>
                <w:noProof/>
                <w:webHidden/>
              </w:rPr>
              <w:fldChar w:fldCharType="separate"/>
            </w:r>
            <w:r w:rsidRPr="00FE02F2">
              <w:rPr>
                <w:noProof/>
                <w:webHidden/>
              </w:rPr>
              <w:t>67</w:t>
            </w:r>
            <w:r w:rsidRPr="00FE02F2">
              <w:rPr>
                <w:noProof/>
                <w:webHidden/>
              </w:rPr>
              <w:fldChar w:fldCharType="end"/>
            </w:r>
          </w:hyperlink>
        </w:p>
        <w:p w14:paraId="7C828059" w14:textId="52F63439" w:rsidR="001475E4" w:rsidRPr="00FE02F2" w:rsidRDefault="001475E4">
          <w:pPr>
            <w:pStyle w:val="TOC1"/>
            <w:rPr>
              <w:rFonts w:eastAsiaTheme="minorEastAsia"/>
              <w:color w:val="auto"/>
              <w:kern w:val="0"/>
              <w:szCs w:val="22"/>
              <w:lang w:eastAsia="en-GB"/>
            </w:rPr>
          </w:pPr>
          <w:hyperlink w:anchor="_Toc720365" w:history="1">
            <w:r w:rsidRPr="00FE02F2">
              <w:rPr>
                <w:rStyle w:val="Hyperlink"/>
              </w:rPr>
              <w:t>Evaluation</w:t>
            </w:r>
            <w:r w:rsidRPr="00FE02F2">
              <w:rPr>
                <w:webHidden/>
              </w:rPr>
              <w:tab/>
            </w:r>
            <w:r w:rsidRPr="00FE02F2">
              <w:rPr>
                <w:webHidden/>
              </w:rPr>
              <w:fldChar w:fldCharType="begin"/>
            </w:r>
            <w:r w:rsidRPr="00FE02F2">
              <w:rPr>
                <w:webHidden/>
              </w:rPr>
              <w:instrText xml:space="preserve"> PAGEREF _Toc720365 \h </w:instrText>
            </w:r>
            <w:r w:rsidRPr="00FE02F2">
              <w:rPr>
                <w:webHidden/>
              </w:rPr>
            </w:r>
            <w:r w:rsidRPr="00FE02F2">
              <w:rPr>
                <w:webHidden/>
              </w:rPr>
              <w:fldChar w:fldCharType="separate"/>
            </w:r>
            <w:r w:rsidRPr="00FE02F2">
              <w:rPr>
                <w:webHidden/>
              </w:rPr>
              <w:t>68</w:t>
            </w:r>
            <w:r w:rsidRPr="00FE02F2">
              <w:rPr>
                <w:webHidden/>
              </w:rPr>
              <w:fldChar w:fldCharType="end"/>
            </w:r>
          </w:hyperlink>
        </w:p>
        <w:p w14:paraId="3582CEE5" w14:textId="4B604B2B" w:rsidR="001475E4" w:rsidRPr="00FE02F2" w:rsidRDefault="001475E4">
          <w:pPr>
            <w:pStyle w:val="TOC2"/>
            <w:tabs>
              <w:tab w:val="right" w:leader="underscore" w:pos="9282"/>
            </w:tabs>
            <w:rPr>
              <w:rFonts w:eastAsiaTheme="minorEastAsia"/>
              <w:noProof/>
              <w:color w:val="auto"/>
              <w:kern w:val="0"/>
              <w:szCs w:val="22"/>
              <w:lang w:eastAsia="en-GB"/>
            </w:rPr>
          </w:pPr>
          <w:hyperlink w:anchor="_Toc720366" w:history="1">
            <w:r w:rsidRPr="00FE02F2">
              <w:rPr>
                <w:rStyle w:val="Hyperlink"/>
                <w:noProof/>
              </w:rPr>
              <w:t>User Interface</w:t>
            </w:r>
            <w:r w:rsidRPr="00FE02F2">
              <w:rPr>
                <w:noProof/>
                <w:webHidden/>
              </w:rPr>
              <w:tab/>
            </w:r>
            <w:r w:rsidRPr="00FE02F2">
              <w:rPr>
                <w:noProof/>
                <w:webHidden/>
              </w:rPr>
              <w:fldChar w:fldCharType="begin"/>
            </w:r>
            <w:r w:rsidRPr="00FE02F2">
              <w:rPr>
                <w:noProof/>
                <w:webHidden/>
              </w:rPr>
              <w:instrText xml:space="preserve"> PAGEREF _Toc720366 \h </w:instrText>
            </w:r>
            <w:r w:rsidRPr="00FE02F2">
              <w:rPr>
                <w:noProof/>
                <w:webHidden/>
              </w:rPr>
            </w:r>
            <w:r w:rsidRPr="00FE02F2">
              <w:rPr>
                <w:noProof/>
                <w:webHidden/>
              </w:rPr>
              <w:fldChar w:fldCharType="separate"/>
            </w:r>
            <w:r w:rsidRPr="00FE02F2">
              <w:rPr>
                <w:noProof/>
                <w:webHidden/>
              </w:rPr>
              <w:t>68</w:t>
            </w:r>
            <w:r w:rsidRPr="00FE02F2">
              <w:rPr>
                <w:noProof/>
                <w:webHidden/>
              </w:rPr>
              <w:fldChar w:fldCharType="end"/>
            </w:r>
          </w:hyperlink>
        </w:p>
        <w:p w14:paraId="7647E4B4" w14:textId="001354AA" w:rsidR="001475E4" w:rsidRPr="00FE02F2" w:rsidRDefault="001475E4">
          <w:pPr>
            <w:pStyle w:val="TOC2"/>
            <w:tabs>
              <w:tab w:val="right" w:leader="underscore" w:pos="9282"/>
            </w:tabs>
            <w:rPr>
              <w:rFonts w:eastAsiaTheme="minorEastAsia"/>
              <w:noProof/>
              <w:color w:val="auto"/>
              <w:kern w:val="0"/>
              <w:szCs w:val="22"/>
              <w:lang w:eastAsia="en-GB"/>
            </w:rPr>
          </w:pPr>
          <w:hyperlink w:anchor="_Toc720367" w:history="1">
            <w:r w:rsidRPr="00FE02F2">
              <w:rPr>
                <w:rStyle w:val="Hyperlink"/>
                <w:noProof/>
              </w:rPr>
              <w:t>Neural Network</w:t>
            </w:r>
            <w:r w:rsidRPr="00FE02F2">
              <w:rPr>
                <w:noProof/>
                <w:webHidden/>
              </w:rPr>
              <w:tab/>
            </w:r>
            <w:r w:rsidRPr="00FE02F2">
              <w:rPr>
                <w:noProof/>
                <w:webHidden/>
              </w:rPr>
              <w:fldChar w:fldCharType="begin"/>
            </w:r>
            <w:r w:rsidRPr="00FE02F2">
              <w:rPr>
                <w:noProof/>
                <w:webHidden/>
              </w:rPr>
              <w:instrText xml:space="preserve"> PAGEREF _Toc720367 \h </w:instrText>
            </w:r>
            <w:r w:rsidRPr="00FE02F2">
              <w:rPr>
                <w:noProof/>
                <w:webHidden/>
              </w:rPr>
            </w:r>
            <w:r w:rsidRPr="00FE02F2">
              <w:rPr>
                <w:noProof/>
                <w:webHidden/>
              </w:rPr>
              <w:fldChar w:fldCharType="separate"/>
            </w:r>
            <w:r w:rsidRPr="00FE02F2">
              <w:rPr>
                <w:noProof/>
                <w:webHidden/>
              </w:rPr>
              <w:t>69</w:t>
            </w:r>
            <w:r w:rsidRPr="00FE02F2">
              <w:rPr>
                <w:noProof/>
                <w:webHidden/>
              </w:rPr>
              <w:fldChar w:fldCharType="end"/>
            </w:r>
          </w:hyperlink>
        </w:p>
        <w:p w14:paraId="3F1DD277" w14:textId="47B40AC1" w:rsidR="001475E4" w:rsidRPr="00FE02F2" w:rsidRDefault="001475E4">
          <w:pPr>
            <w:pStyle w:val="TOC2"/>
            <w:tabs>
              <w:tab w:val="right" w:leader="underscore" w:pos="9282"/>
            </w:tabs>
            <w:rPr>
              <w:rFonts w:eastAsiaTheme="minorEastAsia"/>
              <w:noProof/>
              <w:color w:val="auto"/>
              <w:kern w:val="0"/>
              <w:szCs w:val="22"/>
              <w:lang w:eastAsia="en-GB"/>
            </w:rPr>
          </w:pPr>
          <w:hyperlink w:anchor="_Toc720368" w:history="1">
            <w:r w:rsidRPr="00FE02F2">
              <w:rPr>
                <w:rStyle w:val="Hyperlink"/>
                <w:noProof/>
              </w:rPr>
              <w:t>Genetic Algorithm</w:t>
            </w:r>
            <w:r w:rsidRPr="00FE02F2">
              <w:rPr>
                <w:noProof/>
                <w:webHidden/>
              </w:rPr>
              <w:tab/>
            </w:r>
            <w:r w:rsidRPr="00FE02F2">
              <w:rPr>
                <w:noProof/>
                <w:webHidden/>
              </w:rPr>
              <w:fldChar w:fldCharType="begin"/>
            </w:r>
            <w:r w:rsidRPr="00FE02F2">
              <w:rPr>
                <w:noProof/>
                <w:webHidden/>
              </w:rPr>
              <w:instrText xml:space="preserve"> PAGEREF _Toc720368 \h </w:instrText>
            </w:r>
            <w:r w:rsidRPr="00FE02F2">
              <w:rPr>
                <w:noProof/>
                <w:webHidden/>
              </w:rPr>
            </w:r>
            <w:r w:rsidRPr="00FE02F2">
              <w:rPr>
                <w:noProof/>
                <w:webHidden/>
              </w:rPr>
              <w:fldChar w:fldCharType="separate"/>
            </w:r>
            <w:r w:rsidRPr="00FE02F2">
              <w:rPr>
                <w:noProof/>
                <w:webHidden/>
              </w:rPr>
              <w:t>69</w:t>
            </w:r>
            <w:r w:rsidRPr="00FE02F2">
              <w:rPr>
                <w:noProof/>
                <w:webHidden/>
              </w:rPr>
              <w:fldChar w:fldCharType="end"/>
            </w:r>
          </w:hyperlink>
        </w:p>
        <w:p w14:paraId="761FE97B" w14:textId="47B2661A" w:rsidR="001475E4" w:rsidRPr="00FE02F2" w:rsidRDefault="001475E4">
          <w:pPr>
            <w:pStyle w:val="TOC2"/>
            <w:tabs>
              <w:tab w:val="right" w:leader="underscore" w:pos="9282"/>
            </w:tabs>
            <w:rPr>
              <w:rFonts w:eastAsiaTheme="minorEastAsia"/>
              <w:noProof/>
              <w:color w:val="auto"/>
              <w:kern w:val="0"/>
              <w:szCs w:val="22"/>
              <w:lang w:eastAsia="en-GB"/>
            </w:rPr>
          </w:pPr>
          <w:hyperlink w:anchor="_Toc720369" w:history="1">
            <w:r w:rsidRPr="00FE02F2">
              <w:rPr>
                <w:rStyle w:val="Hyperlink"/>
                <w:noProof/>
              </w:rPr>
              <w:t>Environment</w:t>
            </w:r>
            <w:r w:rsidRPr="00FE02F2">
              <w:rPr>
                <w:noProof/>
                <w:webHidden/>
              </w:rPr>
              <w:tab/>
            </w:r>
            <w:r w:rsidRPr="00FE02F2">
              <w:rPr>
                <w:noProof/>
                <w:webHidden/>
              </w:rPr>
              <w:fldChar w:fldCharType="begin"/>
            </w:r>
            <w:r w:rsidRPr="00FE02F2">
              <w:rPr>
                <w:noProof/>
                <w:webHidden/>
              </w:rPr>
              <w:instrText xml:space="preserve"> PAGEREF _Toc720369 \h </w:instrText>
            </w:r>
            <w:r w:rsidRPr="00FE02F2">
              <w:rPr>
                <w:noProof/>
                <w:webHidden/>
              </w:rPr>
            </w:r>
            <w:r w:rsidRPr="00FE02F2">
              <w:rPr>
                <w:noProof/>
                <w:webHidden/>
              </w:rPr>
              <w:fldChar w:fldCharType="separate"/>
            </w:r>
            <w:r w:rsidRPr="00FE02F2">
              <w:rPr>
                <w:noProof/>
                <w:webHidden/>
              </w:rPr>
              <w:t>70</w:t>
            </w:r>
            <w:r w:rsidRPr="00FE02F2">
              <w:rPr>
                <w:noProof/>
                <w:webHidden/>
              </w:rPr>
              <w:fldChar w:fldCharType="end"/>
            </w:r>
          </w:hyperlink>
        </w:p>
        <w:p w14:paraId="414D141C" w14:textId="6D630978" w:rsidR="001475E4" w:rsidRPr="00FE02F2" w:rsidRDefault="001475E4">
          <w:pPr>
            <w:pStyle w:val="TOC2"/>
            <w:tabs>
              <w:tab w:val="right" w:leader="underscore" w:pos="9282"/>
            </w:tabs>
            <w:rPr>
              <w:rFonts w:eastAsiaTheme="minorEastAsia"/>
              <w:noProof/>
              <w:color w:val="auto"/>
              <w:kern w:val="0"/>
              <w:szCs w:val="22"/>
              <w:lang w:eastAsia="en-GB"/>
            </w:rPr>
          </w:pPr>
          <w:hyperlink w:anchor="_Toc720370" w:history="1">
            <w:r w:rsidRPr="00FE02F2">
              <w:rPr>
                <w:rStyle w:val="Hyperlink"/>
                <w:noProof/>
              </w:rPr>
              <w:t>Conclusion</w:t>
            </w:r>
            <w:r w:rsidRPr="00FE02F2">
              <w:rPr>
                <w:noProof/>
                <w:webHidden/>
              </w:rPr>
              <w:tab/>
            </w:r>
            <w:r w:rsidRPr="00FE02F2">
              <w:rPr>
                <w:noProof/>
                <w:webHidden/>
              </w:rPr>
              <w:fldChar w:fldCharType="begin"/>
            </w:r>
            <w:r w:rsidRPr="00FE02F2">
              <w:rPr>
                <w:noProof/>
                <w:webHidden/>
              </w:rPr>
              <w:instrText xml:space="preserve"> PAGEREF _Toc720370 \h </w:instrText>
            </w:r>
            <w:r w:rsidRPr="00FE02F2">
              <w:rPr>
                <w:noProof/>
                <w:webHidden/>
              </w:rPr>
            </w:r>
            <w:r w:rsidRPr="00FE02F2">
              <w:rPr>
                <w:noProof/>
                <w:webHidden/>
              </w:rPr>
              <w:fldChar w:fldCharType="separate"/>
            </w:r>
            <w:r w:rsidRPr="00FE02F2">
              <w:rPr>
                <w:noProof/>
                <w:webHidden/>
              </w:rPr>
              <w:t>70</w:t>
            </w:r>
            <w:r w:rsidRPr="00FE02F2">
              <w:rPr>
                <w:noProof/>
                <w:webHidden/>
              </w:rPr>
              <w:fldChar w:fldCharType="end"/>
            </w:r>
          </w:hyperlink>
        </w:p>
        <w:p w14:paraId="45095CE6" w14:textId="38619536" w:rsidR="001475E4" w:rsidRPr="00FE02F2" w:rsidRDefault="001475E4">
          <w:pPr>
            <w:pStyle w:val="TOC1"/>
            <w:rPr>
              <w:rFonts w:eastAsiaTheme="minorEastAsia"/>
              <w:color w:val="auto"/>
              <w:kern w:val="0"/>
              <w:szCs w:val="22"/>
              <w:lang w:eastAsia="en-GB"/>
            </w:rPr>
          </w:pPr>
          <w:hyperlink w:anchor="_Toc720371" w:history="1">
            <w:r w:rsidRPr="00FE02F2">
              <w:rPr>
                <w:rStyle w:val="Hyperlink"/>
              </w:rPr>
              <w:t>References</w:t>
            </w:r>
            <w:r w:rsidRPr="00FE02F2">
              <w:rPr>
                <w:webHidden/>
              </w:rPr>
              <w:tab/>
            </w:r>
            <w:r w:rsidRPr="00FE02F2">
              <w:rPr>
                <w:webHidden/>
              </w:rPr>
              <w:fldChar w:fldCharType="begin"/>
            </w:r>
            <w:r w:rsidRPr="00FE02F2">
              <w:rPr>
                <w:webHidden/>
              </w:rPr>
              <w:instrText xml:space="preserve"> PAGEREF _Toc720371 \h </w:instrText>
            </w:r>
            <w:r w:rsidRPr="00FE02F2">
              <w:rPr>
                <w:webHidden/>
              </w:rPr>
            </w:r>
            <w:r w:rsidRPr="00FE02F2">
              <w:rPr>
                <w:webHidden/>
              </w:rPr>
              <w:fldChar w:fldCharType="separate"/>
            </w:r>
            <w:r w:rsidRPr="00FE02F2">
              <w:rPr>
                <w:webHidden/>
              </w:rPr>
              <w:t>72</w:t>
            </w:r>
            <w:r w:rsidRPr="00FE02F2">
              <w:rPr>
                <w:webHidden/>
              </w:rPr>
              <w:fldChar w:fldCharType="end"/>
            </w:r>
          </w:hyperlink>
        </w:p>
        <w:p w14:paraId="7C6F89C9" w14:textId="77777777" w:rsidR="00635CAB" w:rsidRPr="00FE02F2" w:rsidRDefault="006108A9">
          <w:pPr>
            <w:rPr>
              <w:b/>
              <w:bCs/>
              <w:noProof/>
            </w:rPr>
            <w:sectPr w:rsidR="00635CAB" w:rsidRPr="00FE02F2" w:rsidSect="00FE02F2">
              <w:headerReference w:type="default" r:id="rId16"/>
              <w:pgSz w:w="12240" w:h="15840" w:code="1"/>
              <w:pgMar w:top="1814" w:right="1474" w:bottom="1474" w:left="1474" w:header="851" w:footer="720" w:gutter="0"/>
              <w:cols w:space="720"/>
              <w:docGrid w:linePitch="360"/>
            </w:sectPr>
          </w:pPr>
          <w:r w:rsidRPr="00FE02F2">
            <w:rPr>
              <w:b/>
              <w:bCs/>
              <w:noProof/>
            </w:rPr>
            <w:fldChar w:fldCharType="end"/>
          </w:r>
        </w:p>
        <w:p w14:paraId="79E2EE90" w14:textId="30EC8322" w:rsidR="006108A9" w:rsidRPr="009C1208" w:rsidRDefault="00170590"/>
      </w:sdtContent>
    </w:sdt>
    <w:p w14:paraId="48C210EC" w14:textId="7766132C" w:rsidR="00CD6B61" w:rsidRPr="009C1208" w:rsidRDefault="00CD6B61" w:rsidP="00F36DCD">
      <w:pPr>
        <w:pStyle w:val="Heading1"/>
      </w:pPr>
      <w:bookmarkStart w:id="4" w:name="_Toc720285"/>
      <w:r w:rsidRPr="009C1208">
        <w:t>Introduction</w:t>
      </w:r>
      <w:bookmarkEnd w:id="2"/>
      <w:bookmarkEnd w:id="4"/>
    </w:p>
    <w:p w14:paraId="6D9443E2" w14:textId="77777777" w:rsidR="00080F3F" w:rsidRPr="009C1208" w:rsidRDefault="00080F3F" w:rsidP="00080F3F"/>
    <w:p w14:paraId="0737781F" w14:textId="4D63C6B3" w:rsidR="00461CC3" w:rsidRPr="009C1208" w:rsidRDefault="49AC3ABE" w:rsidP="00CD6B61">
      <w:r w:rsidRPr="009C1208">
        <w:t xml:space="preserve">Over the last year, I have been researching and learning about machine intelligence and the numerous </w:t>
      </w:r>
      <w:r w:rsidRPr="00B22A6F">
        <w:t>field</w:t>
      </w:r>
      <w:r w:rsidR="00884206" w:rsidRPr="00B22A6F">
        <w:t>s</w:t>
      </w:r>
      <w:r w:rsidRPr="009C1208">
        <w:t xml:space="preserve"> it can be applied to. I think it is a revolutionary concept and I have been fascinated by how simple but effective it can be at accomplishing complicated tasks by demonstrating human-like intelligence. It is a simple technique that can be used to solve complicated problems which are impossible through a traditional approach which involves hardcoding algorithms for a task. </w:t>
      </w:r>
    </w:p>
    <w:p w14:paraId="660303EA" w14:textId="417565BF" w:rsidR="007F3DC3" w:rsidRDefault="49AC3ABE" w:rsidP="00CD6B61">
      <w:r w:rsidRPr="009C1208">
        <w:t xml:space="preserve">I intend to design an AI that can accompany driving systems, whether human or autonomous. The main goal of the AI is to assist the driver by avoiding any </w:t>
      </w:r>
      <w:r w:rsidRPr="00042DC5">
        <w:t>collisions</w:t>
      </w:r>
      <w:r w:rsidRPr="000B1918">
        <w:t xml:space="preserve"> </w:t>
      </w:r>
      <w:r w:rsidRPr="009C1208">
        <w:t xml:space="preserve">while the vehicle is moving. The AI will be </w:t>
      </w:r>
      <w:r w:rsidR="00042DC5">
        <w:t>given</w:t>
      </w:r>
      <w:r w:rsidRPr="009C1208">
        <w:t xml:space="preserve"> data about the immediate proximity of the vehicle. I will use machine learning to train the AI to establish patterns from the distances returned by the proximity sensors. By doing this, I will be able to create a general driving AI which is not specific to one track or course but is able to work simply from the data about its surroundings. Once designed and trained in a software environment, it should be able to perform similarly in a real environment.</w:t>
      </w:r>
    </w:p>
    <w:p w14:paraId="28E8F079" w14:textId="77777777" w:rsidR="00A74DAA" w:rsidRDefault="00A74DAA" w:rsidP="00CD6B61">
      <w:pPr>
        <w:sectPr w:rsidR="00A74DAA" w:rsidSect="00FE02F2">
          <w:headerReference w:type="default" r:id="rId17"/>
          <w:type w:val="continuous"/>
          <w:pgSz w:w="12240" w:h="15840" w:code="1"/>
          <w:pgMar w:top="2098" w:right="1474" w:bottom="1797" w:left="1474" w:header="851" w:footer="720" w:gutter="0"/>
          <w:cols w:space="720"/>
          <w:docGrid w:linePitch="360"/>
        </w:sectPr>
      </w:pPr>
    </w:p>
    <w:p w14:paraId="4FCD311E" w14:textId="2F2E93CD" w:rsidR="00A74DAA" w:rsidRPr="009C1208" w:rsidRDefault="00A74DAA" w:rsidP="00CD6B61"/>
    <w:p w14:paraId="50B24B7B" w14:textId="163F92B9" w:rsidR="00080F3F" w:rsidRPr="009C1208" w:rsidRDefault="00C51827" w:rsidP="00F36DCD">
      <w:pPr>
        <w:pStyle w:val="Heading1"/>
      </w:pPr>
      <w:bookmarkStart w:id="5" w:name="_Toc720286"/>
      <w:r w:rsidRPr="009C1208">
        <w:t>Analysis</w:t>
      </w:r>
      <w:bookmarkEnd w:id="3"/>
      <w:bookmarkEnd w:id="5"/>
    </w:p>
    <w:p w14:paraId="0CDFBD45" w14:textId="536475F9" w:rsidR="00D150FF" w:rsidRPr="009C1208" w:rsidRDefault="00D150FF" w:rsidP="00D150FF">
      <w:pPr>
        <w:pStyle w:val="Heading2"/>
      </w:pPr>
      <w:bookmarkStart w:id="6" w:name="_Toc513972279"/>
      <w:bookmarkStart w:id="7" w:name="_Toc720287"/>
      <w:r w:rsidRPr="009C1208">
        <w:t>Project Outline</w:t>
      </w:r>
      <w:bookmarkEnd w:id="7"/>
    </w:p>
    <w:p w14:paraId="771B704F" w14:textId="08434D5C" w:rsidR="00D150FF" w:rsidRPr="009C1208" w:rsidRDefault="00D150FF" w:rsidP="00D150FF">
      <w:r w:rsidRPr="009C1208">
        <w:t xml:space="preserve">I will create an Artificial intelligence that is able to assist a moving vehicle to </w:t>
      </w:r>
      <w:r w:rsidRPr="008F67B0">
        <w:rPr>
          <w:b/>
        </w:rPr>
        <w:t>avoid obstacles</w:t>
      </w:r>
      <w:r w:rsidRPr="009C1208">
        <w:t xml:space="preserve"> in its immediate proximity. It will use data from its surroundings like distance from </w:t>
      </w:r>
      <w:r w:rsidRPr="008F67B0">
        <w:rPr>
          <w:b/>
        </w:rPr>
        <w:t>proximity sensors</w:t>
      </w:r>
      <w:r w:rsidRPr="009C1208">
        <w:t xml:space="preserve"> and use a </w:t>
      </w:r>
      <w:r w:rsidRPr="008F67B0">
        <w:rPr>
          <w:b/>
        </w:rPr>
        <w:t>neural network</w:t>
      </w:r>
      <w:r w:rsidRPr="009C1208">
        <w:t xml:space="preserve"> to compute a </w:t>
      </w:r>
      <w:r w:rsidRPr="008F67B0">
        <w:rPr>
          <w:b/>
        </w:rPr>
        <w:t>decision</w:t>
      </w:r>
      <w:r w:rsidRPr="009C1208">
        <w:t xml:space="preserve"> from this data in real-time. I will use an </w:t>
      </w:r>
      <w:r w:rsidRPr="008F67B0">
        <w:rPr>
          <w:b/>
        </w:rPr>
        <w:t>evolutionary algorithm</w:t>
      </w:r>
      <w:r w:rsidRPr="009C1208">
        <w:t xml:space="preserve"> to train this AI by producing an ideal neural network for </w:t>
      </w:r>
      <w:r w:rsidRPr="008F67B0">
        <w:rPr>
          <w:b/>
        </w:rPr>
        <w:t>collision avoidance</w:t>
      </w:r>
      <w:r w:rsidRPr="009C1208">
        <w:t>.</w:t>
      </w:r>
      <w:r w:rsidR="00186064" w:rsidRPr="009C1208">
        <w:t xml:space="preserve"> This training will be done in a </w:t>
      </w:r>
      <w:r w:rsidR="00186064" w:rsidRPr="008F67B0">
        <w:rPr>
          <w:b/>
        </w:rPr>
        <w:t>virtual environment</w:t>
      </w:r>
      <w:r w:rsidR="00186064" w:rsidRPr="009C1208">
        <w:t xml:space="preserve"> so that the AI can later be exported and used in real vehicles</w:t>
      </w:r>
      <w:r w:rsidRPr="009C1208">
        <w:t xml:space="preserve"> any environment. </w:t>
      </w:r>
    </w:p>
    <w:p w14:paraId="4BCD197E" w14:textId="23606568" w:rsidR="000B46D6" w:rsidRPr="009C1208" w:rsidRDefault="00D150FF" w:rsidP="00D150FF">
      <w:r w:rsidRPr="009C1208">
        <w:t xml:space="preserve">I have divided the </w:t>
      </w:r>
      <w:r w:rsidR="00B54860" w:rsidRPr="009C1208">
        <w:t>project into 3 main components:</w:t>
      </w:r>
    </w:p>
    <w:p w14:paraId="413E7078" w14:textId="7541FCB4" w:rsidR="000B46D6" w:rsidRPr="009C1208" w:rsidRDefault="000B46D6" w:rsidP="00D150FF">
      <w:r w:rsidRPr="009C1208">
        <w:t>First, I</w:t>
      </w:r>
      <w:r w:rsidR="00D150FF" w:rsidRPr="009C1208">
        <w:t xml:space="preserve"> will have to design an </w:t>
      </w:r>
      <w:r w:rsidR="00D150FF" w:rsidRPr="00FD6BB1">
        <w:rPr>
          <w:b/>
        </w:rPr>
        <w:t>environment</w:t>
      </w:r>
      <w:r w:rsidR="00D150FF" w:rsidRPr="009C1208">
        <w:t xml:space="preserve"> for my whole model to train and test in. This will be designed appropriately so that it can represent realistic surroundings so once trained, the AI can perform similarly in the real world. </w:t>
      </w:r>
    </w:p>
    <w:p w14:paraId="68632A80" w14:textId="30DC7D67" w:rsidR="000B46D6" w:rsidRPr="009C1208" w:rsidRDefault="00D150FF" w:rsidP="00D150FF">
      <w:r w:rsidRPr="009C1208">
        <w:t xml:space="preserve">Next, I will design a </w:t>
      </w:r>
      <w:r w:rsidRPr="00FD6BB1">
        <w:rPr>
          <w:b/>
        </w:rPr>
        <w:t>neural network</w:t>
      </w:r>
      <w:r w:rsidRPr="009C1208">
        <w:t xml:space="preserve"> which takes data from this virtual environment as inputs. This neural network will be used to </w:t>
      </w:r>
      <w:proofErr w:type="gramStart"/>
      <w:r w:rsidRPr="009C1208">
        <w:t>make a decision</w:t>
      </w:r>
      <w:proofErr w:type="gramEnd"/>
      <w:r w:rsidRPr="009C1208">
        <w:t xml:space="preserve"> and manoeuvre the vehicle. </w:t>
      </w:r>
    </w:p>
    <w:p w14:paraId="2E302AA4" w14:textId="1C03B9DD" w:rsidR="00D150FF" w:rsidRDefault="000B46D6" w:rsidP="00D150FF">
      <w:r w:rsidRPr="009C1208">
        <w:t>Finally, to</w:t>
      </w:r>
      <w:r w:rsidR="00D150FF" w:rsidRPr="009C1208">
        <w:t xml:space="preserve"> train the neural network, I will use an evolutionary or </w:t>
      </w:r>
      <w:r w:rsidR="00D150FF" w:rsidRPr="00FD6BB1">
        <w:rPr>
          <w:b/>
        </w:rPr>
        <w:t>genetic algorithm</w:t>
      </w:r>
      <w:r w:rsidR="00D150FF" w:rsidRPr="009C1208">
        <w:t>. This will generate a population of neural networks and use natural selection to refine and obtain the best neural network for the task, hence finding the solution.</w:t>
      </w:r>
    </w:p>
    <w:p w14:paraId="208F3394" w14:textId="21F713AF" w:rsidR="00FD6BB1" w:rsidRDefault="00FD6BB1"/>
    <w:p w14:paraId="7FC4E07F" w14:textId="3EE56AD0" w:rsidR="00FD6BB1" w:rsidRDefault="00FD6BB1">
      <w:r>
        <w:br w:type="page"/>
      </w:r>
    </w:p>
    <w:p w14:paraId="15AE4129" w14:textId="745712CE" w:rsidR="007E4DB9" w:rsidRPr="009C1208" w:rsidRDefault="007E4DB9" w:rsidP="0070211B">
      <w:pPr>
        <w:pStyle w:val="Heading2"/>
      </w:pPr>
      <w:bookmarkStart w:id="8" w:name="_Toc720288"/>
      <w:r w:rsidRPr="009C1208">
        <w:lastRenderedPageBreak/>
        <w:t>Research</w:t>
      </w:r>
      <w:bookmarkEnd w:id="6"/>
      <w:bookmarkEnd w:id="8"/>
    </w:p>
    <w:p w14:paraId="6FD75484" w14:textId="1F56C407" w:rsidR="00D150FF" w:rsidRPr="009C1208" w:rsidRDefault="00F87D8E" w:rsidP="00F87D8E">
      <w:r w:rsidRPr="009C1208">
        <w:t xml:space="preserve">First, I will investigate the field of autonomous cars and machine learning to gain a better understanding of the scope of problem I am trying to solve and </w:t>
      </w:r>
      <w:r w:rsidR="00FD6BB1">
        <w:t xml:space="preserve">set </w:t>
      </w:r>
      <w:r w:rsidRPr="009C1208">
        <w:t>the objectives my solution should meet.</w:t>
      </w:r>
    </w:p>
    <w:p w14:paraId="41240870" w14:textId="26F88ED2" w:rsidR="00821512" w:rsidRPr="009C1208" w:rsidRDefault="00821512" w:rsidP="00821512">
      <w:pPr>
        <w:pStyle w:val="Heading3"/>
        <w:rPr>
          <w:sz w:val="24"/>
        </w:rPr>
      </w:pPr>
      <w:bookmarkStart w:id="9" w:name="_Toc513972280"/>
      <w:bookmarkStart w:id="10" w:name="_Toc720289"/>
      <w:r w:rsidRPr="009C1208">
        <w:rPr>
          <w:sz w:val="24"/>
        </w:rPr>
        <w:t>Machine Learning</w:t>
      </w:r>
      <w:bookmarkEnd w:id="9"/>
      <w:bookmarkEnd w:id="10"/>
    </w:p>
    <w:p w14:paraId="5F9A217D" w14:textId="02A12418" w:rsidR="000E0364" w:rsidRPr="009C1208" w:rsidRDefault="49AC3ABE" w:rsidP="00821512">
      <w:r w:rsidRPr="009C1208">
        <w:t xml:space="preserve">Computers are evolving at an astounding rate and are replacing humans in many industries as they are much better than us at certain tasks. Cashiers, clerks and assembly workers have already been replaced across the world. This is because computers are much more efficient at performing these procedural tasks. There are, however, </w:t>
      </w:r>
      <w:r w:rsidRPr="00042DC5">
        <w:t>many</w:t>
      </w:r>
      <w:r w:rsidRPr="009C1208">
        <w:t xml:space="preserve"> fields in which computers cannot yet compete with humans. These fields are where intuition, creativity or emotions are required. This, however, is changing with the rapid development of machine learning algorithms. This is exactly what my system is trying to solve. My system will attempt to mimic and improve upon the intuition we rely on for driving.</w:t>
      </w:r>
    </w:p>
    <w:p w14:paraId="72863B59" w14:textId="71028BC0" w:rsidR="000A038A" w:rsidRPr="009C1208" w:rsidRDefault="00821512" w:rsidP="00821512">
      <w:r w:rsidRPr="009C1208">
        <w:t xml:space="preserve">In most types of programming, programmers </w:t>
      </w:r>
      <w:r w:rsidR="004B65EC" w:rsidRPr="009C1208">
        <w:t>must</w:t>
      </w:r>
      <w:r w:rsidRPr="009C1208">
        <w:t xml:space="preserve"> explicitly program the software to do anything. This type of programming involves static </w:t>
      </w:r>
      <w:r w:rsidR="000A038A" w:rsidRPr="009C1208">
        <w:t>programming of</w:t>
      </w:r>
      <w:r w:rsidRPr="009C1208">
        <w:t xml:space="preserve"> instructions</w:t>
      </w:r>
      <w:r w:rsidR="000A038A" w:rsidRPr="009C1208">
        <w:t xml:space="preserve"> for a task. However, this is not easily applied to an AI driver as there are </w:t>
      </w:r>
      <w:r w:rsidR="000A038A" w:rsidRPr="007F62AB">
        <w:rPr>
          <w:b/>
        </w:rPr>
        <w:t>too many variables</w:t>
      </w:r>
      <w:r w:rsidR="000A038A" w:rsidRPr="009C1208">
        <w:t xml:space="preserve"> in a driving environment to design a static formula.</w:t>
      </w:r>
    </w:p>
    <w:p w14:paraId="2836801B" w14:textId="6C014ACD" w:rsidR="00786332" w:rsidRPr="009C1208" w:rsidRDefault="000A038A" w:rsidP="00821512">
      <w:r w:rsidRPr="009C1208">
        <w:t>Instead of creating a</w:t>
      </w:r>
      <w:r w:rsidR="0007423B">
        <w:t>n</w:t>
      </w:r>
      <w:r w:rsidRPr="009C1208">
        <w:t xml:space="preserve"> algorithm specific to one environment or vehicle, I can use machine learning to develop a model </w:t>
      </w:r>
      <w:r w:rsidR="00786332" w:rsidRPr="009C1208">
        <w:t xml:space="preserve">which once trained, </w:t>
      </w:r>
      <w:r w:rsidRPr="009C1208">
        <w:t xml:space="preserve">is able to </w:t>
      </w:r>
      <w:r w:rsidR="00786332" w:rsidRPr="009C1208">
        <w:t>react in any environment</w:t>
      </w:r>
      <w:r w:rsidR="0007423B">
        <w:t>, on</w:t>
      </w:r>
      <w:r w:rsidR="00786332" w:rsidRPr="009C1208">
        <w:t xml:space="preserve"> any vehicle provided the data required is supplied in real-time (proximity distance sensors in this case).</w:t>
      </w:r>
    </w:p>
    <w:p w14:paraId="7DCDB07D" w14:textId="44752B1F" w:rsidR="00821512" w:rsidRPr="009C1208" w:rsidRDefault="00821512" w:rsidP="004B55DB">
      <w:r w:rsidRPr="009C1208">
        <w:t xml:space="preserve">The AI identifies </w:t>
      </w:r>
      <w:r w:rsidRPr="007F703A">
        <w:rPr>
          <w:b/>
        </w:rPr>
        <w:t>patterns</w:t>
      </w:r>
      <w:r w:rsidRPr="009C1208">
        <w:t xml:space="preserve"> in data an</w:t>
      </w:r>
      <w:r w:rsidR="0070366D" w:rsidRPr="009C1208">
        <w:t>d uses these patterns to learn</w:t>
      </w:r>
      <w:r w:rsidR="000E600D" w:rsidRPr="009C1208">
        <w:t xml:space="preserve"> similar</w:t>
      </w:r>
      <w:r w:rsidR="0037434B" w:rsidRPr="009C1208">
        <w:t>ly</w:t>
      </w:r>
      <w:r w:rsidR="000E600D" w:rsidRPr="009C1208">
        <w:t xml:space="preserve"> </w:t>
      </w:r>
      <w:r w:rsidRPr="009C1208">
        <w:t xml:space="preserve">to humans. Understanding correlation between data allows the AI to react to any future data. This is how artificial intelligence works. Machine learning relies on </w:t>
      </w:r>
      <w:r w:rsidRPr="007F703A">
        <w:rPr>
          <w:b/>
        </w:rPr>
        <w:t>predictive modelling</w:t>
      </w:r>
      <w:r w:rsidRPr="009C1208">
        <w:t xml:space="preserve"> where the output is only as good as the input provided, hence useful and accurate sample data will be required to produce the best intelligence.</w:t>
      </w:r>
      <w:r w:rsidR="008E1036" w:rsidRPr="009C1208">
        <w:t xml:space="preserve"> I conducted most of my research</w:t>
      </w:r>
      <w:r w:rsidR="00F70F0A" w:rsidRPr="009C1208">
        <w:t xml:space="preserve"> on machine learning</w:t>
      </w:r>
      <w:r w:rsidR="004B55DB" w:rsidRPr="009C1208">
        <w:t xml:space="preserve"> through</w:t>
      </w:r>
      <w:r w:rsidR="008E1036" w:rsidRPr="009C1208">
        <w:t xml:space="preserve"> Wikipedia </w:t>
      </w:r>
      <w:sdt>
        <w:sdtPr>
          <w:id w:val="550501901"/>
          <w:citation/>
        </w:sdtPr>
        <w:sdtEndPr/>
        <w:sdtContent>
          <w:r w:rsidR="008E1036" w:rsidRPr="009C1208">
            <w:fldChar w:fldCharType="begin"/>
          </w:r>
          <w:r w:rsidR="00446E47" w:rsidRPr="009C1208">
            <w:instrText xml:space="preserve">CITATION Mac \l 2057 </w:instrText>
          </w:r>
          <w:r w:rsidR="008E1036" w:rsidRPr="009C1208">
            <w:fldChar w:fldCharType="separate"/>
          </w:r>
          <w:r w:rsidR="00B0513E" w:rsidRPr="00B0513E">
            <w:rPr>
              <w:noProof/>
            </w:rPr>
            <w:t>(Anon., 2018)</w:t>
          </w:r>
          <w:r w:rsidR="008E1036" w:rsidRPr="009C1208">
            <w:fldChar w:fldCharType="end"/>
          </w:r>
        </w:sdtContent>
      </w:sdt>
      <w:r w:rsidR="00D150FF" w:rsidRPr="009C1208">
        <w:t>.</w:t>
      </w:r>
    </w:p>
    <w:p w14:paraId="7ECA5B97" w14:textId="12254ECC" w:rsidR="0037434B" w:rsidRPr="009C1208" w:rsidRDefault="0037434B" w:rsidP="0037434B">
      <w:pPr>
        <w:keepNext/>
        <w:jc w:val="center"/>
      </w:pPr>
      <w:r w:rsidRPr="009C1208">
        <w:rPr>
          <w:rFonts w:ascii="Calibri" w:hAnsi="Calibri" w:cs="Calibri"/>
          <w:noProof/>
          <w:color w:val="000000"/>
          <w:szCs w:val="22"/>
          <w:lang w:eastAsia="en-GB"/>
        </w:rPr>
        <w:lastRenderedPageBreak/>
        <w:drawing>
          <wp:inline distT="0" distB="0" distL="0" distR="0" wp14:anchorId="1AECB8CD" wp14:editId="067A45C0">
            <wp:extent cx="4562475" cy="2466975"/>
            <wp:effectExtent l="0" t="0" r="9525" b="9525"/>
            <wp:docPr id="29" name="Picture 29" descr="https://lh4.googleusercontent.com/2cbMv1jriJ3yGrRZiIh_M91jmX-jsqpwvkmljvJFO1E9UZCu2_rfBHaUEjBpJSj3-vlTpSxNRx9yu2h3Nc0mJWjh9Nydy_opThEt1fJ3vWY_kE3DWgRrBPYj2Xb8vz_tWA1uc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2cbMv1jriJ3yGrRZiIh_M91jmX-jsqpwvkmljvJFO1E9UZCu2_rfBHaUEjBpJSj3-vlTpSxNRx9yu2h3Nc0mJWjh9Nydy_opThEt1fJ3vWY_kE3DWgRrBPYj2Xb8vz_tWA1uc7-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466975"/>
                    </a:xfrm>
                    <a:prstGeom prst="rect">
                      <a:avLst/>
                    </a:prstGeom>
                    <a:noFill/>
                    <a:ln>
                      <a:noFill/>
                    </a:ln>
                  </pic:spPr>
                </pic:pic>
              </a:graphicData>
            </a:graphic>
          </wp:inline>
        </w:drawing>
      </w:r>
    </w:p>
    <w:p w14:paraId="687E3C38" w14:textId="219D6D51" w:rsidR="0037434B" w:rsidRPr="009C1208" w:rsidRDefault="0037434B" w:rsidP="0037434B">
      <w:pPr>
        <w:pStyle w:val="Caption"/>
      </w:pPr>
      <w:bookmarkStart w:id="11" w:name="_Ref527637633"/>
      <w:bookmarkStart w:id="12" w:name="_Ref527637623"/>
      <w:r w:rsidRPr="009C1208">
        <w:t xml:space="preserve">Figure </w:t>
      </w:r>
      <w:r w:rsidRPr="009C1208">
        <w:fldChar w:fldCharType="begin"/>
      </w:r>
      <w:r w:rsidRPr="009C1208">
        <w:instrText xml:space="preserve"> SEQ Figure \* ARABIC </w:instrText>
      </w:r>
      <w:r w:rsidRPr="009C1208">
        <w:fldChar w:fldCharType="separate"/>
      </w:r>
      <w:r w:rsidR="0007423B">
        <w:rPr>
          <w:noProof/>
        </w:rPr>
        <w:t>1</w:t>
      </w:r>
      <w:r w:rsidRPr="009C1208">
        <w:fldChar w:fldCharType="end"/>
      </w:r>
      <w:bookmarkEnd w:id="11"/>
      <w:r w:rsidRPr="009C1208">
        <w:rPr>
          <w:noProof/>
        </w:rPr>
        <w:t>-Neural network structure from Medium.com</w:t>
      </w:r>
      <w:bookmarkEnd w:id="12"/>
    </w:p>
    <w:p w14:paraId="21998362" w14:textId="731879FD" w:rsidR="0037434B" w:rsidRPr="009C1208" w:rsidRDefault="0037434B" w:rsidP="0037434B">
      <w:pPr>
        <w:pStyle w:val="Caption"/>
        <w:jc w:val="left"/>
      </w:pPr>
      <w:r w:rsidRPr="009C1208">
        <w:t xml:space="preserve">                                    </w:t>
      </w:r>
    </w:p>
    <w:p w14:paraId="33A7304D" w14:textId="1705B0F9" w:rsidR="0037434B" w:rsidRPr="009C1208" w:rsidRDefault="0037434B" w:rsidP="0037434B">
      <w:r w:rsidRPr="009C1208">
        <w:t xml:space="preserve">The data structure I intend to use to store and process the data from the car’s proximity is a </w:t>
      </w:r>
      <w:r w:rsidRPr="0007423B">
        <w:rPr>
          <w:b/>
        </w:rPr>
        <w:t>neural network</w:t>
      </w:r>
      <w:r w:rsidRPr="009C1208">
        <w:t xml:space="preserve">. A neural network simulates the architecture of a human brain with nodes, each of them interconnected to other nodes through connections called weights. This allows the network to recognize patterns, learn and make decisions in a similar way to a human. Modelling artificial neural networks in a similar way to our brains is the reason it </w:t>
      </w:r>
      <w:proofErr w:type="gramStart"/>
      <w:r w:rsidRPr="009C1208">
        <w:t>is able to</w:t>
      </w:r>
      <w:proofErr w:type="gramEnd"/>
      <w:r w:rsidRPr="009C1208">
        <w:t xml:space="preserve"> replicate near human</w:t>
      </w:r>
      <w:r w:rsidR="00F42261" w:rsidRPr="009C1208">
        <w:t>-</w:t>
      </w:r>
      <w:r w:rsidRPr="009C1208">
        <w:t>like intelligence.</w:t>
      </w:r>
    </w:p>
    <w:p w14:paraId="2FF4D696" w14:textId="6E8EF407" w:rsidR="0037434B" w:rsidRDefault="0037434B" w:rsidP="0037434B">
      <w:r w:rsidRPr="009C1208">
        <w:t xml:space="preserve"> The principle behind it is that when provided with an input, it will produce an output, which is specific to that input. I will provide inputs to the input layer, which will allow the AI to essentially, ‘see’ the environment.  These nodes are arranged in a series of layers where each node is connected to layers on either side (</w:t>
      </w:r>
      <w:r w:rsidRPr="009C1208">
        <w:fldChar w:fldCharType="begin"/>
      </w:r>
      <w:r w:rsidRPr="009C1208">
        <w:instrText xml:space="preserve"> REF _Ref527637633 \h </w:instrText>
      </w:r>
      <w:r w:rsidR="00C80910" w:rsidRPr="009C1208">
        <w:instrText xml:space="preserve"> \* MERGEFORMAT </w:instrText>
      </w:r>
      <w:r w:rsidRPr="009C1208">
        <w:fldChar w:fldCharType="separate"/>
      </w:r>
      <w:r w:rsidR="0007423B" w:rsidRPr="0007423B">
        <w:t xml:space="preserve">Figure </w:t>
      </w:r>
      <w:r w:rsidR="0007423B" w:rsidRPr="0007423B">
        <w:rPr>
          <w:noProof/>
        </w:rPr>
        <w:t>1</w:t>
      </w:r>
      <w:r w:rsidRPr="009C1208">
        <w:fldChar w:fldCharType="end"/>
      </w:r>
      <w:r w:rsidRPr="009C1208">
        <w:t xml:space="preserve">). </w:t>
      </w:r>
    </w:p>
    <w:p w14:paraId="7D3494A5" w14:textId="1729724B" w:rsidR="000C1BC7" w:rsidRPr="000C1BC7" w:rsidRDefault="000C1BC7" w:rsidP="0037434B">
      <w:pPr>
        <w:rPr>
          <w:vertAlign w:val="subscript"/>
        </w:rPr>
      </w:pPr>
      <w:r>
        <w:t xml:space="preserve">When referring to a network </w:t>
      </w:r>
      <w:bookmarkStart w:id="13" w:name="_Hlk692926"/>
      <w:r w:rsidRPr="003461B5">
        <w:rPr>
          <w:b/>
        </w:rPr>
        <w:t>[</w:t>
      </w:r>
      <w:r w:rsidR="00D9551C">
        <w:rPr>
          <w:b/>
        </w:rPr>
        <w:t>L</w:t>
      </w:r>
      <w:r w:rsidRPr="003461B5">
        <w:rPr>
          <w:b/>
          <w:vertAlign w:val="subscript"/>
        </w:rPr>
        <w:t>1</w:t>
      </w:r>
      <w:r w:rsidRPr="003461B5">
        <w:rPr>
          <w:b/>
        </w:rPr>
        <w:t xml:space="preserve">, </w:t>
      </w:r>
      <w:r w:rsidR="00D9551C">
        <w:rPr>
          <w:b/>
        </w:rPr>
        <w:t>L</w:t>
      </w:r>
      <w:r w:rsidRPr="003461B5">
        <w:rPr>
          <w:b/>
          <w:vertAlign w:val="subscript"/>
        </w:rPr>
        <w:t>2</w:t>
      </w:r>
      <w:r w:rsidRPr="003461B5">
        <w:rPr>
          <w:b/>
        </w:rPr>
        <w:t xml:space="preserve">, </w:t>
      </w:r>
      <w:r w:rsidR="00D9551C">
        <w:rPr>
          <w:b/>
        </w:rPr>
        <w:t>L</w:t>
      </w:r>
      <w:r w:rsidRPr="003461B5">
        <w:rPr>
          <w:b/>
          <w:vertAlign w:val="subscript"/>
        </w:rPr>
        <w:t>3</w:t>
      </w:r>
      <w:r w:rsidRPr="003461B5">
        <w:rPr>
          <w:b/>
        </w:rPr>
        <w:t xml:space="preserve"> … </w:t>
      </w:r>
      <w:r w:rsidR="00D9551C">
        <w:rPr>
          <w:b/>
        </w:rPr>
        <w:t>L</w:t>
      </w:r>
      <w:r w:rsidRPr="003461B5">
        <w:rPr>
          <w:b/>
          <w:vertAlign w:val="subscript"/>
        </w:rPr>
        <w:t>n</w:t>
      </w:r>
      <w:r w:rsidRPr="003461B5">
        <w:rPr>
          <w:b/>
        </w:rPr>
        <w:t>]</w:t>
      </w:r>
      <w:r>
        <w:t xml:space="preserve">, the value of </w:t>
      </w:r>
      <w:r w:rsidR="00D9551C">
        <w:t>L</w:t>
      </w:r>
      <w:r w:rsidRPr="003461B5">
        <w:rPr>
          <w:vertAlign w:val="subscript"/>
        </w:rPr>
        <w:t>1</w:t>
      </w:r>
      <w:r>
        <w:t xml:space="preserve"> represents the number of nodes on the first layer, </w:t>
      </w:r>
      <w:r w:rsidR="00D9551C">
        <w:t>L</w:t>
      </w:r>
      <w:r w:rsidRPr="003461B5">
        <w:rPr>
          <w:vertAlign w:val="subscript"/>
        </w:rPr>
        <w:t>2</w:t>
      </w:r>
      <w:r>
        <w:t xml:space="preserve">, the number of nodes on the second layer and so on. </w:t>
      </w:r>
      <w:bookmarkEnd w:id="13"/>
      <w:r>
        <w:t>The value n is the cardinal number representing the number of layers in the structure</w:t>
      </w:r>
      <w:r w:rsidR="00A35EC0">
        <w:t xml:space="preserve"> and could be any integer</w:t>
      </w:r>
      <w:r w:rsidR="00C56F95">
        <w:t xml:space="preserve"> greater than 0.</w:t>
      </w:r>
    </w:p>
    <w:p w14:paraId="1A14A4B6" w14:textId="78C3E582" w:rsidR="0037434B" w:rsidRDefault="0037434B" w:rsidP="004B55DB">
      <w:r w:rsidRPr="009C1208">
        <w:t xml:space="preserve">The first layer of nodes is called the </w:t>
      </w:r>
      <w:r w:rsidRPr="0007423B">
        <w:rPr>
          <w:b/>
        </w:rPr>
        <w:t xml:space="preserve">input layer </w:t>
      </w:r>
      <w:r w:rsidR="00E817D6" w:rsidRPr="0007423B">
        <w:rPr>
          <w:b/>
        </w:rPr>
        <w:t>(X)</w:t>
      </w:r>
      <w:r w:rsidR="00E817D6" w:rsidRPr="009C1208">
        <w:t xml:space="preserve"> </w:t>
      </w:r>
      <w:r w:rsidRPr="009C1208">
        <w:t>where each node</w:t>
      </w:r>
      <w:r w:rsidR="00E817D6" w:rsidRPr="009C1208">
        <w:t xml:space="preserve"> (x</w:t>
      </w:r>
      <w:r w:rsidR="00BF5A01" w:rsidRPr="009C1208">
        <w:rPr>
          <w:vertAlign w:val="subscript"/>
        </w:rPr>
        <w:t>1,</w:t>
      </w:r>
      <w:r w:rsidR="00BF5A01" w:rsidRPr="009C1208">
        <w:t xml:space="preserve"> x</w:t>
      </w:r>
      <w:r w:rsidR="00BF5A01" w:rsidRPr="009C1208">
        <w:rPr>
          <w:vertAlign w:val="subscript"/>
        </w:rPr>
        <w:t>2,</w:t>
      </w:r>
      <w:r w:rsidR="00BF5A01" w:rsidRPr="009C1208">
        <w:t xml:space="preserve"> x</w:t>
      </w:r>
      <w:r w:rsidR="00BF5A01" w:rsidRPr="009C1208">
        <w:rPr>
          <w:vertAlign w:val="subscript"/>
        </w:rPr>
        <w:t>3</w:t>
      </w:r>
      <w:r w:rsidR="00BF5A01" w:rsidRPr="009C1208">
        <w:t xml:space="preserve">) </w:t>
      </w:r>
      <w:r w:rsidRPr="009C1208">
        <w:t>receives a signal. Other nodes</w:t>
      </w:r>
      <w:r w:rsidR="00BF5A01" w:rsidRPr="009C1208">
        <w:t xml:space="preserve"> (y</w:t>
      </w:r>
      <w:r w:rsidR="00BF5A01" w:rsidRPr="009C1208">
        <w:rPr>
          <w:vertAlign w:val="subscript"/>
        </w:rPr>
        <w:t>1,</w:t>
      </w:r>
      <w:r w:rsidR="00BF5A01" w:rsidRPr="009C1208">
        <w:t xml:space="preserve"> y</w:t>
      </w:r>
      <w:r w:rsidR="00BF5A01" w:rsidRPr="009C1208">
        <w:rPr>
          <w:vertAlign w:val="subscript"/>
        </w:rPr>
        <w:t>2</w:t>
      </w:r>
      <w:r w:rsidR="00BF5A01" w:rsidRPr="009C1208">
        <w:t xml:space="preserve">) </w:t>
      </w:r>
      <w:r w:rsidRPr="009C1208">
        <w:t xml:space="preserve">sit on the opposite side of the network and signal how it responds to the information it has learned; these nodes make up the </w:t>
      </w:r>
      <w:r w:rsidRPr="0007423B">
        <w:rPr>
          <w:b/>
        </w:rPr>
        <w:t>output layer</w:t>
      </w:r>
      <w:r w:rsidR="00BF5A01" w:rsidRPr="0007423B">
        <w:rPr>
          <w:b/>
        </w:rPr>
        <w:t xml:space="preserve"> (Y)</w:t>
      </w:r>
      <w:r w:rsidRPr="009C1208">
        <w:t xml:space="preserve">. Between these lie one or more layers of </w:t>
      </w:r>
      <w:r w:rsidRPr="0007423B">
        <w:rPr>
          <w:b/>
        </w:rPr>
        <w:t xml:space="preserve">hidden </w:t>
      </w:r>
      <w:r w:rsidR="00BF5A01" w:rsidRPr="0007423B">
        <w:rPr>
          <w:b/>
        </w:rPr>
        <w:t>nodes (a</w:t>
      </w:r>
      <w:r w:rsidR="00BF5A01" w:rsidRPr="0007423B">
        <w:rPr>
          <w:b/>
          <w:vertAlign w:val="subscript"/>
        </w:rPr>
        <w:t>4,</w:t>
      </w:r>
      <w:r w:rsidR="00BF5A01" w:rsidRPr="0007423B">
        <w:rPr>
          <w:b/>
        </w:rPr>
        <w:t xml:space="preserve"> a</w:t>
      </w:r>
      <w:r w:rsidR="00BF5A01" w:rsidRPr="0007423B">
        <w:rPr>
          <w:b/>
          <w:vertAlign w:val="subscript"/>
        </w:rPr>
        <w:t>5,</w:t>
      </w:r>
      <w:r w:rsidR="00BF5A01" w:rsidRPr="0007423B">
        <w:rPr>
          <w:b/>
        </w:rPr>
        <w:t xml:space="preserve"> a</w:t>
      </w:r>
      <w:r w:rsidR="00BF5A01" w:rsidRPr="0007423B">
        <w:rPr>
          <w:b/>
          <w:vertAlign w:val="subscript"/>
        </w:rPr>
        <w:t>6,</w:t>
      </w:r>
      <w:r w:rsidR="00BF5A01" w:rsidRPr="0007423B">
        <w:rPr>
          <w:b/>
        </w:rPr>
        <w:t xml:space="preserve"> a</w:t>
      </w:r>
      <w:r w:rsidR="00BF5A01" w:rsidRPr="0007423B">
        <w:rPr>
          <w:b/>
          <w:vertAlign w:val="subscript"/>
        </w:rPr>
        <w:t>7</w:t>
      </w:r>
      <w:r w:rsidR="00BF5A01" w:rsidRPr="0007423B">
        <w:rPr>
          <w:b/>
        </w:rPr>
        <w:t>)</w:t>
      </w:r>
      <w:r w:rsidRPr="009C1208">
        <w:t>, which usually make up most of the network. These hidden nodes act very similarly to the input and output nodes except that their input is from the previous layer.</w:t>
      </w:r>
      <w:r w:rsidR="00BF5A01" w:rsidRPr="009C1208">
        <w:t xml:space="preserve"> By propagating the values through the network, we can obtain values in the output layer. This is the decision computed by the neural network.</w:t>
      </w:r>
    </w:p>
    <w:p w14:paraId="0E4898E0" w14:textId="2A34C87F" w:rsidR="002C5A85" w:rsidRDefault="002C5A85" w:rsidP="00B62ED9">
      <w:pPr>
        <w:pStyle w:val="Code"/>
      </w:pPr>
      <w:r>
        <w:lastRenderedPageBreak/>
        <w:t xml:space="preserve">Note: Occasionally, a </w:t>
      </w:r>
      <w:r w:rsidRPr="007D0DA3">
        <w:rPr>
          <w:b/>
        </w:rPr>
        <w:t>bias</w:t>
      </w:r>
      <w:r>
        <w:t xml:space="preserve"> node will be added to some layers. This is a </w:t>
      </w:r>
      <w:r w:rsidR="00B76992">
        <w:t xml:space="preserve">node that is </w:t>
      </w:r>
      <w:r w:rsidR="00B76992" w:rsidRPr="007D0DA3">
        <w:rPr>
          <w:b/>
        </w:rPr>
        <w:t>always activated</w:t>
      </w:r>
      <w:r w:rsidR="00B76992">
        <w:t xml:space="preserve"> and </w:t>
      </w:r>
      <w:r w:rsidR="001B03B0">
        <w:t xml:space="preserve">adds flexibility to the network. They can be thought of </w:t>
      </w:r>
      <w:r w:rsidR="00FF3FB2">
        <w:t xml:space="preserve">as </w:t>
      </w:r>
      <w:r w:rsidR="001B03B0" w:rsidRPr="007D0DA3">
        <w:rPr>
          <w:b/>
        </w:rPr>
        <w:t>constants</w:t>
      </w:r>
      <w:r w:rsidR="001B03B0">
        <w:t xml:space="preserve"> </w:t>
      </w:r>
      <w:r w:rsidR="00FF3FB2">
        <w:t xml:space="preserve">as in the larger equation. e.g. </w:t>
      </w:r>
      <w:r w:rsidR="00230642">
        <w:t xml:space="preserve">the constant c </w:t>
      </w:r>
      <w:r w:rsidR="00DB6210">
        <w:t>in</w:t>
      </w:r>
      <w:r w:rsidR="00230642">
        <w:t xml:space="preserve"> </w:t>
      </w:r>
      <w:r w:rsidR="00DB6210">
        <w:t xml:space="preserve">y = </w:t>
      </w:r>
      <w:r w:rsidR="00230642">
        <w:t>2x</w:t>
      </w:r>
      <w:r w:rsidR="00DB6210">
        <w:t xml:space="preserve"> </w:t>
      </w:r>
      <w:r w:rsidR="00230642">
        <w:t>+</w:t>
      </w:r>
      <w:r w:rsidR="00DB6210">
        <w:t xml:space="preserve"> </w:t>
      </w:r>
      <w:r w:rsidR="00230642">
        <w:t>c</w:t>
      </w:r>
      <w:r w:rsidR="00DB6210">
        <w:t xml:space="preserve"> which will output c even if the node (2x) is zero.</w:t>
      </w:r>
    </w:p>
    <w:p w14:paraId="5994EF60" w14:textId="77777777" w:rsidR="007F703A" w:rsidRDefault="007F703A" w:rsidP="004B55DB"/>
    <w:p w14:paraId="690F4176" w14:textId="414A470F" w:rsidR="00E61237" w:rsidRPr="009C1208" w:rsidRDefault="00331811" w:rsidP="004B55DB">
      <w:r w:rsidRPr="009C1208">
        <w:t>Due to the way neural networks process and learn from data, it is impossible to determine whether the algorithm is working as inte</w:t>
      </w:r>
      <w:r w:rsidR="00A13232" w:rsidRPr="009C1208">
        <w:t>nded from the code</w:t>
      </w:r>
      <w:r w:rsidR="00AF2696" w:rsidRPr="009C1208">
        <w:t xml:space="preserve"> as all the decisions and calculations are in the </w:t>
      </w:r>
      <w:r w:rsidR="00AA681E" w:rsidRPr="009C1208">
        <w:t>structure</w:t>
      </w:r>
      <w:r w:rsidR="00AF2696" w:rsidRPr="009C1208">
        <w:t xml:space="preserve"> of the network</w:t>
      </w:r>
      <w:r w:rsidR="00A13232" w:rsidRPr="009C1208">
        <w:t>.</w:t>
      </w:r>
      <w:r w:rsidR="00813800" w:rsidRPr="009C1208">
        <w:t xml:space="preserve"> Since the network acts like a black box, it is not possible to debug through traditional means such as trace tables or </w:t>
      </w:r>
      <w:r w:rsidR="00D869C9" w:rsidRPr="009C1208">
        <w:t>stepping through the code.</w:t>
      </w:r>
      <w:r w:rsidR="00AF2696" w:rsidRPr="009C1208">
        <w:t xml:space="preserve"> </w:t>
      </w:r>
      <w:r w:rsidR="005D306C" w:rsidRPr="009C1208">
        <w:t>Therefore,</w:t>
      </w:r>
      <w:r w:rsidR="00AF2696" w:rsidRPr="009C1208">
        <w:t xml:space="preserve"> I must </w:t>
      </w:r>
      <w:r w:rsidR="005D306C" w:rsidRPr="009C1208">
        <w:t xml:space="preserve">have another way to judge the success of my algorithm. One way to do this is </w:t>
      </w:r>
      <w:r w:rsidR="00AA681E" w:rsidRPr="009C1208">
        <w:t>to monitor the actual results achieved by the algorithm. I will plot a graph</w:t>
      </w:r>
      <w:r w:rsidR="00D869C9" w:rsidRPr="009C1208">
        <w:t xml:space="preserve"> of performance</w:t>
      </w:r>
      <w:r w:rsidR="00AA681E" w:rsidRPr="009C1208">
        <w:t xml:space="preserve"> </w:t>
      </w:r>
      <w:r w:rsidR="00A67DB3" w:rsidRPr="009C1208">
        <w:t xml:space="preserve">against time trained </w:t>
      </w:r>
      <w:r w:rsidR="00AA681E" w:rsidRPr="009C1208">
        <w:t xml:space="preserve">to </w:t>
      </w:r>
      <w:r w:rsidR="00194FA8" w:rsidRPr="009C1208">
        <w:t>visualize the progress made by the algorithm to evaluate the success of learning.</w:t>
      </w:r>
    </w:p>
    <w:p w14:paraId="5A2C5B55" w14:textId="4A8A4064" w:rsidR="00987C91" w:rsidRPr="009C1208" w:rsidRDefault="000E600D" w:rsidP="004B55DB">
      <w:r w:rsidRPr="009C1208">
        <w:t xml:space="preserve">In </w:t>
      </w:r>
      <w:r w:rsidR="0007423B">
        <w:t>summary</w:t>
      </w:r>
      <w:r w:rsidRPr="009C1208">
        <w:t xml:space="preserve">, machine learning relies on neural networks to handle the data. Data is passed into starting nodes. The connections of these nodes with the rest of the nodes allows the data to pass through the network and exit through output nodes to produce a solution. I will </w:t>
      </w:r>
      <w:r w:rsidR="00D150FF" w:rsidRPr="009C1208">
        <w:t xml:space="preserve">expand </w:t>
      </w:r>
      <w:r w:rsidR="00C615C2" w:rsidRPr="009C1208">
        <w:t>on the specifics of the implementation in the design section.</w:t>
      </w:r>
      <w:r w:rsidRPr="009C1208">
        <w:t xml:space="preserve"> </w:t>
      </w:r>
    </w:p>
    <w:p w14:paraId="1418E5E5" w14:textId="45F87D8A" w:rsidR="00987C91" w:rsidRPr="009C1208" w:rsidRDefault="00987C91" w:rsidP="00987C91">
      <w:pPr>
        <w:pStyle w:val="Heading4"/>
        <w:rPr>
          <w:sz w:val="24"/>
        </w:rPr>
      </w:pPr>
      <w:bookmarkStart w:id="14" w:name="_Toc513972299"/>
      <w:r w:rsidRPr="009C1208">
        <w:rPr>
          <w:sz w:val="24"/>
        </w:rPr>
        <w:t>Neural Network Model/ NEAT Algorithm</w:t>
      </w:r>
      <w:bookmarkEnd w:id="14"/>
    </w:p>
    <w:p w14:paraId="53F9EC2E" w14:textId="77777777" w:rsidR="00015A9A" w:rsidRPr="009C1208" w:rsidRDefault="00D150FF" w:rsidP="00987C91">
      <w:r w:rsidRPr="009C1208">
        <w:t xml:space="preserve">First, I had to consider the type of neural network I would use to handle the data. </w:t>
      </w:r>
      <w:r w:rsidR="00987C91" w:rsidRPr="009C1208">
        <w:t>Through my research, I learned a lot about how AI learns</w:t>
      </w:r>
      <w:r w:rsidR="009F72D3" w:rsidRPr="009C1208">
        <w:t xml:space="preserve"> and how different algorithms affect the efficiency and accuracy. </w:t>
      </w:r>
    </w:p>
    <w:p w14:paraId="79DA0E01" w14:textId="498AF2BF" w:rsidR="00987C91" w:rsidRPr="009C1208" w:rsidRDefault="00987C91" w:rsidP="00987C91">
      <w:r w:rsidRPr="009C1208">
        <w:t xml:space="preserve">One algorithm I considered was NEAT (Neuroevolution of augmenting topologies). Essentially, this algorithm creates a neural network where not only are the weights and </w:t>
      </w:r>
      <w:r w:rsidR="00EF36A6" w:rsidRPr="009C1208">
        <w:t>biases (</w:t>
      </w:r>
      <w:r w:rsidR="009F72D3" w:rsidRPr="009C1208">
        <w:t>i.e. the connection parameters)</w:t>
      </w:r>
      <w:r w:rsidRPr="009C1208">
        <w:t xml:space="preserve"> of the neural network </w:t>
      </w:r>
      <w:r w:rsidR="00A1575F">
        <w:t>optimise</w:t>
      </w:r>
      <w:r w:rsidRPr="009C1208">
        <w:t xml:space="preserve">d, but the whole structure is </w:t>
      </w:r>
      <w:r w:rsidR="00C16D3F" w:rsidRPr="009C1208">
        <w:t>changed,</w:t>
      </w:r>
      <w:r w:rsidR="009F72D3" w:rsidRPr="009C1208">
        <w:t xml:space="preserve"> and nodes are repositioned</w:t>
      </w:r>
      <w:r w:rsidRPr="009C1208">
        <w:t xml:space="preserve"> depending on whichever achieves better results. </w:t>
      </w:r>
      <w:sdt>
        <w:sdtPr>
          <w:id w:val="890925701"/>
          <w:citation/>
        </w:sdtPr>
        <w:sdtEndPr/>
        <w:sdtContent>
          <w:r w:rsidRPr="009C1208">
            <w:fldChar w:fldCharType="begin"/>
          </w:r>
          <w:r w:rsidR="00931510" w:rsidRPr="009C1208">
            <w:instrText xml:space="preserve">CITATION Ken \l 2057 </w:instrText>
          </w:r>
          <w:r w:rsidRPr="009C1208">
            <w:fldChar w:fldCharType="separate"/>
          </w:r>
          <w:r w:rsidR="00B0513E" w:rsidRPr="00B0513E">
            <w:rPr>
              <w:noProof/>
            </w:rPr>
            <w:t>(Stanley, 2002)</w:t>
          </w:r>
          <w:r w:rsidRPr="009C1208">
            <w:fldChar w:fldCharType="end"/>
          </w:r>
        </w:sdtContent>
      </w:sdt>
    </w:p>
    <w:p w14:paraId="3D583D17" w14:textId="6C7D6F7A" w:rsidR="00987C91" w:rsidRPr="009C1208" w:rsidRDefault="00987C91" w:rsidP="00987C91">
      <w:r w:rsidRPr="009C1208">
        <w:t xml:space="preserve">This is excellent for networks where the overall difficulty </w:t>
      </w:r>
      <w:r w:rsidR="00D150FF" w:rsidRPr="009C1208">
        <w:t>is not</w:t>
      </w:r>
      <w:r w:rsidRPr="009C1208">
        <w:t xml:space="preserve"> easily determined but I decided against this as its complexity was greater than </w:t>
      </w:r>
      <w:r w:rsidR="009F72D3" w:rsidRPr="009C1208">
        <w:t>its</w:t>
      </w:r>
      <w:r w:rsidRPr="009C1208">
        <w:t xml:space="preserve"> effectivity.</w:t>
      </w:r>
      <w:r w:rsidR="009F72D3" w:rsidRPr="009C1208">
        <w:t xml:space="preserve"> The </w:t>
      </w:r>
      <w:r w:rsidR="009F72D3" w:rsidRPr="00D26163">
        <w:rPr>
          <w:b/>
        </w:rPr>
        <w:t>difficulty</w:t>
      </w:r>
      <w:r w:rsidR="009F72D3" w:rsidRPr="009C1208">
        <w:t xml:space="preserve"> of a neural network can be defined as the </w:t>
      </w:r>
      <w:r w:rsidR="009F72D3" w:rsidRPr="00D26163">
        <w:rPr>
          <w:b/>
        </w:rPr>
        <w:t>complexity of the structure</w:t>
      </w:r>
      <w:r w:rsidR="009F72D3" w:rsidRPr="009C1208">
        <w:t xml:space="preserve"> required to achieve results. The more nodes and connections, the more complex the structure is.</w:t>
      </w:r>
      <w:r w:rsidR="00EF3737" w:rsidRPr="009C1208">
        <w:t xml:space="preserve"> </w:t>
      </w:r>
    </w:p>
    <w:p w14:paraId="7D2C7797" w14:textId="2492CAAC" w:rsidR="00987C91" w:rsidRPr="009C1208" w:rsidRDefault="00EF3737" w:rsidP="00987C91">
      <w:r w:rsidRPr="009C1208">
        <w:t xml:space="preserve">Through trial and error on a prototype model, </w:t>
      </w:r>
      <w:r w:rsidR="009F72D3" w:rsidRPr="009C1208">
        <w:t xml:space="preserve">I decided </w:t>
      </w:r>
      <w:r w:rsidR="00015A9A" w:rsidRPr="009C1208">
        <w:t xml:space="preserve">to use a static structure </w:t>
      </w:r>
      <w:r w:rsidR="00B20FED">
        <w:t>with 3 layers</w:t>
      </w:r>
      <w:r w:rsidR="009F6B02">
        <w:t xml:space="preserve">. The network will have </w:t>
      </w:r>
      <w:r w:rsidR="009F6B02" w:rsidRPr="005A089F">
        <w:rPr>
          <w:b/>
        </w:rPr>
        <w:t>5 input and 2 ou</w:t>
      </w:r>
      <w:r w:rsidR="008740A6" w:rsidRPr="005A089F">
        <w:rPr>
          <w:b/>
        </w:rPr>
        <w:t>tput nodes</w:t>
      </w:r>
      <w:r w:rsidR="008740A6">
        <w:t xml:space="preserve"> with </w:t>
      </w:r>
      <w:r w:rsidR="005A089F">
        <w:t>a</w:t>
      </w:r>
      <w:r w:rsidR="008740A6">
        <w:t xml:space="preserve"> </w:t>
      </w:r>
      <w:r w:rsidR="005A089F">
        <w:t>specified</w:t>
      </w:r>
      <w:r w:rsidR="008740A6">
        <w:t xml:space="preserve"> number of hidden nodes in the middle layer.</w:t>
      </w:r>
      <w:r w:rsidR="00015A9A" w:rsidRPr="009C1208">
        <w:t xml:space="preserve"> </w:t>
      </w:r>
      <w:r w:rsidR="00B20FED">
        <w:t>This</w:t>
      </w:r>
      <w:r w:rsidR="009F72D3" w:rsidRPr="009C1208">
        <w:t xml:space="preserve"> will provide </w:t>
      </w:r>
      <w:r w:rsidR="00015A9A" w:rsidRPr="009C1208">
        <w:t xml:space="preserve">enough </w:t>
      </w:r>
      <w:r w:rsidR="009F72D3" w:rsidRPr="009C1208">
        <w:t>complexity for the problem I am attempting to solve.</w:t>
      </w:r>
      <w:r w:rsidRPr="009C1208">
        <w:t xml:space="preserve"> By using a simpler network, it will take less time to train it for a model</w:t>
      </w:r>
      <w:r w:rsidR="00BE21AD">
        <w:t xml:space="preserve"> as fewer connection</w:t>
      </w:r>
      <w:r w:rsidR="000B1D7F">
        <w:t xml:space="preserve"> values</w:t>
      </w:r>
      <w:r w:rsidR="00BE21AD">
        <w:t xml:space="preserve"> have to be optimised</w:t>
      </w:r>
      <w:r w:rsidRPr="009C1208">
        <w:t>.</w:t>
      </w:r>
      <w:r w:rsidR="009F72D3" w:rsidRPr="009C1208">
        <w:t xml:space="preserve"> This </w:t>
      </w:r>
      <w:r w:rsidR="00592223" w:rsidRPr="009C1208">
        <w:t>can,</w:t>
      </w:r>
      <w:r w:rsidR="009F72D3" w:rsidRPr="009C1208">
        <w:t xml:space="preserve"> </w:t>
      </w:r>
      <w:r w:rsidR="008D082B" w:rsidRPr="009C1208">
        <w:t>however,</w:t>
      </w:r>
      <w:r w:rsidR="009F72D3" w:rsidRPr="009C1208">
        <w:t xml:space="preserve"> be changed as required by the user.</w:t>
      </w:r>
    </w:p>
    <w:p w14:paraId="2DF4CCB3" w14:textId="5B5BABBB" w:rsidR="00987C91" w:rsidRPr="009C1208" w:rsidRDefault="00987C91" w:rsidP="00987C91">
      <w:pPr>
        <w:pStyle w:val="Heading4"/>
        <w:rPr>
          <w:sz w:val="24"/>
        </w:rPr>
      </w:pPr>
      <w:bookmarkStart w:id="15" w:name="_Toc513972300"/>
      <w:r w:rsidRPr="009C1208">
        <w:rPr>
          <w:sz w:val="24"/>
        </w:rPr>
        <w:t xml:space="preserve">Choice of </w:t>
      </w:r>
      <w:r w:rsidR="00D8354D" w:rsidRPr="009C1208">
        <w:rPr>
          <w:sz w:val="24"/>
        </w:rPr>
        <w:t>learning</w:t>
      </w:r>
      <w:r w:rsidRPr="009C1208">
        <w:rPr>
          <w:sz w:val="24"/>
        </w:rPr>
        <w:t xml:space="preserve"> algorithm</w:t>
      </w:r>
      <w:bookmarkEnd w:id="15"/>
    </w:p>
    <w:p w14:paraId="7592AE4B" w14:textId="43993A0E" w:rsidR="00015A9A" w:rsidRPr="009C1208" w:rsidRDefault="00015A9A" w:rsidP="00987C91">
      <w:r w:rsidRPr="009C1208">
        <w:t>Second</w:t>
      </w:r>
      <w:r w:rsidR="00931510" w:rsidRPr="009C1208">
        <w:t>ly</w:t>
      </w:r>
      <w:r w:rsidRPr="009C1208">
        <w:t xml:space="preserve">, I had to consider how I would find the perfect combination of weights for the neural network. This is what is meant by training a neural network. Therefore, I will refer to the ideal </w:t>
      </w:r>
      <w:r w:rsidRPr="009C1208">
        <w:lastRenderedPageBreak/>
        <w:t xml:space="preserve">combination of weights required to be able to </w:t>
      </w:r>
      <w:proofErr w:type="gramStart"/>
      <w:r w:rsidRPr="009C1208">
        <w:t>successfully avoid</w:t>
      </w:r>
      <w:proofErr w:type="gramEnd"/>
      <w:r w:rsidRPr="009C1208">
        <w:t xml:space="preserve"> collisions as the </w:t>
      </w:r>
      <w:r w:rsidRPr="0007423B">
        <w:rPr>
          <w:b/>
        </w:rPr>
        <w:t>solution</w:t>
      </w:r>
      <w:r w:rsidRPr="009C1208">
        <w:t xml:space="preserve"> from now on.</w:t>
      </w:r>
    </w:p>
    <w:p w14:paraId="3AFC8079" w14:textId="5D843E90" w:rsidR="00015A9A" w:rsidRPr="009C1208" w:rsidRDefault="00987C91" w:rsidP="00987C91">
      <w:r w:rsidRPr="009C1208">
        <w:t xml:space="preserve">Standard neural networks rely on </w:t>
      </w:r>
      <w:r w:rsidRPr="0007423B">
        <w:rPr>
          <w:b/>
        </w:rPr>
        <w:t>backpropagation</w:t>
      </w:r>
      <w:r w:rsidRPr="009C1208">
        <w:t xml:space="preserve"> in which case</w:t>
      </w:r>
      <w:r w:rsidR="00015A9A" w:rsidRPr="009C1208">
        <w:t>,</w:t>
      </w:r>
      <w:r w:rsidRPr="009C1208">
        <w:t xml:space="preserve"> </w:t>
      </w:r>
      <w:r w:rsidR="00015A9A" w:rsidRPr="009C1208">
        <w:t>the AI</w:t>
      </w:r>
      <w:r w:rsidRPr="009C1208">
        <w:t xml:space="preserve"> compares the output to the input and calculates a difference</w:t>
      </w:r>
      <w:r w:rsidR="00015A9A" w:rsidRPr="009C1208">
        <w:t xml:space="preserve"> between the expected and actual value</w:t>
      </w:r>
      <w:r w:rsidRPr="009C1208">
        <w:t xml:space="preserve">. </w:t>
      </w:r>
      <w:r w:rsidR="00956E2E" w:rsidRPr="009C1208">
        <w:t xml:space="preserve">This is calculated by a cost function. Training is achieved by minimizing the </w:t>
      </w:r>
      <w:r w:rsidR="00956E2E" w:rsidRPr="0007423B">
        <w:rPr>
          <w:b/>
        </w:rPr>
        <w:t>cost function</w:t>
      </w:r>
      <w:r w:rsidR="00956E2E" w:rsidRPr="009C1208">
        <w:t>. The cost</w:t>
      </w:r>
      <w:r w:rsidRPr="009C1208">
        <w:t xml:space="preserve"> is spread across the network </w:t>
      </w:r>
      <w:r w:rsidR="00015A9A" w:rsidRPr="009C1208">
        <w:t>so that the difference on the next attempt is lower</w:t>
      </w:r>
      <w:r w:rsidR="00956E2E" w:rsidRPr="009C1208">
        <w:t>, thus lowering the cost function</w:t>
      </w:r>
      <w:r w:rsidR="00015A9A" w:rsidRPr="009C1208">
        <w:t>. This is useful where there is a large sample of known solutions. In other words,</w:t>
      </w:r>
      <w:r w:rsidR="0007423B">
        <w:t xml:space="preserve"> to</w:t>
      </w:r>
      <w:r w:rsidR="00015A9A" w:rsidRPr="009C1208">
        <w:t xml:space="preserve"> modify the algorithm so that the actual value is close to the expected value</w:t>
      </w:r>
      <w:r w:rsidR="006B127C" w:rsidRPr="009C1208">
        <w:t xml:space="preserve">. This </w:t>
      </w:r>
      <w:r w:rsidR="00015A9A" w:rsidRPr="009C1208">
        <w:t xml:space="preserve">way, it </w:t>
      </w:r>
      <w:r w:rsidR="006B127C" w:rsidRPr="009C1208">
        <w:t xml:space="preserve">will be able to produce solutions to similar problems with </w:t>
      </w:r>
      <w:r w:rsidR="0007423B">
        <w:t xml:space="preserve">previously </w:t>
      </w:r>
      <w:r w:rsidR="006B127C" w:rsidRPr="009C1208">
        <w:t>unknown solutions.</w:t>
      </w:r>
      <w:r w:rsidR="00FA59BA" w:rsidRPr="009C1208">
        <w:t xml:space="preserve"> </w:t>
      </w:r>
      <w:r w:rsidR="005E2D88" w:rsidRPr="009C1208">
        <w:t xml:space="preserve"> </w:t>
      </w:r>
      <w:sdt>
        <w:sdtPr>
          <w:id w:val="-907992747"/>
          <w:citation/>
        </w:sdtPr>
        <w:sdtEndPr/>
        <w:sdtContent>
          <w:r w:rsidR="005E2D88" w:rsidRPr="009C1208">
            <w:fldChar w:fldCharType="begin"/>
          </w:r>
          <w:r w:rsidR="005E2D88" w:rsidRPr="009C1208">
            <w:instrText xml:space="preserve"> CITATION Dav86 \l 2057 </w:instrText>
          </w:r>
          <w:r w:rsidR="005E2D88" w:rsidRPr="009C1208">
            <w:fldChar w:fldCharType="separate"/>
          </w:r>
          <w:r w:rsidR="00B0513E" w:rsidRPr="00B0513E">
            <w:rPr>
              <w:noProof/>
            </w:rPr>
            <w:t>(David Rumelhart, 1986 )</w:t>
          </w:r>
          <w:r w:rsidR="005E2D88" w:rsidRPr="009C1208">
            <w:fldChar w:fldCharType="end"/>
          </w:r>
        </w:sdtContent>
      </w:sdt>
    </w:p>
    <w:p w14:paraId="1C6698D1" w14:textId="1DA1D36F" w:rsidR="00D8354D" w:rsidRPr="009C1208" w:rsidRDefault="00015A9A" w:rsidP="00987C91">
      <w:r w:rsidRPr="009C1208">
        <w:t xml:space="preserve">This type of learning is known as </w:t>
      </w:r>
      <w:r w:rsidRPr="0007423B">
        <w:rPr>
          <w:b/>
        </w:rPr>
        <w:t>supervised learning</w:t>
      </w:r>
      <w:r w:rsidRPr="009C1208">
        <w:t xml:space="preserve"> where a human </w:t>
      </w:r>
      <w:proofErr w:type="gramStart"/>
      <w:r w:rsidRPr="009C1208">
        <w:t>is able to</w:t>
      </w:r>
      <w:proofErr w:type="gramEnd"/>
      <w:r w:rsidRPr="009C1208">
        <w:t xml:space="preserve"> provide the expected solution. For example, we can specify whether an image contains an apple and have the algorith</w:t>
      </w:r>
      <w:r w:rsidR="00D8354D" w:rsidRPr="009C1208">
        <w:t>m modify the</w:t>
      </w:r>
      <w:r w:rsidR="00AC3AFF" w:rsidRPr="009C1208">
        <w:t xml:space="preserve"> weights</w:t>
      </w:r>
      <w:r w:rsidR="00D8354D" w:rsidRPr="009C1208">
        <w:t xml:space="preserve"> </w:t>
      </w:r>
      <w:r w:rsidR="004A388A" w:rsidRPr="009C1208">
        <w:t>itself,</w:t>
      </w:r>
      <w:r w:rsidR="00D8354D" w:rsidRPr="009C1208">
        <w:t xml:space="preserve"> so it is able to recognise similar images as apples. </w:t>
      </w:r>
      <w:r w:rsidRPr="009C1208">
        <w:t xml:space="preserve">However, in </w:t>
      </w:r>
      <w:r w:rsidR="005E2D88" w:rsidRPr="009C1208">
        <w:t>this</w:t>
      </w:r>
      <w:r w:rsidRPr="009C1208">
        <w:t xml:space="preserve"> case, there is no known soluti</w:t>
      </w:r>
      <w:r w:rsidR="005E2D88" w:rsidRPr="009C1208">
        <w:t>on to compare the produced values to</w:t>
      </w:r>
      <w:r w:rsidRPr="009C1208">
        <w:t>.</w:t>
      </w:r>
      <w:r w:rsidR="00D8354D" w:rsidRPr="009C1208">
        <w:t xml:space="preserve"> Therefore, I will have to use a </w:t>
      </w:r>
      <w:r w:rsidR="00B71CC6" w:rsidRPr="0007423B">
        <w:rPr>
          <w:b/>
        </w:rPr>
        <w:t xml:space="preserve">classic </w:t>
      </w:r>
      <w:r w:rsidR="00D8354D" w:rsidRPr="0007423B">
        <w:rPr>
          <w:b/>
        </w:rPr>
        <w:t>reinforcement-learning</w:t>
      </w:r>
      <w:r w:rsidR="00B71CC6" w:rsidRPr="009C1208">
        <w:t xml:space="preserve"> (</w:t>
      </w:r>
      <w:r w:rsidR="00B71CC6" w:rsidRPr="009C1208">
        <w:fldChar w:fldCharType="begin"/>
      </w:r>
      <w:r w:rsidR="00B71CC6" w:rsidRPr="009C1208">
        <w:instrText xml:space="preserve"> REF _Ref530126246 \h </w:instrText>
      </w:r>
      <w:r w:rsidR="00C80910" w:rsidRPr="009C1208">
        <w:instrText xml:space="preserve"> \* MERGEFORMAT </w:instrText>
      </w:r>
      <w:r w:rsidR="00B71CC6" w:rsidRPr="009C1208">
        <w:fldChar w:fldCharType="separate"/>
      </w:r>
      <w:r w:rsidR="0007423B" w:rsidRPr="0007423B">
        <w:t xml:space="preserve">Figure </w:t>
      </w:r>
      <w:r w:rsidR="0007423B" w:rsidRPr="0007423B">
        <w:rPr>
          <w:noProof/>
        </w:rPr>
        <w:t>2</w:t>
      </w:r>
      <w:r w:rsidR="0007423B" w:rsidRPr="0007423B">
        <w:t xml:space="preserve"> - learning algorithms</w:t>
      </w:r>
      <w:r w:rsidR="00B71CC6" w:rsidRPr="009C1208">
        <w:fldChar w:fldCharType="end"/>
      </w:r>
      <w:r w:rsidR="00B71CC6" w:rsidRPr="009C1208">
        <w:t>)</w:t>
      </w:r>
      <w:r w:rsidR="00D8354D" w:rsidRPr="009C1208">
        <w:t xml:space="preserve"> algorithm which learns by </w:t>
      </w:r>
      <w:r w:rsidR="00AC3AFF" w:rsidRPr="009C1208">
        <w:t xml:space="preserve">repeating the task and working to </w:t>
      </w:r>
      <w:r w:rsidR="00AC3AFF" w:rsidRPr="0007423B">
        <w:rPr>
          <w:b/>
        </w:rPr>
        <w:t>maximize a reward/fitness function</w:t>
      </w:r>
      <w:r w:rsidR="00D8354D" w:rsidRPr="009C1208">
        <w:t xml:space="preserve"> </w:t>
      </w:r>
      <w:r w:rsidR="00AC3AFF" w:rsidRPr="009C1208">
        <w:t>by</w:t>
      </w:r>
      <w:r w:rsidR="00D8354D" w:rsidRPr="009C1208">
        <w:t xml:space="preserve"> comparing the result each time to its previous results. It repeats this process until an </w:t>
      </w:r>
      <w:r w:rsidR="00AC3AFF" w:rsidRPr="009C1208">
        <w:t>acceptable</w:t>
      </w:r>
      <w:r w:rsidR="00D8354D" w:rsidRPr="009C1208">
        <w:t xml:space="preserve"> solution is found.</w:t>
      </w:r>
      <w:r w:rsidR="005E2D88" w:rsidRPr="009C1208">
        <w:t xml:space="preserve"> </w:t>
      </w:r>
      <w:sdt>
        <w:sdtPr>
          <w:id w:val="-713890286"/>
          <w:citation/>
        </w:sdtPr>
        <w:sdtEndPr/>
        <w:sdtContent>
          <w:r w:rsidR="005E2D88" w:rsidRPr="009C1208">
            <w:fldChar w:fldCharType="begin"/>
          </w:r>
          <w:r w:rsidR="005E2D88" w:rsidRPr="009C1208">
            <w:instrText xml:space="preserve"> CITATION Bła18 \l 2057 </w:instrText>
          </w:r>
          <w:r w:rsidR="005E2D88" w:rsidRPr="009C1208">
            <w:fldChar w:fldCharType="separate"/>
          </w:r>
          <w:r w:rsidR="00B0513E" w:rsidRPr="00B0513E">
            <w:rPr>
              <w:noProof/>
            </w:rPr>
            <w:t>(Błażej Osiński, 2018)</w:t>
          </w:r>
          <w:r w:rsidR="005E2D88" w:rsidRPr="009C1208">
            <w:fldChar w:fldCharType="end"/>
          </w:r>
        </w:sdtContent>
      </w:sdt>
    </w:p>
    <w:p w14:paraId="79F20D2C" w14:textId="762B0BE0" w:rsidR="005E2D88" w:rsidRPr="009C1208" w:rsidRDefault="005E2D88" w:rsidP="005E2D88">
      <w:pPr>
        <w:keepNext/>
      </w:pPr>
      <w:r w:rsidRPr="009C1208">
        <w:rPr>
          <w:noProof/>
          <w:lang w:eastAsia="en-GB"/>
        </w:rPr>
        <w:lastRenderedPageBreak/>
        <w:drawing>
          <wp:inline distT="0" distB="0" distL="0" distR="0" wp14:anchorId="3136E20A" wp14:editId="787B204C">
            <wp:extent cx="5809216" cy="3742055"/>
            <wp:effectExtent l="0" t="0" r="1270" b="0"/>
            <wp:docPr id="13" name="Picture 13" descr="https://deepsense.ai/wp-content/uploads/2018/07/wykres_RL_4_Obszar-robocz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epsense.ai/wp-content/uploads/2018/07/wykres_RL_4_Obszar-roboczy-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7378" r="694" b="7349"/>
                    <a:stretch/>
                  </pic:blipFill>
                  <pic:spPr bwMode="auto">
                    <a:xfrm>
                      <a:off x="0" y="0"/>
                      <a:ext cx="5810252" cy="3742722"/>
                    </a:xfrm>
                    <a:prstGeom prst="rect">
                      <a:avLst/>
                    </a:prstGeom>
                    <a:noFill/>
                    <a:ln>
                      <a:noFill/>
                    </a:ln>
                    <a:extLst>
                      <a:ext uri="{53640926-AAD7-44D8-BBD7-CCE9431645EC}">
                        <a14:shadowObscured xmlns:a14="http://schemas.microsoft.com/office/drawing/2010/main"/>
                      </a:ext>
                    </a:extLst>
                  </pic:spPr>
                </pic:pic>
              </a:graphicData>
            </a:graphic>
          </wp:inline>
        </w:drawing>
      </w:r>
    </w:p>
    <w:p w14:paraId="55F03E4E" w14:textId="2A5AFEE3" w:rsidR="005E2D88" w:rsidRPr="009C1208" w:rsidRDefault="005E2D88" w:rsidP="005E2D88">
      <w:pPr>
        <w:pStyle w:val="Caption"/>
        <w:jc w:val="left"/>
      </w:pPr>
      <w:r w:rsidRPr="009C1208">
        <w:t xml:space="preserve">                                                                                   </w:t>
      </w:r>
      <w:bookmarkStart w:id="16" w:name="_Ref530126246"/>
      <w:r w:rsidRPr="009C1208">
        <w:t xml:space="preserve">Figure </w:t>
      </w:r>
      <w:r w:rsidRPr="009C1208">
        <w:fldChar w:fldCharType="begin"/>
      </w:r>
      <w:r w:rsidRPr="009C1208">
        <w:instrText xml:space="preserve"> SEQ Figure \* ARABIC </w:instrText>
      </w:r>
      <w:r w:rsidRPr="009C1208">
        <w:fldChar w:fldCharType="separate"/>
      </w:r>
      <w:r w:rsidR="0007423B">
        <w:rPr>
          <w:noProof/>
        </w:rPr>
        <w:t>2</w:t>
      </w:r>
      <w:r w:rsidRPr="009C1208">
        <w:fldChar w:fldCharType="end"/>
      </w:r>
      <w:r w:rsidRPr="009C1208">
        <w:t xml:space="preserve"> - learning algorithms</w:t>
      </w:r>
      <w:bookmarkEnd w:id="16"/>
    </w:p>
    <w:p w14:paraId="3ED3ECE9" w14:textId="0AD3C9D1" w:rsidR="005E2D88" w:rsidRPr="009C1208" w:rsidRDefault="005E2D88" w:rsidP="00987C91"/>
    <w:p w14:paraId="585651E7" w14:textId="2ABAD76C" w:rsidR="00987C91" w:rsidRPr="009C1208" w:rsidRDefault="00D8354D" w:rsidP="004B55DB">
      <w:r w:rsidRPr="009C1208">
        <w:t>One type of reinforc</w:t>
      </w:r>
      <w:r w:rsidR="00E65A5E">
        <w:t>ed learning</w:t>
      </w:r>
      <w:r w:rsidRPr="009C1208">
        <w:t xml:space="preserve"> algorithm I could use is an evolutionary algorithm</w:t>
      </w:r>
      <w:r w:rsidR="00820FD6" w:rsidRPr="009C1208">
        <w:t>. I will create multiple neural network instances in an environment, each controlling their own virtual car</w:t>
      </w:r>
      <w:r w:rsidRPr="009C1208">
        <w:t>.</w:t>
      </w:r>
      <w:r w:rsidR="00820FD6" w:rsidRPr="009C1208">
        <w:t xml:space="preserve"> I will then use an algorithm to repeatedly improve the neural networks until a satisfactory solution has been found.</w:t>
      </w:r>
      <w:r w:rsidR="009D427E" w:rsidRPr="009C1208">
        <w:t xml:space="preserve"> I will expand on the specifics </w:t>
      </w:r>
      <w:r w:rsidR="00820FD6" w:rsidRPr="009C1208">
        <w:t xml:space="preserve">of the algorithm’s design </w:t>
      </w:r>
      <w:r w:rsidR="009D427E" w:rsidRPr="009C1208">
        <w:t>in the design section.</w:t>
      </w:r>
    </w:p>
    <w:p w14:paraId="5559CE0C" w14:textId="563D0A3E" w:rsidR="003A1CA5" w:rsidRPr="009C1208" w:rsidRDefault="003A1CA5">
      <w:pPr>
        <w:pStyle w:val="Heading3"/>
        <w:rPr>
          <w:sz w:val="24"/>
        </w:rPr>
      </w:pPr>
      <w:bookmarkStart w:id="17" w:name="_Toc513972281"/>
      <w:bookmarkStart w:id="18" w:name="_Toc720290"/>
      <w:r w:rsidRPr="009C1208">
        <w:rPr>
          <w:sz w:val="24"/>
        </w:rPr>
        <w:t>Autonomous Vehicles</w:t>
      </w:r>
      <w:bookmarkEnd w:id="17"/>
      <w:bookmarkEnd w:id="18"/>
    </w:p>
    <w:p w14:paraId="07190C5A" w14:textId="5EE51AD3" w:rsidR="00AF52D1" w:rsidRPr="009C1208" w:rsidRDefault="003601B7" w:rsidP="004B55DB">
      <w:r w:rsidRPr="009C1208">
        <w:t>Vehicles have been used for decades</w:t>
      </w:r>
      <w:r w:rsidR="00576033" w:rsidRPr="009C1208">
        <w:t xml:space="preserve"> and are still used on a </w:t>
      </w:r>
      <w:r w:rsidR="009D427E" w:rsidRPr="009C1208">
        <w:t>day-to-day</w:t>
      </w:r>
      <w:r w:rsidR="00576033" w:rsidRPr="009C1208">
        <w:t xml:space="preserve"> basis by almost everyone.</w:t>
      </w:r>
      <w:r w:rsidR="001110E1" w:rsidRPr="009C1208">
        <w:t xml:space="preserve"> Vehicles require constant input</w:t>
      </w:r>
      <w:r w:rsidR="00E2572F" w:rsidRPr="009C1208">
        <w:t xml:space="preserve"> from its driver to perform correctly and safely.</w:t>
      </w:r>
      <w:r w:rsidR="00C56579" w:rsidRPr="009C1208">
        <w:t xml:space="preserve"> As </w:t>
      </w:r>
      <w:r w:rsidR="009D427E" w:rsidRPr="009C1208">
        <w:t>I have</w:t>
      </w:r>
      <w:r w:rsidR="00C56579" w:rsidRPr="009C1208">
        <w:t xml:space="preserve"> </w:t>
      </w:r>
      <w:r w:rsidR="009D427E" w:rsidRPr="009C1208">
        <w:t>mentioned</w:t>
      </w:r>
      <w:r w:rsidR="00C56579" w:rsidRPr="009C1208">
        <w:t xml:space="preserve"> before, with the in</w:t>
      </w:r>
      <w:r w:rsidR="00AF52D1" w:rsidRPr="009C1208">
        <w:t xml:space="preserve">troduction of computers into almost every field, they are even being installed into </w:t>
      </w:r>
      <w:r w:rsidR="00DC2AE0" w:rsidRPr="009C1208">
        <w:t>cars</w:t>
      </w:r>
      <w:r w:rsidR="00AF52D1" w:rsidRPr="009C1208">
        <w:t>, to create something known</w:t>
      </w:r>
      <w:r w:rsidR="001110E1" w:rsidRPr="009C1208">
        <w:t xml:space="preserve"> as an autonomous </w:t>
      </w:r>
      <w:r w:rsidR="00DC2AE0" w:rsidRPr="009C1208">
        <w:t>car</w:t>
      </w:r>
      <w:r w:rsidR="001110E1" w:rsidRPr="009C1208">
        <w:t xml:space="preserve">. An autonomous car is a vehicle that </w:t>
      </w:r>
      <w:proofErr w:type="gramStart"/>
      <w:r w:rsidR="001110E1" w:rsidRPr="009C1208">
        <w:t>is capable of sensing</w:t>
      </w:r>
      <w:proofErr w:type="gramEnd"/>
      <w:r w:rsidR="001110E1" w:rsidRPr="009C1208">
        <w:t xml:space="preserve"> its environment and navigating without human input.</w:t>
      </w:r>
      <w:r w:rsidR="00866B1C" w:rsidRPr="009C1208">
        <w:t xml:space="preserve"> </w:t>
      </w:r>
      <w:r w:rsidR="00840FD5" w:rsidRPr="009C1208">
        <w:t xml:space="preserve">Predefined algorithms are implemented which allow it to drive without collisions. </w:t>
      </w:r>
      <w:sdt>
        <w:sdtPr>
          <w:id w:val="-786511863"/>
          <w:citation/>
        </w:sdtPr>
        <w:sdtEndPr/>
        <w:sdtContent>
          <w:r w:rsidR="00866B1C" w:rsidRPr="009C1208">
            <w:fldChar w:fldCharType="begin"/>
          </w:r>
          <w:r w:rsidR="00931510" w:rsidRPr="009C1208">
            <w:instrText xml:space="preserve">CITATION Aut \l 2057 </w:instrText>
          </w:r>
          <w:r w:rsidR="00866B1C" w:rsidRPr="009C1208">
            <w:fldChar w:fldCharType="separate"/>
          </w:r>
          <w:r w:rsidR="00B0513E" w:rsidRPr="00B0513E">
            <w:rPr>
              <w:noProof/>
            </w:rPr>
            <w:t>(Fridman, 2018)</w:t>
          </w:r>
          <w:r w:rsidR="00866B1C" w:rsidRPr="009C1208">
            <w:fldChar w:fldCharType="end"/>
          </w:r>
        </w:sdtContent>
      </w:sdt>
      <w:r w:rsidR="00A87ADF" w:rsidRPr="009C1208">
        <w:t>.</w:t>
      </w:r>
    </w:p>
    <w:p w14:paraId="300A8A7D" w14:textId="0D2E1B03" w:rsidR="00381EDF" w:rsidRPr="009C1208" w:rsidRDefault="00825DEC" w:rsidP="004B55DB">
      <w:r w:rsidRPr="009C1208">
        <w:t>Through my research, I found out a lot about how these cars operate</w:t>
      </w:r>
      <w:r w:rsidR="009C6CC3" w:rsidRPr="009C1208">
        <w:t xml:space="preserve"> from an </w:t>
      </w:r>
      <w:r w:rsidR="009C6CC3" w:rsidRPr="00042DC5">
        <w:t>article</w:t>
      </w:r>
      <w:r w:rsidR="009C6CC3" w:rsidRPr="009C1208">
        <w:t xml:space="preserve"> on self-driving cars </w:t>
      </w:r>
      <w:sdt>
        <w:sdtPr>
          <w:id w:val="50352136"/>
          <w:citation/>
        </w:sdtPr>
        <w:sdtEndPr/>
        <w:sdtContent>
          <w:r w:rsidR="001C5C59" w:rsidRPr="009C1208">
            <w:fldChar w:fldCharType="begin"/>
          </w:r>
          <w:r w:rsidR="00931510" w:rsidRPr="009C1208">
            <w:instrText xml:space="preserve">CITATION selfdrivingcars \l 2057 </w:instrText>
          </w:r>
          <w:r w:rsidR="001C5C59" w:rsidRPr="009C1208">
            <w:fldChar w:fldCharType="separate"/>
          </w:r>
          <w:r w:rsidR="00B0513E" w:rsidRPr="00B0513E">
            <w:rPr>
              <w:noProof/>
            </w:rPr>
            <w:t>(Gates, 2017)</w:t>
          </w:r>
          <w:r w:rsidR="001C5C59" w:rsidRPr="009C1208">
            <w:fldChar w:fldCharType="end"/>
          </w:r>
        </w:sdtContent>
      </w:sdt>
      <w:r w:rsidR="001C5C59" w:rsidRPr="009C1208">
        <w:t>.</w:t>
      </w:r>
      <w:r w:rsidR="009C6CC3" w:rsidRPr="009C1208">
        <w:t xml:space="preserve"> </w:t>
      </w:r>
      <w:r w:rsidR="00672BEF" w:rsidRPr="009C1208">
        <w:t>First</w:t>
      </w:r>
      <w:r w:rsidR="00401BCD" w:rsidRPr="009C1208">
        <w:t xml:space="preserve">, the car is equipped with </w:t>
      </w:r>
      <w:r w:rsidR="00401BCD" w:rsidRPr="007B7DBF">
        <w:t>several sensors</w:t>
      </w:r>
      <w:r w:rsidR="00401BCD" w:rsidRPr="009C1208">
        <w:t xml:space="preserve"> to provide </w:t>
      </w:r>
      <w:r w:rsidR="00B82B0D" w:rsidRPr="009C1208">
        <w:t xml:space="preserve">the </w:t>
      </w:r>
      <w:r w:rsidR="009D427E" w:rsidRPr="009C1208">
        <w:t>on-board</w:t>
      </w:r>
      <w:r w:rsidR="00B82B0D" w:rsidRPr="009C1208">
        <w:t xml:space="preserve"> computer with all the data it needs. </w:t>
      </w:r>
      <w:r w:rsidR="00872D79" w:rsidRPr="009C1208">
        <w:t>Alongside basic</w:t>
      </w:r>
      <w:r w:rsidR="00B82B0D" w:rsidRPr="009C1208">
        <w:t xml:space="preserve"> data like </w:t>
      </w:r>
      <w:r w:rsidR="00546D27" w:rsidRPr="009C1208">
        <w:t>speed</w:t>
      </w:r>
      <w:r w:rsidR="009376D7" w:rsidRPr="009C1208">
        <w:t xml:space="preserve"> and</w:t>
      </w:r>
      <w:r w:rsidR="00872D79" w:rsidRPr="009C1208">
        <w:t xml:space="preserve"> </w:t>
      </w:r>
      <w:r w:rsidR="00061EF6" w:rsidRPr="009C1208">
        <w:t>GPS</w:t>
      </w:r>
      <w:r w:rsidR="005732E3" w:rsidRPr="009C1208">
        <w:t xml:space="preserve"> location</w:t>
      </w:r>
      <w:r w:rsidR="00546D27" w:rsidRPr="009C1208">
        <w:t xml:space="preserve">, </w:t>
      </w:r>
      <w:r w:rsidR="0019427A" w:rsidRPr="009C1208">
        <w:t xml:space="preserve">more data required </w:t>
      </w:r>
      <w:r w:rsidR="002F3D58" w:rsidRPr="009C1208">
        <w:t xml:space="preserve">for autonomous driving is relayed to the </w:t>
      </w:r>
      <w:r w:rsidR="009D427E" w:rsidRPr="009C1208">
        <w:t>onboard</w:t>
      </w:r>
      <w:r w:rsidR="002F3D58" w:rsidRPr="009C1208">
        <w:t xml:space="preserve"> computer. </w:t>
      </w:r>
      <w:r w:rsidR="00053337" w:rsidRPr="007B7DBF">
        <w:rPr>
          <w:b/>
        </w:rPr>
        <w:t>High</w:t>
      </w:r>
      <w:r w:rsidR="008B3687" w:rsidRPr="007B7DBF">
        <w:rPr>
          <w:b/>
        </w:rPr>
        <w:t>-</w:t>
      </w:r>
      <w:r w:rsidR="00053337" w:rsidRPr="007B7DBF">
        <w:rPr>
          <w:b/>
        </w:rPr>
        <w:t>quality cameras</w:t>
      </w:r>
      <w:r w:rsidR="00053337" w:rsidRPr="009C1208">
        <w:t xml:space="preserve"> are </w:t>
      </w:r>
      <w:r w:rsidR="00053337" w:rsidRPr="009C1208">
        <w:lastRenderedPageBreak/>
        <w:t xml:space="preserve">equipped usually at the top of the car </w:t>
      </w:r>
      <w:r w:rsidR="005F5D62" w:rsidRPr="009C1208">
        <w:t xml:space="preserve">to </w:t>
      </w:r>
      <w:r w:rsidR="005F5D62" w:rsidRPr="007B7DBF">
        <w:rPr>
          <w:b/>
        </w:rPr>
        <w:t>recognize key objects</w:t>
      </w:r>
      <w:r w:rsidR="005F5D62" w:rsidRPr="009C1208">
        <w:t xml:space="preserve"> like traffic lights,</w:t>
      </w:r>
      <w:r w:rsidR="009F5142" w:rsidRPr="009C1208">
        <w:t xml:space="preserve"> moving </w:t>
      </w:r>
      <w:r w:rsidR="00672BEF" w:rsidRPr="009C1208">
        <w:t>objects (</w:t>
      </w:r>
      <w:r w:rsidR="009F5142" w:rsidRPr="009C1208">
        <w:t xml:space="preserve">pedestrians and vehicles) and </w:t>
      </w:r>
      <w:r w:rsidR="008A6959" w:rsidRPr="009C1208">
        <w:t xml:space="preserve">signs. </w:t>
      </w:r>
      <w:r w:rsidR="00155B79" w:rsidRPr="009C1208">
        <w:t>Multiple images are captured continuously and parallax from these different images are used</w:t>
      </w:r>
      <w:r w:rsidR="00722971" w:rsidRPr="009C1208">
        <w:t xml:space="preserve"> to calculate distances </w:t>
      </w:r>
      <w:r w:rsidR="004628EC" w:rsidRPr="009C1208">
        <w:t>to various objects</w:t>
      </w:r>
      <w:r w:rsidR="00627722" w:rsidRPr="009C1208">
        <w:t xml:space="preserve">. A </w:t>
      </w:r>
      <w:r w:rsidR="00DE6CB1" w:rsidRPr="007B7DBF">
        <w:rPr>
          <w:b/>
        </w:rPr>
        <w:t>LIDAR</w:t>
      </w:r>
      <w:r w:rsidR="00DE6CB1" w:rsidRPr="009C1208">
        <w:t xml:space="preserve"> (</w:t>
      </w:r>
      <w:r w:rsidR="003679D2" w:rsidRPr="009C1208">
        <w:t xml:space="preserve">Light Detection and Ranging) unit </w:t>
      </w:r>
      <w:r w:rsidR="00DE6CB1" w:rsidRPr="009C1208">
        <w:t xml:space="preserve">uses laser beams to generate a </w:t>
      </w:r>
      <w:r w:rsidR="0080573E" w:rsidRPr="009C1208">
        <w:t>360-degree</w:t>
      </w:r>
      <w:r w:rsidR="00DE6CB1" w:rsidRPr="009C1208">
        <w:t xml:space="preserve"> image of the surroundings.</w:t>
      </w:r>
      <w:r w:rsidR="00660E5B" w:rsidRPr="009C1208">
        <w:t xml:space="preserve"> And finally, </w:t>
      </w:r>
      <w:r w:rsidR="00660E5B" w:rsidRPr="007B7DBF">
        <w:rPr>
          <w:b/>
        </w:rPr>
        <w:t>radar sensors</w:t>
      </w:r>
      <w:r w:rsidR="00660E5B" w:rsidRPr="009C1208">
        <w:t xml:space="preserve"> are used </w:t>
      </w:r>
      <w:r w:rsidR="0080573E" w:rsidRPr="009C1208">
        <w:t>to measure the distance to nearby objects.</w:t>
      </w:r>
      <w:r w:rsidR="00DE6CB1" w:rsidRPr="009C1208">
        <w:t xml:space="preserve"> </w:t>
      </w:r>
      <w:r w:rsidR="0080573E" w:rsidRPr="009C1208">
        <w:t>All this</w:t>
      </w:r>
      <w:r w:rsidR="004628EC" w:rsidRPr="009C1208">
        <w:t xml:space="preserve"> information is used to recreate t</w:t>
      </w:r>
      <w:r w:rsidR="009D427E" w:rsidRPr="009C1208">
        <w:t>he surroundings by the computer and navigate around it.</w:t>
      </w:r>
    </w:p>
    <w:p w14:paraId="46659B91" w14:textId="14F1FFE4" w:rsidR="00B031AC" w:rsidRPr="009C1208" w:rsidRDefault="003C5FA3" w:rsidP="00B031AC">
      <w:pPr>
        <w:keepNext/>
      </w:pPr>
      <w:r w:rsidRPr="009C1208">
        <w:rPr>
          <w:noProof/>
          <w:lang w:eastAsia="en-GB"/>
        </w:rPr>
        <w:drawing>
          <wp:inline distT="0" distB="0" distL="0" distR="0" wp14:anchorId="2560EB05" wp14:editId="28EA48F6">
            <wp:extent cx="5852160" cy="3064048"/>
            <wp:effectExtent l="0" t="0" r="0" b="3175"/>
            <wp:docPr id="6" name="Picture 6" descr="The Race for Self-Driving Cars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ce for Self-Driving Cars - The New York Ti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3064048"/>
                    </a:xfrm>
                    <a:prstGeom prst="rect">
                      <a:avLst/>
                    </a:prstGeom>
                    <a:noFill/>
                    <a:ln>
                      <a:noFill/>
                    </a:ln>
                  </pic:spPr>
                </pic:pic>
              </a:graphicData>
            </a:graphic>
          </wp:inline>
        </w:drawing>
      </w:r>
    </w:p>
    <w:p w14:paraId="720055C1" w14:textId="374BDF05" w:rsidR="00D97F3A" w:rsidRPr="009C1208" w:rsidRDefault="00B031AC" w:rsidP="003771B7">
      <w:pPr>
        <w:pStyle w:val="Caption"/>
      </w:pPr>
      <w:r w:rsidRPr="009C1208">
        <w:t xml:space="preserve">Figure </w:t>
      </w:r>
      <w:r w:rsidRPr="009C1208">
        <w:fldChar w:fldCharType="begin"/>
      </w:r>
      <w:r w:rsidRPr="009C1208">
        <w:instrText xml:space="preserve"> SEQ Figure \* ARABIC </w:instrText>
      </w:r>
      <w:r w:rsidRPr="009C1208">
        <w:fldChar w:fldCharType="separate"/>
      </w:r>
      <w:r w:rsidR="0007423B">
        <w:rPr>
          <w:noProof/>
        </w:rPr>
        <w:t>3</w:t>
      </w:r>
      <w:r w:rsidRPr="009C1208">
        <w:fldChar w:fldCharType="end"/>
      </w:r>
      <w:r w:rsidRPr="009C1208">
        <w:t xml:space="preserve"> </w:t>
      </w:r>
      <w:r w:rsidR="003771B7" w:rsidRPr="009C1208">
        <w:t xml:space="preserve">- </w:t>
      </w:r>
      <w:r w:rsidR="00820FD6" w:rsidRPr="009C1208">
        <w:t>self-driving</w:t>
      </w:r>
      <w:r w:rsidRPr="009C1208">
        <w:t xml:space="preserve"> car sensors </w:t>
      </w:r>
      <w:r w:rsidR="003771B7" w:rsidRPr="009C1208">
        <w:t xml:space="preserve">from </w:t>
      </w:r>
      <w:r w:rsidRPr="009C1208">
        <w:t>www.nytimes.com</w:t>
      </w:r>
    </w:p>
    <w:p w14:paraId="0B4FE855" w14:textId="77777777" w:rsidR="008A111C" w:rsidRDefault="008A111C" w:rsidP="004B55DB"/>
    <w:p w14:paraId="18EA1146" w14:textId="18FBB4B3" w:rsidR="001C5C59" w:rsidRPr="009C1208" w:rsidRDefault="0080573E" w:rsidP="004B55DB">
      <w:r w:rsidRPr="009C1208">
        <w:t xml:space="preserve">The </w:t>
      </w:r>
      <w:r w:rsidR="00F21B22" w:rsidRPr="009C1208">
        <w:t>onboard</w:t>
      </w:r>
      <w:r w:rsidR="009376ED" w:rsidRPr="009C1208">
        <w:t xml:space="preserve"> computer has multiple</w:t>
      </w:r>
      <w:r w:rsidR="00485AA0" w:rsidRPr="009C1208">
        <w:t xml:space="preserve"> modules installed </w:t>
      </w:r>
      <w:r w:rsidR="00DB6C64" w:rsidRPr="009C1208">
        <w:t>including collision avoidance, drift warning</w:t>
      </w:r>
      <w:r w:rsidR="00EA7EC5" w:rsidRPr="009C1208">
        <w:t xml:space="preserve"> and self-parking. The computer then feeds all the data into the modules to compute the </w:t>
      </w:r>
      <w:r w:rsidR="00D2511E" w:rsidRPr="009C1208">
        <w:t>correct action</w:t>
      </w:r>
      <w:r w:rsidR="00EA7EC5" w:rsidRPr="009C1208">
        <w:t xml:space="preserve"> and executes it. This is how a self-driving car works in theory.</w:t>
      </w:r>
      <w:r w:rsidR="009D427E" w:rsidRPr="009C1208">
        <w:t xml:space="preserve"> My system will build upon and improve the collision avoidance system of autonomous cars.</w:t>
      </w:r>
    </w:p>
    <w:p w14:paraId="501D31E2" w14:textId="7DB5BA07" w:rsidR="001C1D4F" w:rsidRPr="009C1208" w:rsidRDefault="00C555F9">
      <w:pPr>
        <w:pStyle w:val="Heading3"/>
        <w:rPr>
          <w:sz w:val="24"/>
        </w:rPr>
      </w:pPr>
      <w:bookmarkStart w:id="19" w:name="_Toc513972282"/>
      <w:bookmarkStart w:id="20" w:name="_Toc720291"/>
      <w:r w:rsidRPr="009C1208">
        <w:rPr>
          <w:sz w:val="24"/>
        </w:rPr>
        <w:t xml:space="preserve">Current Systems and </w:t>
      </w:r>
      <w:r w:rsidR="001E60AA" w:rsidRPr="009C1208">
        <w:rPr>
          <w:sz w:val="24"/>
        </w:rPr>
        <w:t>Problems</w:t>
      </w:r>
      <w:bookmarkEnd w:id="19"/>
      <w:bookmarkEnd w:id="20"/>
    </w:p>
    <w:p w14:paraId="506A1951" w14:textId="462F7ED7" w:rsidR="000960D5" w:rsidRPr="009C1208" w:rsidRDefault="00991379" w:rsidP="002A76CD">
      <w:r w:rsidRPr="009C1208">
        <w:t xml:space="preserve">Autonomous </w:t>
      </w:r>
      <w:r w:rsidR="001E60AA" w:rsidRPr="009C1208">
        <w:t>vehicles are an emerging technology and with all new technology, it has its flaws.</w:t>
      </w:r>
      <w:r w:rsidR="009D427E" w:rsidRPr="009C1208">
        <w:t xml:space="preserve"> </w:t>
      </w:r>
      <w:r w:rsidR="000960D5" w:rsidRPr="00465480">
        <w:rPr>
          <w:b/>
        </w:rPr>
        <w:t>Uber</w:t>
      </w:r>
      <w:r w:rsidR="000960D5" w:rsidRPr="009C1208">
        <w:t>, a transportation network company</w:t>
      </w:r>
      <w:r w:rsidR="004717FF" w:rsidRPr="009C1208">
        <w:t xml:space="preserve"> has begun to push out</w:t>
      </w:r>
      <w:r w:rsidR="00B74FE1" w:rsidRPr="009C1208">
        <w:t xml:space="preserve"> approximately 400</w:t>
      </w:r>
      <w:r w:rsidR="004717FF" w:rsidRPr="009C1208">
        <w:t xml:space="preserve"> </w:t>
      </w:r>
      <w:r w:rsidR="00840FD5" w:rsidRPr="009C1208">
        <w:t>self-driving</w:t>
      </w:r>
      <w:r w:rsidR="007E09D4" w:rsidRPr="009C1208">
        <w:t xml:space="preserve"> cars</w:t>
      </w:r>
      <w:r w:rsidR="00B74FE1" w:rsidRPr="009C1208">
        <w:t xml:space="preserve"> onto the roads of a few countries. </w:t>
      </w:r>
      <w:r w:rsidR="00A2045F" w:rsidRPr="009C1208">
        <w:t>Incidents have already occurred such as the death of a pedestrian in March 2018</w:t>
      </w:r>
      <w:r w:rsidR="005C65DD" w:rsidRPr="009C1208">
        <w:t xml:space="preserve"> </w:t>
      </w:r>
      <w:sdt>
        <w:sdtPr>
          <w:id w:val="-706176833"/>
          <w:citation/>
        </w:sdtPr>
        <w:sdtEndPr/>
        <w:sdtContent>
          <w:r w:rsidR="005C65DD" w:rsidRPr="009C1208">
            <w:fldChar w:fldCharType="begin"/>
          </w:r>
          <w:r w:rsidR="00931510" w:rsidRPr="009C1208">
            <w:instrText xml:space="preserve">CITATION ubercrash \l 2057 </w:instrText>
          </w:r>
          <w:r w:rsidR="005C65DD" w:rsidRPr="009C1208">
            <w:fldChar w:fldCharType="separate"/>
          </w:r>
          <w:r w:rsidR="00B0513E" w:rsidRPr="00B0513E">
            <w:rPr>
              <w:noProof/>
            </w:rPr>
            <w:t>(Bensinger, 2018)</w:t>
          </w:r>
          <w:r w:rsidR="005C65DD" w:rsidRPr="009C1208">
            <w:fldChar w:fldCharType="end"/>
          </w:r>
        </w:sdtContent>
      </w:sdt>
      <w:r w:rsidR="00A2045F" w:rsidRPr="009C1208">
        <w:t>.</w:t>
      </w:r>
      <w:r w:rsidR="005C65DD" w:rsidRPr="009C1208">
        <w:t xml:space="preserve"> </w:t>
      </w:r>
      <w:r w:rsidR="00E24CA8" w:rsidRPr="009C1208">
        <w:t>This is due to the fault</w:t>
      </w:r>
      <w:r w:rsidR="00E4366D" w:rsidRPr="009C1208">
        <w:t xml:space="preserve"> where</w:t>
      </w:r>
      <w:r w:rsidR="00E24CA8" w:rsidRPr="009C1208">
        <w:t xml:space="preserve"> collision detection system</w:t>
      </w:r>
      <w:r w:rsidR="00E4366D" w:rsidRPr="009C1208">
        <w:t xml:space="preserve"> failed to recognize the danger</w:t>
      </w:r>
      <w:r w:rsidR="007966DA" w:rsidRPr="009C1208">
        <w:t>.</w:t>
      </w:r>
      <w:r w:rsidR="003D7596" w:rsidRPr="009C1208">
        <w:t xml:space="preserve"> </w:t>
      </w:r>
    </w:p>
    <w:p w14:paraId="0A5EF6B5" w14:textId="56DF79BD" w:rsidR="007966DA" w:rsidRPr="009C1208" w:rsidRDefault="007966DA" w:rsidP="002A76CD">
      <w:r w:rsidRPr="00465480">
        <w:rPr>
          <w:b/>
        </w:rPr>
        <w:lastRenderedPageBreak/>
        <w:t>Tesla</w:t>
      </w:r>
      <w:r w:rsidRPr="009C1208">
        <w:t xml:space="preserve"> is another company that has been utilizing self</w:t>
      </w:r>
      <w:r w:rsidR="0083503E" w:rsidRPr="009C1208">
        <w:t>-</w:t>
      </w:r>
      <w:r w:rsidRPr="009C1208">
        <w:t xml:space="preserve">driving capabilities in its </w:t>
      </w:r>
      <w:r w:rsidRPr="00465480">
        <w:rPr>
          <w:b/>
        </w:rPr>
        <w:t>Tesla Autopilot</w:t>
      </w:r>
      <w:r w:rsidRPr="009C1208">
        <w:t xml:space="preserve"> system where the car </w:t>
      </w:r>
      <w:r w:rsidR="009D427E" w:rsidRPr="009C1208">
        <w:t>is not</w:t>
      </w:r>
      <w:r w:rsidRPr="009C1208">
        <w:t xml:space="preserve"> completely autonomous but has modules that </w:t>
      </w:r>
      <w:r w:rsidR="00212268" w:rsidRPr="009C1208">
        <w:t>serve as emergency systems.</w:t>
      </w:r>
      <w:r w:rsidR="00FA1ECE" w:rsidRPr="009C1208">
        <w:t xml:space="preserve"> A person in the car was killed in May</w:t>
      </w:r>
      <w:r w:rsidR="009D427E" w:rsidRPr="009C1208">
        <w:t xml:space="preserve"> 2016</w:t>
      </w:r>
      <w:r w:rsidR="00FA1ECE" w:rsidRPr="009C1208">
        <w:t xml:space="preserve"> after its collision detection system was</w:t>
      </w:r>
      <w:r w:rsidR="009B2AF5" w:rsidRPr="009C1208">
        <w:t xml:space="preserve"> unable to again recognize </w:t>
      </w:r>
      <w:r w:rsidR="003C50B5" w:rsidRPr="009C1208">
        <w:t>a truck directly in its path. I thi</w:t>
      </w:r>
      <w:r w:rsidR="008023D4" w:rsidRPr="009C1208">
        <w:t>nk a more intelligent system would have been able to determine the threat and avoid the truck.</w:t>
      </w:r>
      <w:sdt>
        <w:sdtPr>
          <w:id w:val="443117225"/>
          <w:citation/>
        </w:sdtPr>
        <w:sdtEndPr/>
        <w:sdtContent>
          <w:r w:rsidR="00BB72EA">
            <w:fldChar w:fldCharType="begin"/>
          </w:r>
          <w:r w:rsidR="00BB72EA">
            <w:instrText xml:space="preserve"> CITATION Dow17 \l 2057 </w:instrText>
          </w:r>
          <w:r w:rsidR="00BB72EA">
            <w:fldChar w:fldCharType="separate"/>
          </w:r>
          <w:r w:rsidR="00B0513E">
            <w:rPr>
              <w:noProof/>
            </w:rPr>
            <w:t xml:space="preserve"> </w:t>
          </w:r>
          <w:r w:rsidR="00B0513E" w:rsidRPr="00B0513E">
            <w:rPr>
              <w:noProof/>
            </w:rPr>
            <w:t>(Dowling, 2017)</w:t>
          </w:r>
          <w:r w:rsidR="00BB72EA">
            <w:fldChar w:fldCharType="end"/>
          </w:r>
        </w:sdtContent>
      </w:sdt>
    </w:p>
    <w:p w14:paraId="4F629ACE" w14:textId="4745F739" w:rsidR="00791FA7" w:rsidRPr="009C1208" w:rsidRDefault="003009E9" w:rsidP="00840FD5">
      <w:r w:rsidRPr="009C1208">
        <w:t xml:space="preserve">The problem in most of these cases involve the collision detection system. It is the most important system </w:t>
      </w:r>
      <w:r w:rsidR="009D427E" w:rsidRPr="009C1208">
        <w:t>and</w:t>
      </w:r>
      <w:r w:rsidRPr="009C1208">
        <w:t xml:space="preserve"> makes sure the car does not </w:t>
      </w:r>
      <w:r w:rsidR="00840FD5" w:rsidRPr="009C1208">
        <w:t>collide with</w:t>
      </w:r>
      <w:r w:rsidRPr="009C1208">
        <w:t xml:space="preserve"> </w:t>
      </w:r>
      <w:r w:rsidR="00840FD5" w:rsidRPr="009C1208">
        <w:t>anything</w:t>
      </w:r>
      <w:r w:rsidRPr="009C1208">
        <w:t>. Thus</w:t>
      </w:r>
      <w:r w:rsidR="00C9438A" w:rsidRPr="009C1208">
        <w:t>,</w:t>
      </w:r>
      <w:r w:rsidRPr="009C1208">
        <w:t xml:space="preserve"> it is </w:t>
      </w:r>
      <w:r w:rsidR="00BA5F62" w:rsidRPr="009C1208">
        <w:t>responsible</w:t>
      </w:r>
      <w:r w:rsidRPr="009C1208">
        <w:t xml:space="preserve"> </w:t>
      </w:r>
      <w:r w:rsidR="00BA5F62" w:rsidRPr="009C1208">
        <w:t>for</w:t>
      </w:r>
      <w:r w:rsidRPr="009C1208">
        <w:t xml:space="preserve"> the lives </w:t>
      </w:r>
      <w:r w:rsidR="00D96C3B" w:rsidRPr="009C1208">
        <w:t>of</w:t>
      </w:r>
      <w:r w:rsidRPr="009C1208">
        <w:t xml:space="preserve"> </w:t>
      </w:r>
      <w:r w:rsidR="00BA5F62" w:rsidRPr="009C1208">
        <w:t>pedestrians and drivers.</w:t>
      </w:r>
      <w:r w:rsidR="00840FD5" w:rsidRPr="009C1208">
        <w:t xml:space="preserve"> </w:t>
      </w:r>
    </w:p>
    <w:p w14:paraId="41656545" w14:textId="029DC311" w:rsidR="00783276" w:rsidRPr="009C1208" w:rsidRDefault="00783276">
      <w:pPr>
        <w:pStyle w:val="Heading3"/>
        <w:rPr>
          <w:sz w:val="24"/>
        </w:rPr>
      </w:pPr>
      <w:bookmarkStart w:id="21" w:name="_Toc513972283"/>
      <w:bookmarkStart w:id="22" w:name="_Toc720292"/>
      <w:r w:rsidRPr="009C1208">
        <w:rPr>
          <w:sz w:val="24"/>
        </w:rPr>
        <w:t>Potential Solution</w:t>
      </w:r>
      <w:bookmarkEnd w:id="21"/>
      <w:bookmarkEnd w:id="22"/>
    </w:p>
    <w:p w14:paraId="7291568C" w14:textId="5280CCED" w:rsidR="00CC29A9" w:rsidRPr="009C1208" w:rsidRDefault="49AC3ABE" w:rsidP="00783276">
      <w:r w:rsidRPr="009C1208">
        <w:t xml:space="preserve">I believe I can improve upon the current systems by designing a </w:t>
      </w:r>
      <w:r w:rsidRPr="002C73E7">
        <w:rPr>
          <w:b/>
        </w:rPr>
        <w:t>collision avoidance</w:t>
      </w:r>
      <w:r w:rsidRPr="009C1208">
        <w:t xml:space="preserve"> </w:t>
      </w:r>
      <w:r w:rsidRPr="002C73E7">
        <w:rPr>
          <w:b/>
        </w:rPr>
        <w:t>system</w:t>
      </w:r>
      <w:r w:rsidRPr="009C1208">
        <w:t xml:space="preserve"> that can be trained with a </w:t>
      </w:r>
      <w:r w:rsidRPr="002C73E7">
        <w:rPr>
          <w:b/>
        </w:rPr>
        <w:t>reinforcement learning algorithm</w:t>
      </w:r>
      <w:r w:rsidRPr="009C1208">
        <w:t xml:space="preserve">. I think such a system can be designed which can use real-time data from its surroundings to steer or and even completely take over the vehicle’s controls. This system could be used as a failsafe, which only activates when it determines a collision is highly probable and </w:t>
      </w:r>
      <w:r w:rsidRPr="00042DC5">
        <w:t>correct</w:t>
      </w:r>
      <w:r w:rsidR="000B1918" w:rsidRPr="00042DC5">
        <w:t>s</w:t>
      </w:r>
      <w:r w:rsidRPr="009C1208">
        <w:t xml:space="preserve"> the car’s course to prevent it. It could also be </w:t>
      </w:r>
      <w:proofErr w:type="gramStart"/>
      <w:r w:rsidRPr="009C1208">
        <w:t>similar to</w:t>
      </w:r>
      <w:proofErr w:type="gramEnd"/>
      <w:r w:rsidRPr="009C1208">
        <w:t xml:space="preserve"> or even built over the Tesla Autopilot system which activates in emergency situations (e.g. the driver falls asleep) and takes complete control of the car.  Not only could this system be used as a failsafe system, but it can serve as its own autonomous car system and be used</w:t>
      </w:r>
      <w:r w:rsidR="000B1918">
        <w:t xml:space="preserve"> </w:t>
      </w:r>
      <w:r w:rsidR="00042DC5">
        <w:t>on</w:t>
      </w:r>
      <w:r w:rsidRPr="009C1208">
        <w:t xml:space="preserve"> </w:t>
      </w:r>
      <w:r w:rsidRPr="00042DC5">
        <w:t>self</w:t>
      </w:r>
      <w:r w:rsidRPr="009C1208">
        <w:t>-driving cars as a safety feature or modified to totally manage the driving system.</w:t>
      </w:r>
    </w:p>
    <w:p w14:paraId="5AF8B024" w14:textId="7A6CBE52" w:rsidR="00CC29A9" w:rsidRPr="009C1208" w:rsidRDefault="00FE3A68" w:rsidP="00783276">
      <w:r w:rsidRPr="009C1208">
        <w:t xml:space="preserve">There are numerous applications for this </w:t>
      </w:r>
      <w:r w:rsidR="009B2AE5" w:rsidRPr="009C1208">
        <w:t>system,</w:t>
      </w:r>
      <w:r w:rsidRPr="009C1208">
        <w:t xml:space="preserve"> but I will tackle the collision </w:t>
      </w:r>
      <w:r w:rsidR="00060ADD" w:rsidRPr="009C1208">
        <w:t>avoidance aspect of this problem.</w:t>
      </w:r>
    </w:p>
    <w:p w14:paraId="4448817D" w14:textId="68918D50" w:rsidR="00227443" w:rsidRPr="009C1208" w:rsidRDefault="00227443">
      <w:pPr>
        <w:pStyle w:val="Heading3"/>
        <w:rPr>
          <w:sz w:val="24"/>
        </w:rPr>
      </w:pPr>
      <w:bookmarkStart w:id="23" w:name="_Toc513972284"/>
      <w:bookmarkStart w:id="24" w:name="_Toc720293"/>
      <w:r w:rsidRPr="009C1208">
        <w:rPr>
          <w:sz w:val="24"/>
        </w:rPr>
        <w:t>Applications</w:t>
      </w:r>
      <w:bookmarkEnd w:id="24"/>
    </w:p>
    <w:p w14:paraId="7E41B247" w14:textId="00347B00" w:rsidR="005607ED" w:rsidRPr="009C1208" w:rsidRDefault="00E614DC" w:rsidP="00EA32D6">
      <w:r w:rsidRPr="009C1208">
        <w:t>This softw</w:t>
      </w:r>
      <w:r w:rsidR="00F33225" w:rsidRPr="009C1208">
        <w:t xml:space="preserve">are could be used in </w:t>
      </w:r>
      <w:r w:rsidR="00D66219" w:rsidRPr="009C1208">
        <w:t>several</w:t>
      </w:r>
      <w:r w:rsidR="00F33225" w:rsidRPr="009C1208">
        <w:t xml:space="preserve"> fields to enhance </w:t>
      </w:r>
      <w:r w:rsidR="00D66219" w:rsidRPr="009C1208">
        <w:t xml:space="preserve">vehicles. </w:t>
      </w:r>
      <w:r w:rsidR="00820FD6" w:rsidRPr="009C1208">
        <w:t>This isn’t just applicable for personal cars</w:t>
      </w:r>
      <w:r w:rsidR="00D66219" w:rsidRPr="009C1208">
        <w:t xml:space="preserve">, but </w:t>
      </w:r>
      <w:r w:rsidR="00820FD6" w:rsidRPr="009C1208">
        <w:t>for</w:t>
      </w:r>
      <w:r w:rsidR="00D66219" w:rsidRPr="009C1208">
        <w:t xml:space="preserve"> new</w:t>
      </w:r>
      <w:r w:rsidR="003128D5" w:rsidRPr="009C1208">
        <w:t xml:space="preserve"> technology like </w:t>
      </w:r>
      <w:r w:rsidR="003128D5" w:rsidRPr="0056372E">
        <w:rPr>
          <w:b/>
        </w:rPr>
        <w:t>BigDog</w:t>
      </w:r>
      <w:sdt>
        <w:sdtPr>
          <w:id w:val="1179306305"/>
          <w:citation/>
        </w:sdtPr>
        <w:sdtEndPr/>
        <w:sdtContent>
          <w:r w:rsidR="003128D5" w:rsidRPr="009C1208">
            <w:fldChar w:fldCharType="begin"/>
          </w:r>
          <w:r w:rsidR="00E47FB6" w:rsidRPr="009C1208">
            <w:instrText xml:space="preserve">CITATION Big \l 2057 </w:instrText>
          </w:r>
          <w:r w:rsidR="003128D5" w:rsidRPr="009C1208">
            <w:fldChar w:fldCharType="separate"/>
          </w:r>
          <w:r w:rsidR="00B0513E">
            <w:rPr>
              <w:noProof/>
            </w:rPr>
            <w:t xml:space="preserve"> </w:t>
          </w:r>
          <w:r w:rsidR="00B0513E" w:rsidRPr="00B0513E">
            <w:rPr>
              <w:noProof/>
            </w:rPr>
            <w:t>(Raibert, 2006)</w:t>
          </w:r>
          <w:r w:rsidR="003128D5" w:rsidRPr="009C1208">
            <w:fldChar w:fldCharType="end"/>
          </w:r>
        </w:sdtContent>
      </w:sdt>
      <w:r w:rsidR="003128D5" w:rsidRPr="009C1208">
        <w:t xml:space="preserve">. This is a quadruped robot modelled </w:t>
      </w:r>
      <w:r w:rsidR="008A5FE5" w:rsidRPr="009C1208">
        <w:t>after a dog</w:t>
      </w:r>
      <w:r w:rsidR="0081292B" w:rsidRPr="009C1208">
        <w:t xml:space="preserve"> </w:t>
      </w:r>
      <w:r w:rsidR="008F7208" w:rsidRPr="009C1208">
        <w:t xml:space="preserve">used by the </w:t>
      </w:r>
      <w:r w:rsidR="00E47FB6" w:rsidRPr="009C1208">
        <w:t xml:space="preserve">US </w:t>
      </w:r>
      <w:r w:rsidR="008F7208" w:rsidRPr="009C1208">
        <w:t xml:space="preserve">military to </w:t>
      </w:r>
      <w:r w:rsidR="003926B8" w:rsidRPr="009C1208">
        <w:t>manoeuvre</w:t>
      </w:r>
      <w:r w:rsidR="008F7208" w:rsidRPr="009C1208">
        <w:t xml:space="preserve"> around rough complicated terrain</w:t>
      </w:r>
      <w:r w:rsidR="00973E7B" w:rsidRPr="009C1208">
        <w:t xml:space="preserve"> for delivery or to support their troops</w:t>
      </w:r>
      <w:r w:rsidR="008F7208" w:rsidRPr="009C1208">
        <w:t xml:space="preserve">. </w:t>
      </w:r>
      <w:r w:rsidR="00425B43" w:rsidRPr="009C1208">
        <w:t xml:space="preserve">My system can be used in projects like these to </w:t>
      </w:r>
      <w:r w:rsidR="000B0810" w:rsidRPr="009C1208">
        <w:t xml:space="preserve">enhance the awareness and mobility of the robots. This will allow </w:t>
      </w:r>
      <w:r w:rsidR="008E0C17" w:rsidRPr="009C1208">
        <w:t xml:space="preserve">it to be artificially intelligent and able to operate without a nearby human operator. This can also be applied to any other </w:t>
      </w:r>
      <w:r w:rsidR="00293096" w:rsidRPr="009C1208">
        <w:t>devices</w:t>
      </w:r>
      <w:r w:rsidR="008E0C17" w:rsidRPr="009C1208">
        <w:t xml:space="preserve"> in </w:t>
      </w:r>
      <w:r w:rsidR="005607ED" w:rsidRPr="009C1208">
        <w:t>bio</w:t>
      </w:r>
      <w:r w:rsidR="00685292" w:rsidRPr="009C1208">
        <w:t>-</w:t>
      </w:r>
      <w:r w:rsidR="005607ED" w:rsidRPr="009C1208">
        <w:t>robotics.</w:t>
      </w:r>
    </w:p>
    <w:p w14:paraId="32E71406" w14:textId="0EA216C1" w:rsidR="00EA32D6" w:rsidRPr="009C1208" w:rsidRDefault="005607ED" w:rsidP="00EA32D6">
      <w:r w:rsidRPr="009C1208">
        <w:t xml:space="preserve">Other uses could be in drones </w:t>
      </w:r>
      <w:r w:rsidR="0099483F" w:rsidRPr="009C1208">
        <w:t xml:space="preserve">which allow it to essentially sense its surroundings and avoid contacting anything harmful. </w:t>
      </w:r>
      <w:r w:rsidR="00820FD6" w:rsidRPr="009C1208">
        <w:t xml:space="preserve">The algorithm will however have to be modified to consider height as well. </w:t>
      </w:r>
      <w:r w:rsidR="001C10F6" w:rsidRPr="009C1208">
        <w:t xml:space="preserve">A human operator will not be able to </w:t>
      </w:r>
      <w:r w:rsidR="00077DC2" w:rsidRPr="009C1208">
        <w:t xml:space="preserve">react nearly as fast and the added latency from their distance to the drone will mean </w:t>
      </w:r>
      <w:r w:rsidR="006D2C73" w:rsidRPr="009C1208">
        <w:t>the drone will probably not be able to avoid</w:t>
      </w:r>
      <w:r w:rsidR="0075606C" w:rsidRPr="009C1208">
        <w:t xml:space="preserve"> the</w:t>
      </w:r>
      <w:r w:rsidR="006D2C73" w:rsidRPr="009C1208">
        <w:t xml:space="preserve"> danger. </w:t>
      </w:r>
      <w:r w:rsidR="00293096" w:rsidRPr="009C1208">
        <w:t>This proposed system</w:t>
      </w:r>
      <w:r w:rsidR="00973E7B" w:rsidRPr="009C1208">
        <w:t xml:space="preserve"> can gather data from its sensors and instantly </w:t>
      </w:r>
      <w:proofErr w:type="gramStart"/>
      <w:r w:rsidR="00973E7B" w:rsidRPr="009C1208">
        <w:t>make a decision</w:t>
      </w:r>
      <w:proofErr w:type="gramEnd"/>
      <w:r w:rsidR="00973E7B" w:rsidRPr="009C1208">
        <w:t xml:space="preserve"> to avoid any collision.</w:t>
      </w:r>
    </w:p>
    <w:p w14:paraId="3897FC09" w14:textId="2B8CC34F" w:rsidR="00303679" w:rsidRPr="009C1208" w:rsidRDefault="00303679" w:rsidP="00224A76">
      <w:pPr>
        <w:pStyle w:val="Heading2"/>
      </w:pPr>
      <w:bookmarkStart w:id="25" w:name="_Toc513972285"/>
      <w:bookmarkStart w:id="26" w:name="_Toc720294"/>
      <w:bookmarkEnd w:id="23"/>
      <w:r w:rsidRPr="009C1208">
        <w:lastRenderedPageBreak/>
        <w:t>Potential</w:t>
      </w:r>
      <w:r w:rsidR="007E4DB9" w:rsidRPr="009C1208">
        <w:t xml:space="preserve"> Client</w:t>
      </w:r>
      <w:bookmarkEnd w:id="25"/>
      <w:r w:rsidRPr="009C1208">
        <w:t>s</w:t>
      </w:r>
      <w:bookmarkEnd w:id="26"/>
    </w:p>
    <w:p w14:paraId="60108FFF" w14:textId="139326D6" w:rsidR="00303679" w:rsidRPr="009C1208" w:rsidRDefault="00303679" w:rsidP="00303679">
      <w:r w:rsidRPr="009C1208">
        <w:t xml:space="preserve">I could release this software as an </w:t>
      </w:r>
      <w:r w:rsidRPr="007B6BD9">
        <w:rPr>
          <w:b/>
        </w:rPr>
        <w:t xml:space="preserve">open source </w:t>
      </w:r>
      <w:r w:rsidR="00FE4A72" w:rsidRPr="007B6BD9">
        <w:rPr>
          <w:b/>
        </w:rPr>
        <w:t>machine-learning</w:t>
      </w:r>
      <w:r w:rsidRPr="007B6BD9">
        <w:rPr>
          <w:b/>
        </w:rPr>
        <w:t xml:space="preserve"> </w:t>
      </w:r>
      <w:r w:rsidR="00FE4A72" w:rsidRPr="007B6BD9">
        <w:rPr>
          <w:b/>
        </w:rPr>
        <w:t>library</w:t>
      </w:r>
      <w:r w:rsidR="00FE4A72" w:rsidRPr="009C1208">
        <w:t xml:space="preserve"> that</w:t>
      </w:r>
      <w:r w:rsidRPr="009C1208">
        <w:t xml:space="preserve"> could then be used by </w:t>
      </w:r>
      <w:r w:rsidR="00C74838" w:rsidRPr="009C1208">
        <w:t>anyone primarily using AI for autonomous driving</w:t>
      </w:r>
      <w:r w:rsidRPr="009C1208">
        <w:t xml:space="preserve"> in their projects. </w:t>
      </w:r>
      <w:r w:rsidR="00FE4A72" w:rsidRPr="009C1208">
        <w:t>I think this basic model</w:t>
      </w:r>
      <w:r w:rsidR="00C74838" w:rsidRPr="009C1208">
        <w:t xml:space="preserve"> </w:t>
      </w:r>
      <w:r w:rsidR="00FE4A72" w:rsidRPr="009C1208">
        <w:t>can</w:t>
      </w:r>
      <w:r w:rsidR="00C74838" w:rsidRPr="009C1208">
        <w:t xml:space="preserve"> be further developed by major companies like Tesla and used as an additional system for increased safety in their products.</w:t>
      </w:r>
    </w:p>
    <w:p w14:paraId="77FD4C45" w14:textId="293CA228" w:rsidR="00224A76" w:rsidRPr="009C1208" w:rsidRDefault="00224A76" w:rsidP="00224A76">
      <w:pPr>
        <w:pStyle w:val="Heading2"/>
      </w:pPr>
      <w:bookmarkStart w:id="27" w:name="_Toc720295"/>
      <w:r w:rsidRPr="009C1208">
        <w:t>Objectives</w:t>
      </w:r>
      <w:bookmarkEnd w:id="27"/>
    </w:p>
    <w:p w14:paraId="764C44C5" w14:textId="66ECD3D7" w:rsidR="0023588E" w:rsidRPr="009C1208" w:rsidRDefault="0023588E" w:rsidP="0023588E">
      <w:pPr>
        <w:pStyle w:val="Heading3"/>
        <w:rPr>
          <w:sz w:val="24"/>
        </w:rPr>
      </w:pPr>
      <w:bookmarkStart w:id="28" w:name="_Toc720296"/>
      <w:r w:rsidRPr="009C1208">
        <w:rPr>
          <w:sz w:val="24"/>
        </w:rPr>
        <w:t>User Interface</w:t>
      </w:r>
      <w:bookmarkEnd w:id="28"/>
    </w:p>
    <w:p w14:paraId="339FBE25" w14:textId="59A6F3C3" w:rsidR="00820FD6" w:rsidRPr="009C1208" w:rsidRDefault="00820FD6" w:rsidP="00820FD6">
      <w:r w:rsidRPr="009C1208">
        <w:t xml:space="preserve">I will keep the user interface simple and focus more on the learning algorithm. The only purpose of the UI </w:t>
      </w:r>
      <w:r w:rsidR="00CF3535" w:rsidRPr="009C1208">
        <w:t>is to allow the user to see the data in real-time, allowing them to train the AI as required.</w:t>
      </w:r>
      <w:r w:rsidR="00672E68" w:rsidRPr="009C1208">
        <w:t xml:space="preserve"> I will use the Pygame python library for all the </w:t>
      </w:r>
      <w:r w:rsidR="004677D1" w:rsidRPr="009C1208">
        <w:t xml:space="preserve">UI </w:t>
      </w:r>
      <w:r w:rsidR="00672E68" w:rsidRPr="009C1208">
        <w:t>rendering</w:t>
      </w:r>
      <w:r w:rsidR="00CF3535" w:rsidRPr="009C1208">
        <w:t xml:space="preserve"> as previously explained in analysis</w:t>
      </w:r>
      <w:r w:rsidR="00672E68" w:rsidRPr="009C1208">
        <w:t>.</w:t>
      </w:r>
    </w:p>
    <w:p w14:paraId="35A089FF" w14:textId="1EB93273" w:rsidR="001D66CB" w:rsidRPr="009C1208" w:rsidRDefault="001D66CB" w:rsidP="00FA4F65">
      <w:pPr>
        <w:pStyle w:val="ListParagraph"/>
        <w:numPr>
          <w:ilvl w:val="0"/>
          <w:numId w:val="33"/>
        </w:numPr>
      </w:pPr>
      <w:r w:rsidRPr="009C1208">
        <w:t xml:space="preserve">The UI must be </w:t>
      </w:r>
      <w:r w:rsidRPr="0057750B">
        <w:rPr>
          <w:b/>
        </w:rPr>
        <w:t>compact</w:t>
      </w:r>
      <w:r w:rsidRPr="009C1208">
        <w:t>, covering no more than 20% of the width or height</w:t>
      </w:r>
      <w:r w:rsidR="00186064" w:rsidRPr="009C1208">
        <w:t xml:space="preserve"> of the window</w:t>
      </w:r>
      <w:r w:rsidRPr="009C1208">
        <w:t xml:space="preserve">. </w:t>
      </w:r>
    </w:p>
    <w:p w14:paraId="6ADAD16D" w14:textId="407BAB38" w:rsidR="001D66CB" w:rsidRPr="009C1208" w:rsidRDefault="001D66CB" w:rsidP="00FA4F65">
      <w:pPr>
        <w:pStyle w:val="ListParagraph"/>
        <w:numPr>
          <w:ilvl w:val="0"/>
          <w:numId w:val="33"/>
        </w:numPr>
      </w:pPr>
      <w:r w:rsidRPr="009C1208">
        <w:t xml:space="preserve">A </w:t>
      </w:r>
      <w:r w:rsidRPr="00A43BFE">
        <w:rPr>
          <w:b/>
        </w:rPr>
        <w:t>graph</w:t>
      </w:r>
      <w:r w:rsidRPr="009C1208">
        <w:t xml:space="preserve"> for the average population fitness for each generation </w:t>
      </w:r>
      <w:r w:rsidR="00186064" w:rsidRPr="009C1208">
        <w:t>will</w:t>
      </w:r>
      <w:r w:rsidRPr="009C1208">
        <w:t xml:space="preserve"> be displayed and updated frequently</w:t>
      </w:r>
      <w:r w:rsidR="00186064" w:rsidRPr="009C1208">
        <w:t xml:space="preserve"> (at least </w:t>
      </w:r>
      <w:r w:rsidR="00516511">
        <w:t>3</w:t>
      </w:r>
      <w:r w:rsidR="00186064" w:rsidRPr="009C1208">
        <w:t>0Hz)</w:t>
      </w:r>
      <w:r w:rsidRPr="009C1208">
        <w:t>.</w:t>
      </w:r>
    </w:p>
    <w:p w14:paraId="306CE591" w14:textId="6BC504EE" w:rsidR="001D66CB" w:rsidRPr="009C1208" w:rsidRDefault="001D66CB" w:rsidP="00FA4F65">
      <w:pPr>
        <w:pStyle w:val="ListParagraph"/>
        <w:numPr>
          <w:ilvl w:val="0"/>
          <w:numId w:val="33"/>
        </w:numPr>
      </w:pPr>
      <w:r w:rsidRPr="009C1208">
        <w:t xml:space="preserve">The </w:t>
      </w:r>
      <w:r w:rsidRPr="006072F0">
        <w:rPr>
          <w:b/>
        </w:rPr>
        <w:t>generation number</w:t>
      </w:r>
      <w:r w:rsidRPr="009C1208">
        <w:t xml:space="preserve"> and </w:t>
      </w:r>
      <w:r w:rsidRPr="006072F0">
        <w:rPr>
          <w:b/>
        </w:rPr>
        <w:t>time</w:t>
      </w:r>
      <w:r w:rsidRPr="009C1208">
        <w:t xml:space="preserve"> spent </w:t>
      </w:r>
      <w:r w:rsidR="00186064" w:rsidRPr="009C1208">
        <w:t>will</w:t>
      </w:r>
      <w:r w:rsidRPr="009C1208">
        <w:t xml:space="preserve"> be displayed.</w:t>
      </w:r>
    </w:p>
    <w:p w14:paraId="5F333F5F" w14:textId="1E4F3E80" w:rsidR="001D66CB" w:rsidRPr="009C1208" w:rsidRDefault="001D66CB" w:rsidP="00FA4F65">
      <w:pPr>
        <w:pStyle w:val="ListParagraph"/>
        <w:numPr>
          <w:ilvl w:val="0"/>
          <w:numId w:val="33"/>
        </w:numPr>
      </w:pPr>
      <w:r w:rsidRPr="009C1208">
        <w:t xml:space="preserve">The UI must </w:t>
      </w:r>
      <w:r w:rsidRPr="006072F0">
        <w:rPr>
          <w:b/>
        </w:rPr>
        <w:t>update</w:t>
      </w:r>
      <w:r w:rsidRPr="009C1208">
        <w:t xml:space="preserve"> each frame to display the information at that moment.</w:t>
      </w:r>
    </w:p>
    <w:p w14:paraId="4C131200" w14:textId="6A49C9E7" w:rsidR="001D66CB" w:rsidRPr="009C1208" w:rsidRDefault="001D66CB" w:rsidP="00FA4F65">
      <w:pPr>
        <w:pStyle w:val="ListParagraph"/>
        <w:numPr>
          <w:ilvl w:val="0"/>
          <w:numId w:val="33"/>
        </w:numPr>
      </w:pPr>
      <w:r w:rsidRPr="009C1208">
        <w:t xml:space="preserve">The Pygame window must be </w:t>
      </w:r>
      <w:r w:rsidRPr="006072F0">
        <w:rPr>
          <w:b/>
        </w:rPr>
        <w:t>responsive</w:t>
      </w:r>
      <w:r w:rsidRPr="009C1208">
        <w:t xml:space="preserve"> and be able to exit</w:t>
      </w:r>
      <w:r w:rsidR="00CF3535" w:rsidRPr="009C1208">
        <w:t xml:space="preserve"> the main while loop</w:t>
      </w:r>
      <w:r w:rsidRPr="009C1208">
        <w:t xml:space="preserve"> without freezing.</w:t>
      </w:r>
    </w:p>
    <w:p w14:paraId="0A3540D7" w14:textId="7F9288CE" w:rsidR="00EA6F9A" w:rsidRPr="009C1208" w:rsidRDefault="00C2573F" w:rsidP="00C2573F">
      <w:pPr>
        <w:pStyle w:val="Heading3"/>
        <w:rPr>
          <w:sz w:val="24"/>
        </w:rPr>
      </w:pPr>
      <w:bookmarkStart w:id="29" w:name="_Toc720297"/>
      <w:r w:rsidRPr="009C1208">
        <w:rPr>
          <w:sz w:val="24"/>
        </w:rPr>
        <w:t>Environment</w:t>
      </w:r>
      <w:bookmarkEnd w:id="29"/>
    </w:p>
    <w:p w14:paraId="163F5F16" w14:textId="0120C1AF" w:rsidR="00820FD6" w:rsidRPr="009C1208" w:rsidRDefault="00820FD6" w:rsidP="00820FD6">
      <w:r w:rsidRPr="009C1208">
        <w:t>This is the class that will simulate the training instances for the AI.</w:t>
      </w:r>
    </w:p>
    <w:p w14:paraId="00E6DFAC" w14:textId="77777777" w:rsidR="000C0967" w:rsidRPr="000C0967" w:rsidRDefault="000C0967" w:rsidP="000C0967">
      <w:pPr>
        <w:pStyle w:val="ListParagraph"/>
        <w:numPr>
          <w:ilvl w:val="0"/>
          <w:numId w:val="30"/>
        </w:numPr>
      </w:pPr>
      <w:r w:rsidRPr="000C0967">
        <w:rPr>
          <w:b/>
        </w:rPr>
        <w:t>Collision detection</w:t>
      </w:r>
      <w:r w:rsidRPr="000C0967">
        <w:t xml:space="preserve"> with obstacles must be </w:t>
      </w:r>
      <w:r w:rsidRPr="000C0967">
        <w:rPr>
          <w:b/>
        </w:rPr>
        <w:t>pixel-perfect</w:t>
      </w:r>
      <w:r w:rsidRPr="000C0967">
        <w:t xml:space="preserve"> to ensure the AI trains correctly. For collision checking, all the mathematical functions must return accurate values.</w:t>
      </w:r>
    </w:p>
    <w:p w14:paraId="1FB3534C" w14:textId="77777777" w:rsidR="00570BA0" w:rsidRPr="00570BA0" w:rsidRDefault="00570BA0" w:rsidP="00570BA0">
      <w:pPr>
        <w:pStyle w:val="ListParagraph"/>
        <w:numPr>
          <w:ilvl w:val="0"/>
          <w:numId w:val="30"/>
        </w:numPr>
      </w:pPr>
      <w:r w:rsidRPr="00570BA0">
        <w:t xml:space="preserve">The </w:t>
      </w:r>
      <w:r w:rsidRPr="00570BA0">
        <w:rPr>
          <w:b/>
        </w:rPr>
        <w:t>decision</w:t>
      </w:r>
      <w:r w:rsidRPr="00570BA0">
        <w:t xml:space="preserve"> from the neural network must be evaluated correctly; turning and forward acceleration should be visible in the environment.</w:t>
      </w:r>
    </w:p>
    <w:p w14:paraId="1CD6E3E0" w14:textId="1D50978F" w:rsidR="00AC36E5" w:rsidRPr="00AC36E5" w:rsidRDefault="00AC36E5" w:rsidP="00AC36E5">
      <w:pPr>
        <w:pStyle w:val="ListParagraph"/>
        <w:numPr>
          <w:ilvl w:val="0"/>
          <w:numId w:val="30"/>
        </w:numPr>
      </w:pPr>
      <w:r w:rsidRPr="00AC36E5">
        <w:t xml:space="preserve">Obstacles will be </w:t>
      </w:r>
      <w:r w:rsidRPr="00AC36E5">
        <w:rPr>
          <w:b/>
        </w:rPr>
        <w:t>generated randomly at the start</w:t>
      </w:r>
      <w:r w:rsidRPr="00AC36E5">
        <w:t xml:space="preserve">. They will be initialized with a random velocity at random points with random radiuses. </w:t>
      </w:r>
      <w:r>
        <w:t xml:space="preserve"> </w:t>
      </w:r>
      <w:r w:rsidRPr="00AC36E5">
        <w:t>They will also not spawn in the immediate vicinity of the car spawn area to prevent an instantaneous collision.</w:t>
      </w:r>
    </w:p>
    <w:p w14:paraId="60C6A11E" w14:textId="77777777" w:rsidR="007A4D95" w:rsidRPr="007A4D95" w:rsidRDefault="007A4D95" w:rsidP="007A4D95">
      <w:pPr>
        <w:pStyle w:val="ListParagraph"/>
        <w:numPr>
          <w:ilvl w:val="0"/>
          <w:numId w:val="30"/>
        </w:numPr>
      </w:pPr>
      <w:r w:rsidRPr="007A4D95">
        <w:t xml:space="preserve">The </w:t>
      </w:r>
      <w:r w:rsidRPr="007A4D95">
        <w:rPr>
          <w:b/>
        </w:rPr>
        <w:t>sensors</w:t>
      </w:r>
      <w:r w:rsidRPr="007A4D95">
        <w:t xml:space="preserve"> from the cars should also return a correct value (the number of points in the sensor ray that do not collide). </w:t>
      </w:r>
    </w:p>
    <w:p w14:paraId="23AD42DC" w14:textId="4C44623A" w:rsidR="00EC4866" w:rsidRPr="009C1208" w:rsidRDefault="00EC4866" w:rsidP="00EC4866">
      <w:pPr>
        <w:pStyle w:val="Heading3"/>
        <w:rPr>
          <w:sz w:val="24"/>
        </w:rPr>
      </w:pPr>
      <w:bookmarkStart w:id="30" w:name="_Toc720298"/>
      <w:r w:rsidRPr="009C1208">
        <w:rPr>
          <w:sz w:val="24"/>
        </w:rPr>
        <w:t>Neural network</w:t>
      </w:r>
      <w:bookmarkEnd w:id="30"/>
    </w:p>
    <w:p w14:paraId="2835B831" w14:textId="584507CD" w:rsidR="00186064" w:rsidRPr="009C1208" w:rsidRDefault="00186064" w:rsidP="00186064">
      <w:r w:rsidRPr="009C1208">
        <w:t>The data structure responsible for storing and manipulating the data.</w:t>
      </w:r>
    </w:p>
    <w:p w14:paraId="70EFC469" w14:textId="77777777" w:rsidR="00664401" w:rsidRDefault="00664401" w:rsidP="00946E4D">
      <w:pPr>
        <w:pStyle w:val="ListParagraph"/>
        <w:numPr>
          <w:ilvl w:val="0"/>
          <w:numId w:val="9"/>
        </w:numPr>
      </w:pPr>
      <w:r w:rsidRPr="009C1208">
        <w:t xml:space="preserve">A neural network should be able to </w:t>
      </w:r>
      <w:r w:rsidRPr="00297EB0">
        <w:rPr>
          <w:b/>
        </w:rPr>
        <w:t>initialize</w:t>
      </w:r>
      <w:r w:rsidRPr="009C1208">
        <w:t xml:space="preserve"> from the structure and weights provided.</w:t>
      </w:r>
    </w:p>
    <w:p w14:paraId="1FF6136D" w14:textId="77777777" w:rsidR="00316D83" w:rsidRPr="00316D83" w:rsidRDefault="00316D83" w:rsidP="00316D83">
      <w:pPr>
        <w:pStyle w:val="ListParagraph"/>
        <w:numPr>
          <w:ilvl w:val="0"/>
          <w:numId w:val="9"/>
        </w:numPr>
      </w:pPr>
      <w:r w:rsidRPr="00316D83">
        <w:t xml:space="preserve">The neural network should be able to </w:t>
      </w:r>
      <w:r w:rsidRPr="00316D83">
        <w:rPr>
          <w:b/>
        </w:rPr>
        <w:t>evaluate an output</w:t>
      </w:r>
      <w:r w:rsidRPr="00316D83">
        <w:t xml:space="preserve"> and return the decision to the environment (right or left).</w:t>
      </w:r>
    </w:p>
    <w:p w14:paraId="7F066FB8" w14:textId="6B532228" w:rsidR="0048428E" w:rsidRPr="008C057A" w:rsidRDefault="0048428E" w:rsidP="0048428E">
      <w:pPr>
        <w:pStyle w:val="ListParagraph"/>
        <w:numPr>
          <w:ilvl w:val="0"/>
          <w:numId w:val="9"/>
        </w:numPr>
      </w:pPr>
      <w:r w:rsidRPr="0048428E">
        <w:lastRenderedPageBreak/>
        <w:t xml:space="preserve">A neural network should be able to </w:t>
      </w:r>
      <w:r w:rsidRPr="0048428E">
        <w:rPr>
          <w:b/>
        </w:rPr>
        <w:t>update</w:t>
      </w:r>
      <w:r w:rsidRPr="0048428E">
        <w:t xml:space="preserve"> </w:t>
      </w:r>
      <w:r w:rsidRPr="0048428E">
        <w:rPr>
          <w:b/>
        </w:rPr>
        <w:t>all the</w:t>
      </w:r>
      <w:r w:rsidRPr="0048428E">
        <w:t xml:space="preserve"> </w:t>
      </w:r>
      <w:r w:rsidRPr="0048428E">
        <w:rPr>
          <w:b/>
        </w:rPr>
        <w:t>weights</w:t>
      </w:r>
      <w:r w:rsidRPr="0048428E">
        <w:t xml:space="preserve"> and the structure of its self when provided an array of weights. </w:t>
      </w:r>
    </w:p>
    <w:p w14:paraId="6F5248FF" w14:textId="42C75134" w:rsidR="008C057A" w:rsidRPr="0048428E" w:rsidRDefault="008C057A" w:rsidP="0048428E">
      <w:pPr>
        <w:pStyle w:val="ListParagraph"/>
        <w:numPr>
          <w:ilvl w:val="0"/>
          <w:numId w:val="9"/>
        </w:numPr>
      </w:pPr>
      <w:r w:rsidRPr="00297EB0">
        <w:rPr>
          <w:b/>
        </w:rPr>
        <w:t>Randomly generated neural networks</w:t>
      </w:r>
      <w:r w:rsidRPr="009C1208">
        <w:t xml:space="preserve"> should be created for each member in the current population</w:t>
      </w:r>
    </w:p>
    <w:p w14:paraId="4A7BBCD9" w14:textId="0A57A3C0" w:rsidR="00FF0E07" w:rsidRPr="009C1208" w:rsidRDefault="009241D7" w:rsidP="009241D7">
      <w:pPr>
        <w:pStyle w:val="Heading3"/>
        <w:rPr>
          <w:sz w:val="24"/>
        </w:rPr>
      </w:pPr>
      <w:bookmarkStart w:id="31" w:name="_Toc720299"/>
      <w:r w:rsidRPr="009C1208">
        <w:rPr>
          <w:sz w:val="24"/>
        </w:rPr>
        <w:t>Genetic Algorithm</w:t>
      </w:r>
      <w:bookmarkEnd w:id="31"/>
    </w:p>
    <w:p w14:paraId="621B2864" w14:textId="0E8A8DA0" w:rsidR="002B27AE" w:rsidRPr="002D78E9" w:rsidRDefault="002B27AE" w:rsidP="002B27AE">
      <w:pPr>
        <w:pStyle w:val="ListParagraph"/>
        <w:numPr>
          <w:ilvl w:val="0"/>
          <w:numId w:val="31"/>
        </w:numPr>
      </w:pPr>
      <w:r w:rsidRPr="002B27AE">
        <w:t xml:space="preserve">The genetic algorithm should be able to </w:t>
      </w:r>
      <w:r w:rsidRPr="002B27AE">
        <w:rPr>
          <w:b/>
        </w:rPr>
        <w:t>initialize</w:t>
      </w:r>
      <w:r w:rsidRPr="002B27AE">
        <w:t xml:space="preserve"> a population, each with their neural network when provided with the number of members, N.</w:t>
      </w:r>
    </w:p>
    <w:p w14:paraId="7467FE80" w14:textId="72E256B7" w:rsidR="002D78E9" w:rsidRPr="00BC49DD" w:rsidRDefault="002D78E9" w:rsidP="002B27AE">
      <w:pPr>
        <w:pStyle w:val="ListParagraph"/>
        <w:numPr>
          <w:ilvl w:val="0"/>
          <w:numId w:val="31"/>
        </w:numPr>
      </w:pPr>
      <w:r w:rsidRPr="009C1208">
        <w:t xml:space="preserve">The fittest member (best solution) from the previous generation should be explicitly </w:t>
      </w:r>
      <w:r w:rsidRPr="006072F0">
        <w:rPr>
          <w:b/>
        </w:rPr>
        <w:t>marked</w:t>
      </w:r>
      <w:r w:rsidRPr="009C1208">
        <w:t xml:space="preserve"> and shown in the next generation.</w:t>
      </w:r>
    </w:p>
    <w:p w14:paraId="6EB03D27" w14:textId="77777777" w:rsidR="00BC49DD" w:rsidRPr="00BC49DD" w:rsidRDefault="00BC49DD" w:rsidP="00BC49DD">
      <w:pPr>
        <w:pStyle w:val="ListParagraph"/>
        <w:numPr>
          <w:ilvl w:val="0"/>
          <w:numId w:val="31"/>
        </w:numPr>
      </w:pPr>
      <w:r w:rsidRPr="00BC49DD">
        <w:t xml:space="preserve">Crossover and mutation should also occur with the </w:t>
      </w:r>
      <w:r w:rsidRPr="00BC49DD">
        <w:rPr>
          <w:b/>
        </w:rPr>
        <w:t>probability</w:t>
      </w:r>
      <w:r w:rsidRPr="00BC49DD">
        <w:t xml:space="preserve"> that is specified.</w:t>
      </w:r>
    </w:p>
    <w:p w14:paraId="7025A177" w14:textId="0768CBF4" w:rsidR="00BC49DD" w:rsidRPr="002B27AE" w:rsidRDefault="00F479C1" w:rsidP="002B27AE">
      <w:pPr>
        <w:pStyle w:val="ListParagraph"/>
        <w:numPr>
          <w:ilvl w:val="0"/>
          <w:numId w:val="31"/>
        </w:numPr>
      </w:pPr>
      <w:r w:rsidRPr="009C1208">
        <w:t xml:space="preserve">The simulation process should run </w:t>
      </w:r>
      <w:r w:rsidRPr="006072F0">
        <w:rPr>
          <w:b/>
        </w:rPr>
        <w:t>indefinitely</w:t>
      </w:r>
      <w:r w:rsidRPr="009C1208">
        <w:t xml:space="preserve"> until the minimum search criteria has been met.</w:t>
      </w:r>
    </w:p>
    <w:p w14:paraId="5E03FF6C" w14:textId="77187CDB" w:rsidR="0024623F" w:rsidRDefault="0024623F" w:rsidP="0024623F">
      <w:pPr>
        <w:pStyle w:val="Heading2"/>
      </w:pPr>
      <w:bookmarkStart w:id="32" w:name="_Toc513972295"/>
      <w:bookmarkStart w:id="33" w:name="_Toc720300"/>
      <w:r w:rsidRPr="009C1208">
        <w:t>Extensions</w:t>
      </w:r>
      <w:bookmarkEnd w:id="33"/>
    </w:p>
    <w:p w14:paraId="017ADEF7" w14:textId="0C212FF3" w:rsidR="00A86E69" w:rsidRPr="009C1208" w:rsidRDefault="00A86E69" w:rsidP="00A86E69">
      <w:r>
        <w:t xml:space="preserve">These are </w:t>
      </w:r>
      <w:r w:rsidR="00423D17">
        <w:t>additional extensions that could augment the software</w:t>
      </w:r>
      <w:r w:rsidR="00F4009B">
        <w:t xml:space="preserve">. </w:t>
      </w:r>
      <w:r w:rsidR="0091236F">
        <w:t>However,</w:t>
      </w:r>
      <w:r w:rsidR="00F4009B">
        <w:t xml:space="preserve"> I will not implement these as they go beyond the scope of the planned solution.</w:t>
      </w:r>
    </w:p>
    <w:p w14:paraId="5A6AAE3F" w14:textId="77777777" w:rsidR="0024623F" w:rsidRPr="009C1208" w:rsidRDefault="0024623F" w:rsidP="0024623F">
      <w:pPr>
        <w:pStyle w:val="ListParagraph"/>
        <w:numPr>
          <w:ilvl w:val="0"/>
          <w:numId w:val="32"/>
        </w:numPr>
      </w:pPr>
      <w:r w:rsidRPr="00F479C1">
        <w:rPr>
          <w:b/>
        </w:rPr>
        <w:t>Real Application</w:t>
      </w:r>
      <w:r w:rsidRPr="009C1208">
        <w:t xml:space="preserve">: After the AI has been trained and tested in the virtual environment, I can install it onto any vehicle provided sensors can reliably provide it data. I can then train it further to perfect it for that specific vehicle. This could also be applied to other vehicles like drones. It would use a model </w:t>
      </w:r>
      <w:proofErr w:type="gramStart"/>
      <w:r w:rsidRPr="009C1208">
        <w:t>similar to</w:t>
      </w:r>
      <w:proofErr w:type="gramEnd"/>
      <w:r w:rsidRPr="009C1208">
        <w:t xml:space="preserve"> mine, with a few modifications.</w:t>
      </w:r>
    </w:p>
    <w:p w14:paraId="49AB82D3" w14:textId="77777777" w:rsidR="0024623F" w:rsidRPr="009C1208" w:rsidRDefault="0024623F" w:rsidP="0024623F">
      <w:pPr>
        <w:pStyle w:val="ListParagraph"/>
        <w:numPr>
          <w:ilvl w:val="0"/>
          <w:numId w:val="32"/>
        </w:numPr>
      </w:pPr>
      <w:r w:rsidRPr="00F479C1">
        <w:rPr>
          <w:b/>
        </w:rPr>
        <w:t>Advanced physics</w:t>
      </w:r>
      <w:r w:rsidRPr="009C1208">
        <w:t>: Another extension could be to improve the physics in the virtual environment, so the vehicle can be trained in a more realistic environment. This will produce a more accurately trained model which will perform better in a real environment. Furthermore, it will significantly reduce the time it will take to train it in the real world.</w:t>
      </w:r>
    </w:p>
    <w:p w14:paraId="53C6AD9F" w14:textId="77777777" w:rsidR="0024623F" w:rsidRPr="009C1208" w:rsidRDefault="0024623F" w:rsidP="0024623F">
      <w:pPr>
        <w:pStyle w:val="ListParagraph"/>
        <w:numPr>
          <w:ilvl w:val="0"/>
          <w:numId w:val="32"/>
        </w:numPr>
      </w:pPr>
      <w:r w:rsidRPr="00F479C1">
        <w:rPr>
          <w:b/>
        </w:rPr>
        <w:t>Versatile library software</w:t>
      </w:r>
      <w:r w:rsidRPr="009C1208">
        <w:t>: Another further extension could be to turn my software into an open source python library that anyone can train and use for their purposes.</w:t>
      </w:r>
    </w:p>
    <w:p w14:paraId="07FF85DB" w14:textId="34D4B084" w:rsidR="0024623F" w:rsidRPr="009C1208" w:rsidRDefault="0024623F" w:rsidP="0024623F">
      <w:pPr>
        <w:pStyle w:val="ListParagraph"/>
        <w:numPr>
          <w:ilvl w:val="0"/>
          <w:numId w:val="32"/>
        </w:numPr>
      </w:pPr>
      <w:r w:rsidRPr="00F479C1">
        <w:rPr>
          <w:b/>
        </w:rPr>
        <w:t>Multithreading</w:t>
      </w:r>
      <w:r w:rsidRPr="00F479C1">
        <w:t>:</w:t>
      </w:r>
      <w:r w:rsidRPr="009C1208">
        <w:t xml:space="preserve"> As I am currently using the Python library Pygame to virtualize the environment, I can only use one thread for all the calculations. In order to multithread the learning process, I will need to use more advance</w:t>
      </w:r>
      <w:r w:rsidR="005B014D">
        <w:t>d</w:t>
      </w:r>
      <w:r w:rsidRPr="009C1208">
        <w:t xml:space="preserve"> libraries or write a game engine from scratch as Pygame doesn’t currently support multithreading. This will allow the algorithm to utilize all the </w:t>
      </w:r>
      <w:r w:rsidR="004A388A" w:rsidRPr="009C1208">
        <w:t>hardware and</w:t>
      </w:r>
      <w:r w:rsidRPr="009C1208">
        <w:t xml:space="preserve"> train significantly faster.</w:t>
      </w:r>
    </w:p>
    <w:p w14:paraId="70BED4E8" w14:textId="77777777" w:rsidR="0024623F" w:rsidRPr="009C1208" w:rsidRDefault="0024623F" w:rsidP="0024623F"/>
    <w:p w14:paraId="0AB693E0" w14:textId="195EBBCD" w:rsidR="009364A8" w:rsidRPr="009C1208" w:rsidRDefault="009364A8" w:rsidP="009364A8">
      <w:pPr>
        <w:pStyle w:val="Heading2"/>
      </w:pPr>
      <w:bookmarkStart w:id="34" w:name="_Toc720301"/>
      <w:r w:rsidRPr="009C1208">
        <w:lastRenderedPageBreak/>
        <w:t xml:space="preserve">Potential Programming </w:t>
      </w:r>
      <w:bookmarkEnd w:id="32"/>
      <w:r w:rsidR="005B014D">
        <w:t>Languages</w:t>
      </w:r>
      <w:bookmarkEnd w:id="34"/>
    </w:p>
    <w:p w14:paraId="6D0C7488" w14:textId="4CF47C03" w:rsidR="006C1507" w:rsidRPr="009C1208" w:rsidRDefault="49AC3ABE" w:rsidP="006C1507">
      <w:r w:rsidRPr="00E64D2F">
        <w:rPr>
          <w:b/>
        </w:rPr>
        <w:t>R</w:t>
      </w:r>
      <w:r w:rsidRPr="009C1208">
        <w:t xml:space="preserve">: I considered it as an option due to its strength at manipulating datasets and fast analysis. I decided against using R </w:t>
      </w:r>
      <w:r w:rsidR="00806F26" w:rsidRPr="00806F26">
        <w:t xml:space="preserve">as </w:t>
      </w:r>
      <w:r w:rsidRPr="00806F26">
        <w:t>it is not</w:t>
      </w:r>
      <w:r w:rsidRPr="009C1208">
        <w:t xml:space="preserve"> as programmer</w:t>
      </w:r>
      <w:r w:rsidR="00685292" w:rsidRPr="009C1208">
        <w:t>-</w:t>
      </w:r>
      <w:r w:rsidRPr="009C1208">
        <w:t>friendly as Python and I would have to spend more time in learning the language.</w:t>
      </w:r>
    </w:p>
    <w:p w14:paraId="11DF76C7" w14:textId="648A5E98" w:rsidR="006C1507" w:rsidRPr="009C1208" w:rsidRDefault="006C1507" w:rsidP="006C1507">
      <w:r w:rsidRPr="00E64D2F">
        <w:rPr>
          <w:b/>
        </w:rPr>
        <w:t>Python</w:t>
      </w:r>
      <w:r w:rsidRPr="009C1208">
        <w:t xml:space="preserve">: I have decided to use Python as my language of choice mainly due to the previous experience I already possess. </w:t>
      </w:r>
      <w:r w:rsidR="00174F84" w:rsidRPr="009C1208">
        <w:t>The</w:t>
      </w:r>
      <w:r w:rsidRPr="009C1208">
        <w:t xml:space="preserve"> large number of machine learning libraries that are available also contributed to my decision. The vast number of python resources available on the internet for machine learning will also make it much easier to overcome any hurdles.</w:t>
      </w:r>
    </w:p>
    <w:p w14:paraId="486D7129" w14:textId="77777777" w:rsidR="00052D0C" w:rsidRPr="009C1208" w:rsidRDefault="00052D0C" w:rsidP="006C1507">
      <w:pPr>
        <w:sectPr w:rsidR="00052D0C" w:rsidRPr="009C1208" w:rsidSect="00FE02F2">
          <w:headerReference w:type="default" r:id="rId21"/>
          <w:type w:val="continuous"/>
          <w:pgSz w:w="12240" w:h="15840" w:code="1"/>
          <w:pgMar w:top="2098" w:right="1474" w:bottom="1797" w:left="1474" w:header="851" w:footer="720" w:gutter="0"/>
          <w:cols w:space="720"/>
          <w:docGrid w:linePitch="360"/>
        </w:sectPr>
      </w:pPr>
    </w:p>
    <w:p w14:paraId="5E8F9206" w14:textId="2F5B0ED3" w:rsidR="00E263FC" w:rsidRPr="009C1208" w:rsidRDefault="00DB1FF9" w:rsidP="006C1507">
      <w:r w:rsidRPr="00E64D2F">
        <w:rPr>
          <w:b/>
        </w:rPr>
        <w:t>C++</w:t>
      </w:r>
      <w:r w:rsidR="00FB70E0">
        <w:t xml:space="preserve">: </w:t>
      </w:r>
      <w:r>
        <w:t>Low-level</w:t>
      </w:r>
      <w:r w:rsidR="00FB70E0">
        <w:t xml:space="preserve"> languages such as C++ could greatly </w:t>
      </w:r>
      <w:r w:rsidR="0032280C">
        <w:t>enhance the training speed by giving much lower level access to hardware. GPU accelerated training could be used. However,</w:t>
      </w:r>
      <w:r w:rsidR="00AC0A33">
        <w:t xml:space="preserve"> this </w:t>
      </w:r>
      <w:r w:rsidR="00E90C30">
        <w:t xml:space="preserve">would greatly increase the time spend developing the system </w:t>
      </w:r>
      <w:r w:rsidR="00203C58">
        <w:t>and is unnecessary</w:t>
      </w:r>
      <w:r w:rsidR="00E90C30">
        <w:t xml:space="preserve"> </w:t>
      </w:r>
      <w:r w:rsidR="00203C58">
        <w:t xml:space="preserve">when </w:t>
      </w:r>
      <w:r w:rsidR="00E90C30">
        <w:t xml:space="preserve">higher level </w:t>
      </w:r>
      <w:r w:rsidR="00203C58">
        <w:t>libraries such as TensorFlow could be used instead.</w:t>
      </w:r>
    </w:p>
    <w:p w14:paraId="271DFBD3" w14:textId="28219104" w:rsidR="00E263FC" w:rsidRPr="009C1208" w:rsidRDefault="00E263FC"/>
    <w:p w14:paraId="69977092" w14:textId="74B04101" w:rsidR="005028C7" w:rsidRPr="009C1208" w:rsidRDefault="00C51827" w:rsidP="00F36DCD">
      <w:pPr>
        <w:pStyle w:val="Heading1"/>
      </w:pPr>
      <w:bookmarkStart w:id="35" w:name="_Toc513972297"/>
      <w:bookmarkStart w:id="36" w:name="_Toc720302"/>
      <w:r w:rsidRPr="009C1208">
        <w:lastRenderedPageBreak/>
        <w:t>Design</w:t>
      </w:r>
      <w:bookmarkEnd w:id="35"/>
      <w:bookmarkEnd w:id="36"/>
    </w:p>
    <w:p w14:paraId="10891230" w14:textId="17F2F6E4" w:rsidR="00BC6384" w:rsidRPr="009C1208" w:rsidRDefault="00BC6384" w:rsidP="00B04E62">
      <w:pPr>
        <w:pStyle w:val="Heading2"/>
      </w:pPr>
      <w:bookmarkStart w:id="37" w:name="_Toc720303"/>
      <w:r w:rsidRPr="009C1208">
        <w:t xml:space="preserve">Overall system </w:t>
      </w:r>
      <w:r w:rsidR="003771B7" w:rsidRPr="009C1208">
        <w:t>flow diagram</w:t>
      </w:r>
      <w:bookmarkEnd w:id="37"/>
    </w:p>
    <w:p w14:paraId="5EF64F69" w14:textId="27B2FD06" w:rsidR="00033E03" w:rsidRPr="009C1208" w:rsidRDefault="004D6F8C" w:rsidP="00033E03">
      <w:r w:rsidRPr="009C1208">
        <w:t xml:space="preserve">This is a flow diagram describing the control flow for the entire </w:t>
      </w:r>
      <w:r w:rsidR="00776B9A" w:rsidRPr="009C1208">
        <w:t>process.</w:t>
      </w:r>
      <w:r w:rsidR="00475B6D" w:rsidRPr="009C1208">
        <w:t xml:space="preserve"> It shows how the data is processed in each module and how the modules interact with each other</w:t>
      </w:r>
      <w:r w:rsidR="00856570" w:rsidRPr="009C1208">
        <w:t>.</w:t>
      </w:r>
    </w:p>
    <w:p w14:paraId="3D9D1B34" w14:textId="783C066F" w:rsidR="00B04E62" w:rsidRPr="009C1208" w:rsidRDefault="00C40A76" w:rsidP="00D265F5">
      <w:pPr>
        <w:keepNext/>
        <w:jc w:val="center"/>
      </w:pPr>
      <w:r w:rsidRPr="009C1208">
        <w:rPr>
          <w:noProof/>
          <w:lang w:eastAsia="en-GB"/>
        </w:rPr>
        <w:drawing>
          <wp:inline distT="0" distB="0" distL="0" distR="0" wp14:anchorId="2B8F5D6F" wp14:editId="6BAC7DE9">
            <wp:extent cx="5400136" cy="5950991"/>
            <wp:effectExtent l="0" t="0" r="0" b="0"/>
            <wp:docPr id="11" name="Picture 11" descr="U:\Downloads\AI-A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Downloads\AI-AI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1029" cy="5962995"/>
                    </a:xfrm>
                    <a:prstGeom prst="rect">
                      <a:avLst/>
                    </a:prstGeom>
                    <a:noFill/>
                    <a:ln>
                      <a:noFill/>
                    </a:ln>
                  </pic:spPr>
                </pic:pic>
              </a:graphicData>
            </a:graphic>
          </wp:inline>
        </w:drawing>
      </w:r>
    </w:p>
    <w:p w14:paraId="68AC2212" w14:textId="76D76662" w:rsidR="00304139" w:rsidRPr="009C1208" w:rsidRDefault="00B04E62" w:rsidP="006349B4">
      <w:pPr>
        <w:pStyle w:val="Caption"/>
      </w:pPr>
      <w:r w:rsidRPr="009C1208">
        <w:t xml:space="preserve">Figure </w:t>
      </w:r>
      <w:r w:rsidRPr="009C1208">
        <w:fldChar w:fldCharType="begin"/>
      </w:r>
      <w:r w:rsidRPr="009C1208">
        <w:instrText xml:space="preserve"> SEQ Figure \* ARABIC </w:instrText>
      </w:r>
      <w:r w:rsidRPr="009C1208">
        <w:fldChar w:fldCharType="separate"/>
      </w:r>
      <w:r w:rsidR="0007423B">
        <w:rPr>
          <w:noProof/>
        </w:rPr>
        <w:t>4</w:t>
      </w:r>
      <w:r w:rsidRPr="009C1208">
        <w:fldChar w:fldCharType="end"/>
      </w:r>
      <w:r w:rsidRPr="009C1208">
        <w:t xml:space="preserve"> - Overall flow diagram</w:t>
      </w:r>
    </w:p>
    <w:p w14:paraId="478AC57A" w14:textId="519A137C" w:rsidR="00602A0E" w:rsidRPr="009C1208" w:rsidRDefault="00602A0E" w:rsidP="00602A0E">
      <w:pPr>
        <w:pStyle w:val="Heading2"/>
      </w:pPr>
      <w:bookmarkStart w:id="38" w:name="_Toc513972298"/>
      <w:bookmarkStart w:id="39" w:name="_Toc720304"/>
      <w:r w:rsidRPr="009C1208">
        <w:lastRenderedPageBreak/>
        <w:t>Artificial Neural Network</w:t>
      </w:r>
      <w:bookmarkEnd w:id="38"/>
      <w:bookmarkEnd w:id="39"/>
    </w:p>
    <w:p w14:paraId="51EE5F8D" w14:textId="6876A77D" w:rsidR="00B07CB2" w:rsidRPr="009C1208" w:rsidRDefault="009C1208" w:rsidP="00602A0E">
      <w:r w:rsidRPr="009C1208">
        <w:rPr>
          <w:noProof/>
          <w:lang w:eastAsia="en-GB"/>
        </w:rPr>
        <w:drawing>
          <wp:anchor distT="0" distB="0" distL="114300" distR="114300" simplePos="0" relativeHeight="251633664" behindDoc="1" locked="0" layoutInCell="1" allowOverlap="1" wp14:anchorId="1DD32166" wp14:editId="20B51BA3">
            <wp:simplePos x="0" y="0"/>
            <wp:positionH relativeFrom="column">
              <wp:posOffset>4869180</wp:posOffset>
            </wp:positionH>
            <wp:positionV relativeFrom="paragraph">
              <wp:posOffset>11430</wp:posOffset>
            </wp:positionV>
            <wp:extent cx="1209675" cy="5210175"/>
            <wp:effectExtent l="0" t="0" r="9525" b="9525"/>
            <wp:wrapTight wrapText="bothSides">
              <wp:wrapPolygon edited="0">
                <wp:start x="0" y="0"/>
                <wp:lineTo x="0" y="21561"/>
                <wp:lineTo x="21430" y="21561"/>
                <wp:lineTo x="21430" y="0"/>
                <wp:lineTo x="0" y="0"/>
              </wp:wrapPolygon>
            </wp:wrapTight>
            <wp:docPr id="12" name="Picture 12" descr="U:\Downloads\AI-neural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Downloads\AI-neural networ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9675" cy="521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F76D7" w:rsidRPr="009C1208">
        <w:t xml:space="preserve">The overall flow of the neural network algorithm is shown in </w:t>
      </w:r>
      <w:r w:rsidR="002F76D7" w:rsidRPr="009C1208">
        <w:fldChar w:fldCharType="begin"/>
      </w:r>
      <w:r w:rsidR="002F76D7" w:rsidRPr="009C1208">
        <w:instrText xml:space="preserve"> REF _Ref527030526 \h </w:instrText>
      </w:r>
      <w:r w:rsidR="00C80910" w:rsidRPr="009C1208">
        <w:instrText xml:space="preserve"> \* MERGEFORMAT </w:instrText>
      </w:r>
      <w:r w:rsidR="002F76D7" w:rsidRPr="009C1208">
        <w:fldChar w:fldCharType="separate"/>
      </w:r>
      <w:r w:rsidR="0007423B" w:rsidRPr="0007423B">
        <w:t xml:space="preserve">Figure </w:t>
      </w:r>
      <w:r w:rsidR="0007423B" w:rsidRPr="0007423B">
        <w:rPr>
          <w:noProof/>
        </w:rPr>
        <w:t>7</w:t>
      </w:r>
      <w:r w:rsidR="002F76D7" w:rsidRPr="009C1208">
        <w:fldChar w:fldCharType="end"/>
      </w:r>
      <w:r w:rsidR="002F76D7" w:rsidRPr="009C1208">
        <w:t>.</w:t>
      </w:r>
      <w:r w:rsidR="00B07CB2" w:rsidRPr="009C1208">
        <w:t xml:space="preserve"> The purpose of the neural network class is to simply decide </w:t>
      </w:r>
      <w:r w:rsidR="008036F1" w:rsidRPr="009C1208">
        <w:t xml:space="preserve">on a </w:t>
      </w:r>
      <w:r w:rsidR="008036F1" w:rsidRPr="002F17D5">
        <w:rPr>
          <w:b/>
        </w:rPr>
        <w:t>binary output</w:t>
      </w:r>
      <w:r w:rsidR="00B07CB2" w:rsidRPr="009C1208">
        <w:t>, based on the inputs it receives (values from car sensors).</w:t>
      </w:r>
      <w:r w:rsidR="00F21B22" w:rsidRPr="009C1208">
        <w:t xml:space="preserve"> A decision is going to be made for each frame to either </w:t>
      </w:r>
      <w:r w:rsidR="00F62953" w:rsidRPr="009C1208">
        <w:t>steer</w:t>
      </w:r>
      <w:r w:rsidR="00F21B22" w:rsidRPr="009C1208">
        <w:t xml:space="preserve"> left or right in the environment by the car.</w:t>
      </w:r>
    </w:p>
    <w:p w14:paraId="2EEB4530" w14:textId="40E78ADF" w:rsidR="001F5D0A" w:rsidRPr="009C1208" w:rsidRDefault="007767C1" w:rsidP="001F5D0A">
      <w:pPr>
        <w:keepNext/>
        <w:jc w:val="center"/>
      </w:pPr>
      <w:r w:rsidRPr="009C1208">
        <w:rPr>
          <w:rFonts w:ascii="Calibri" w:hAnsi="Calibri" w:cs="Calibri"/>
          <w:noProof/>
          <w:color w:val="000000"/>
          <w:szCs w:val="22"/>
          <w:lang w:eastAsia="en-GB"/>
        </w:rPr>
        <w:drawing>
          <wp:inline distT="0" distB="0" distL="0" distR="0" wp14:anchorId="4BE1E259" wp14:editId="25F4D501">
            <wp:extent cx="4722346" cy="2553419"/>
            <wp:effectExtent l="0" t="0" r="2540" b="0"/>
            <wp:docPr id="1" name="Picture 1" descr="https://lh4.googleusercontent.com/2cbMv1jriJ3yGrRZiIh_M91jmX-jsqpwvkmljvJFO1E9UZCu2_rfBHaUEjBpJSj3-vlTpSxNRx9yu2h3Nc0mJWjh9Nydy_opThEt1fJ3vWY_kE3DWgRrBPYj2Xb8vz_tWA1uc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2cbMv1jriJ3yGrRZiIh_M91jmX-jsqpwvkmljvJFO1E9UZCu2_rfBHaUEjBpJSj3-vlTpSxNRx9yu2h3Nc0mJWjh9Nydy_opThEt1fJ3vWY_kE3DWgRrBPYj2Xb8vz_tWA1uc7-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671" cy="2554136"/>
                    </a:xfrm>
                    <a:prstGeom prst="rect">
                      <a:avLst/>
                    </a:prstGeom>
                    <a:noFill/>
                    <a:ln>
                      <a:noFill/>
                    </a:ln>
                  </pic:spPr>
                </pic:pic>
              </a:graphicData>
            </a:graphic>
          </wp:inline>
        </w:drawing>
      </w:r>
    </w:p>
    <w:p w14:paraId="56F12DA0" w14:textId="66D80360" w:rsidR="00C46391" w:rsidRPr="009C1208" w:rsidRDefault="001F5D0A" w:rsidP="001F5D0A">
      <w:pPr>
        <w:pStyle w:val="Caption"/>
        <w:jc w:val="left"/>
      </w:pPr>
      <w:r w:rsidRPr="009C1208">
        <w:t xml:space="preserve">                                        </w:t>
      </w:r>
      <w:bookmarkStart w:id="40" w:name="_Ref526971187"/>
      <w:r w:rsidRPr="009C1208">
        <w:t xml:space="preserve">Figure </w:t>
      </w:r>
      <w:r w:rsidRPr="009C1208">
        <w:fldChar w:fldCharType="begin"/>
      </w:r>
      <w:r w:rsidRPr="009C1208">
        <w:instrText xml:space="preserve"> SEQ Figure \* ARABIC </w:instrText>
      </w:r>
      <w:r w:rsidRPr="009C1208">
        <w:fldChar w:fldCharType="separate"/>
      </w:r>
      <w:r w:rsidR="0007423B">
        <w:rPr>
          <w:noProof/>
        </w:rPr>
        <w:t>5</w:t>
      </w:r>
      <w:r w:rsidRPr="009C1208">
        <w:fldChar w:fldCharType="end"/>
      </w:r>
      <w:bookmarkEnd w:id="40"/>
      <w:r w:rsidRPr="009C1208">
        <w:t xml:space="preserve"> - Neural network structure from Medium.com</w:t>
      </w:r>
    </w:p>
    <w:p w14:paraId="63DADC50" w14:textId="52A7B9D6" w:rsidR="007767C1" w:rsidRPr="009C1208" w:rsidRDefault="00D265F5" w:rsidP="00D265F5">
      <w:pPr>
        <w:pStyle w:val="Caption"/>
        <w:jc w:val="left"/>
      </w:pPr>
      <w:r w:rsidRPr="009C1208">
        <w:t xml:space="preserve">                                </w:t>
      </w:r>
    </w:p>
    <w:p w14:paraId="2CF7E81C" w14:textId="7CB81A7D" w:rsidR="002F47EB" w:rsidRPr="009C1208" w:rsidRDefault="009C1208" w:rsidP="00602A0E">
      <w:r w:rsidRPr="009C1208">
        <w:rPr>
          <w:noProof/>
          <w:lang w:eastAsia="en-GB"/>
        </w:rPr>
        <mc:AlternateContent>
          <mc:Choice Requires="wps">
            <w:drawing>
              <wp:anchor distT="0" distB="0" distL="114300" distR="114300" simplePos="0" relativeHeight="251654144" behindDoc="0" locked="0" layoutInCell="1" allowOverlap="1" wp14:anchorId="07C9C8E6" wp14:editId="74FB5BD5">
                <wp:simplePos x="0" y="0"/>
                <wp:positionH relativeFrom="column">
                  <wp:posOffset>4926330</wp:posOffset>
                </wp:positionH>
                <wp:positionV relativeFrom="paragraph">
                  <wp:posOffset>1103869</wp:posOffset>
                </wp:positionV>
                <wp:extent cx="11525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4360E09E" w14:textId="64A2964C" w:rsidR="00AD45E5" w:rsidRPr="006654C9" w:rsidRDefault="00AD45E5" w:rsidP="00F16E95">
                            <w:pPr>
                              <w:pStyle w:val="Caption"/>
                              <w:rPr>
                                <w:noProof/>
                                <w:color w:val="595959" w:themeColor="text1" w:themeTint="A6"/>
                              </w:rPr>
                            </w:pPr>
                            <w:bookmarkStart w:id="41" w:name="_Ref527030526"/>
                            <w:r>
                              <w:t xml:space="preserve">Figure </w:t>
                            </w:r>
                            <w:r>
                              <w:fldChar w:fldCharType="begin"/>
                            </w:r>
                            <w:r>
                              <w:instrText xml:space="preserve"> SEQ Figure \* ARABIC </w:instrText>
                            </w:r>
                            <w:r>
                              <w:fldChar w:fldCharType="separate"/>
                            </w:r>
                            <w:r>
                              <w:rPr>
                                <w:noProof/>
                              </w:rPr>
                              <w:t>7</w:t>
                            </w:r>
                            <w:r>
                              <w:fldChar w:fldCharType="end"/>
                            </w:r>
                            <w:bookmarkEnd w:id="41"/>
                            <w:r>
                              <w:t xml:space="preserve"> - Neural network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C9C8E6" id="_x0000_t202" coordsize="21600,21600" o:spt="202" path="m,l,21600r21600,l21600,xe">
                <v:stroke joinstyle="miter"/>
                <v:path gradientshapeok="t" o:connecttype="rect"/>
              </v:shapetype>
              <v:shape id="Text Box 28" o:spid="_x0000_s1026" type="#_x0000_t202" style="position:absolute;margin-left:387.9pt;margin-top:86.9pt;width:90.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" stroked="f">
                <v:textbox style="mso-fit-shape-to-text:t" inset="0,0,0,0">
                  <w:txbxContent>
                    <w:p w14:paraId="4360E09E" w14:textId="64A2964C" w:rsidR="00AD45E5" w:rsidRPr="006654C9" w:rsidRDefault="00AD45E5" w:rsidP="00F16E95">
                      <w:pPr>
                        <w:pStyle w:val="Caption"/>
                        <w:rPr>
                          <w:noProof/>
                          <w:color w:val="595959" w:themeColor="text1" w:themeTint="A6"/>
                        </w:rPr>
                      </w:pPr>
                      <w:bookmarkStart w:id="42" w:name="_Ref527030526"/>
                      <w:r>
                        <w:t xml:space="preserve">Figure </w:t>
                      </w:r>
                      <w:r>
                        <w:fldChar w:fldCharType="begin"/>
                      </w:r>
                      <w:r>
                        <w:instrText xml:space="preserve"> SEQ Figure \* ARABIC </w:instrText>
                      </w:r>
                      <w:r>
                        <w:fldChar w:fldCharType="separate"/>
                      </w:r>
                      <w:r>
                        <w:rPr>
                          <w:noProof/>
                        </w:rPr>
                        <w:t>7</w:t>
                      </w:r>
                      <w:r>
                        <w:fldChar w:fldCharType="end"/>
                      </w:r>
                      <w:bookmarkEnd w:id="42"/>
                      <w:r>
                        <w:t xml:space="preserve"> - Neural network flow diagram</w:t>
                      </w:r>
                    </w:p>
                  </w:txbxContent>
                </v:textbox>
                <w10:wrap type="square"/>
              </v:shape>
            </w:pict>
          </mc:Fallback>
        </mc:AlternateContent>
      </w:r>
      <w:r w:rsidR="002F47EB" w:rsidRPr="009C1208">
        <w:t>This whole structure nee</w:t>
      </w:r>
      <w:r w:rsidR="002F76D7" w:rsidRPr="009C1208">
        <w:t>ds to be produced in code and I will</w:t>
      </w:r>
      <w:r w:rsidR="002F47EB" w:rsidRPr="009C1208">
        <w:t xml:space="preserve"> use </w:t>
      </w:r>
      <w:r w:rsidR="00FB134A" w:rsidRPr="009C1208">
        <w:t>object-oriented</w:t>
      </w:r>
      <w:r w:rsidR="002F47EB" w:rsidRPr="009C1208">
        <w:t xml:space="preserve"> programming to achieve this. I will use objects to represent each of the nodes and connection objects for each of the connections interconnecting the nodes on each of the layers.</w:t>
      </w:r>
      <w:r w:rsidR="007C38AD" w:rsidRPr="009C1208">
        <w:t xml:space="preserve"> This entire structure </w:t>
      </w:r>
      <w:r w:rsidR="00A928B6" w:rsidRPr="009C1208">
        <w:t xml:space="preserve">can be classified </w:t>
      </w:r>
      <w:r w:rsidR="007C38AD" w:rsidRPr="009C1208">
        <w:t xml:space="preserve">as a top down </w:t>
      </w:r>
      <w:r w:rsidR="007C38AD" w:rsidRPr="009C1208">
        <w:rPr>
          <w:b/>
        </w:rPr>
        <w:t>tree structure</w:t>
      </w:r>
      <w:r w:rsidR="007C38AD" w:rsidRPr="009C1208">
        <w:t>. The tree will be generated from the top</w:t>
      </w:r>
      <w:r w:rsidR="00A928B6" w:rsidRPr="009C1208">
        <w:t xml:space="preserve"> (input nodes) </w:t>
      </w:r>
      <w:r w:rsidR="003045C6" w:rsidRPr="009C1208">
        <w:t>down to the</w:t>
      </w:r>
      <w:r w:rsidR="00A928B6" w:rsidRPr="009C1208">
        <w:t xml:space="preserve"> final output nodes.</w:t>
      </w:r>
    </w:p>
    <w:p w14:paraId="3E84AA7E" w14:textId="5231D342" w:rsidR="00CC0B20" w:rsidRPr="009C1208" w:rsidRDefault="00523A33" w:rsidP="00602A0E">
      <w:r w:rsidRPr="009C1208">
        <w:t xml:space="preserve">When a neural network object is initialized, nodes are created for each layer iteratively, while creating connections to each other node and storing the connection objects inside an array for each node. This will allow </w:t>
      </w:r>
      <w:r w:rsidRPr="009C1208">
        <w:rPr>
          <w:b/>
        </w:rPr>
        <w:t>traversal</w:t>
      </w:r>
      <w:r w:rsidRPr="009C1208">
        <w:t xml:space="preserve"> through the neural network tree.</w:t>
      </w:r>
    </w:p>
    <w:p w14:paraId="640301FF" w14:textId="0544A345" w:rsidR="00523A33" w:rsidRPr="009C1208" w:rsidRDefault="00CC0B20" w:rsidP="00602A0E">
      <w:r w:rsidRPr="009C1208">
        <w:t>Each node will require a</w:t>
      </w:r>
      <w:r w:rsidR="00523A33" w:rsidRPr="009C1208">
        <w:t xml:space="preserve"> feedforward method </w:t>
      </w:r>
      <w:r w:rsidR="00530BC7" w:rsidRPr="009C1208">
        <w:t>which will set the output of a</w:t>
      </w:r>
      <w:r w:rsidRPr="009C1208">
        <w:t xml:space="preserve"> node to the </w:t>
      </w:r>
      <w:r w:rsidRPr="00A1575F">
        <w:rPr>
          <w:b/>
        </w:rPr>
        <w:t>weighted sum</w:t>
      </w:r>
      <w:r w:rsidRPr="009C1208">
        <w:t xml:space="preserve"> of all the connections to it from the previous layer.</w:t>
      </w:r>
      <w:r w:rsidR="00523A33" w:rsidRPr="009C1208">
        <w:t xml:space="preserve"> </w:t>
      </w:r>
    </w:p>
    <w:p w14:paraId="3FC7DD24" w14:textId="77777777" w:rsidR="00B71CC6" w:rsidRPr="009C1208" w:rsidRDefault="00B71CC6" w:rsidP="00B71CC6"/>
    <w:p w14:paraId="46BEFB1B" w14:textId="35383E3F" w:rsidR="004D37CC" w:rsidRPr="009C1208" w:rsidRDefault="004D37CC" w:rsidP="004D37CC">
      <w:pPr>
        <w:pStyle w:val="Heading3"/>
        <w:rPr>
          <w:sz w:val="24"/>
        </w:rPr>
      </w:pPr>
      <w:bookmarkStart w:id="43" w:name="_Toc720305"/>
      <w:r w:rsidRPr="009C1208">
        <w:rPr>
          <w:sz w:val="24"/>
        </w:rPr>
        <w:lastRenderedPageBreak/>
        <w:t xml:space="preserve">FeedForward </w:t>
      </w:r>
      <w:r w:rsidR="00B140B4" w:rsidRPr="009C1208">
        <w:rPr>
          <w:sz w:val="24"/>
        </w:rPr>
        <w:t>method</w:t>
      </w:r>
      <w:r w:rsidRPr="009C1208">
        <w:rPr>
          <w:sz w:val="24"/>
        </w:rPr>
        <w:t>:</w:t>
      </w:r>
      <w:bookmarkEnd w:id="43"/>
    </w:p>
    <w:p w14:paraId="49B8C8DC" w14:textId="737FE024" w:rsidR="003C6137" w:rsidRPr="009C1208" w:rsidRDefault="003C6137" w:rsidP="003C6137">
      <w:r w:rsidRPr="009C1208">
        <w:t xml:space="preserve">Below is the pseudocode to calculate the output for one node. The purpose of this method is to sum the value of the connections to adjacent nodes (refer to </w:t>
      </w:r>
      <w:r w:rsidRPr="009C1208">
        <w:fldChar w:fldCharType="begin"/>
      </w:r>
      <w:r w:rsidRPr="009C1208">
        <w:instrText xml:space="preserve"> REF _Ref526971187 \h  \* MERGEFORMAT </w:instrText>
      </w:r>
      <w:r w:rsidRPr="009C1208">
        <w:fldChar w:fldCharType="separate"/>
      </w:r>
      <w:r w:rsidR="0007423B" w:rsidRPr="0007423B">
        <w:t xml:space="preserve">Figure </w:t>
      </w:r>
      <w:r w:rsidR="0007423B" w:rsidRPr="0007423B">
        <w:rPr>
          <w:noProof/>
        </w:rPr>
        <w:t>5</w:t>
      </w:r>
      <w:r w:rsidRPr="009C1208">
        <w:fldChar w:fldCharType="end"/>
      </w:r>
      <w:r w:rsidRPr="009C1208">
        <w:t>) multiplied by its corresponding weight.</w:t>
      </w:r>
    </w:p>
    <w:p w14:paraId="7B5122BD" w14:textId="6337E116" w:rsidR="00C74AA4" w:rsidRPr="009C1208" w:rsidRDefault="00C74AA4" w:rsidP="00B62ED9">
      <w:pPr>
        <w:pStyle w:val="Code"/>
      </w:pPr>
      <w:r w:rsidRPr="009C1208">
        <w:t xml:space="preserve">FUNCTION </w:t>
      </w:r>
      <w:proofErr w:type="spellStart"/>
      <w:r w:rsidRPr="009C1208">
        <w:t>feedForward</w:t>
      </w:r>
      <w:proofErr w:type="spellEnd"/>
    </w:p>
    <w:p w14:paraId="72AE9688" w14:textId="3386A562" w:rsidR="00C74AA4" w:rsidRPr="009C1208" w:rsidRDefault="00C74AA4" w:rsidP="00B62ED9">
      <w:pPr>
        <w:pStyle w:val="Code"/>
      </w:pPr>
      <w:r w:rsidRPr="009C1208">
        <w:t xml:space="preserve">    </w:t>
      </w:r>
      <w:proofErr w:type="spellStart"/>
      <w:r w:rsidRPr="009C1208">
        <w:t>sumOutput</w:t>
      </w:r>
      <w:proofErr w:type="spellEnd"/>
      <w:r w:rsidRPr="009C1208">
        <w:t xml:space="preserve"> &lt;- 0</w:t>
      </w:r>
    </w:p>
    <w:p w14:paraId="04F46043" w14:textId="7C298AA0" w:rsidR="00C74AA4" w:rsidRPr="009C1208" w:rsidRDefault="00C74AA4" w:rsidP="00B62ED9">
      <w:pPr>
        <w:pStyle w:val="Code"/>
      </w:pPr>
      <w:r w:rsidRPr="009C1208">
        <w:t xml:space="preserve">    for </w:t>
      </w:r>
      <w:r w:rsidR="002F76D7" w:rsidRPr="009C1208">
        <w:t>each connection</w:t>
      </w:r>
    </w:p>
    <w:p w14:paraId="2E1D8F22" w14:textId="1BE98897" w:rsidR="00C74AA4" w:rsidRPr="009C1208" w:rsidRDefault="00C74AA4" w:rsidP="00B62ED9">
      <w:pPr>
        <w:pStyle w:val="Code"/>
      </w:pPr>
      <w:r w:rsidRPr="009C1208">
        <w:t xml:space="preserve">        </w:t>
      </w:r>
      <w:proofErr w:type="spellStart"/>
      <w:r w:rsidRPr="009C1208">
        <w:t>sumOutput</w:t>
      </w:r>
      <w:proofErr w:type="spellEnd"/>
      <w:r w:rsidRPr="009C1208">
        <w:t xml:space="preserve"> += </w:t>
      </w:r>
      <w:proofErr w:type="spellStart"/>
      <w:r w:rsidR="00CF3535" w:rsidRPr="009C1208">
        <w:t>connectionValue</w:t>
      </w:r>
      <w:proofErr w:type="spellEnd"/>
      <w:r w:rsidRPr="009C1208">
        <w:t xml:space="preserve"> * weight</w:t>
      </w:r>
    </w:p>
    <w:p w14:paraId="3F08C5F2" w14:textId="73AE0C72" w:rsidR="00C74AA4" w:rsidRPr="009C1208" w:rsidRDefault="00C74AA4" w:rsidP="00B62ED9">
      <w:pPr>
        <w:pStyle w:val="Code"/>
      </w:pPr>
      <w:r w:rsidRPr="009C1208">
        <w:t xml:space="preserve">    ENDFOR</w:t>
      </w:r>
    </w:p>
    <w:p w14:paraId="4E9EB067" w14:textId="17089BDF" w:rsidR="00C74AA4" w:rsidRPr="009C1208" w:rsidRDefault="00C74AA4" w:rsidP="00B62ED9">
      <w:pPr>
        <w:pStyle w:val="Code"/>
      </w:pPr>
      <w:r w:rsidRPr="009C1208">
        <w:t xml:space="preserve">    output &lt;</w:t>
      </w:r>
      <w:proofErr w:type="gramStart"/>
      <w:r w:rsidRPr="009C1208">
        <w:t>-  sigmoid</w:t>
      </w:r>
      <w:proofErr w:type="gramEnd"/>
      <w:r w:rsidRPr="009C1208">
        <w:t>(</w:t>
      </w:r>
      <w:proofErr w:type="spellStart"/>
      <w:r w:rsidRPr="009C1208">
        <w:t>sumOutput</w:t>
      </w:r>
      <w:proofErr w:type="spellEnd"/>
      <w:r w:rsidRPr="009C1208">
        <w:t>)</w:t>
      </w:r>
    </w:p>
    <w:p w14:paraId="4AC3582B" w14:textId="2B6B9CA4" w:rsidR="00C74AA4" w:rsidRPr="009C1208" w:rsidRDefault="00C74AA4" w:rsidP="00B62ED9">
      <w:pPr>
        <w:pStyle w:val="Code"/>
      </w:pPr>
      <w:r w:rsidRPr="009C1208">
        <w:t>ENDFUNCTION</w:t>
      </w:r>
    </w:p>
    <w:p w14:paraId="1C23A44C" w14:textId="21A1D195" w:rsidR="00AB377A" w:rsidRPr="009C1208" w:rsidRDefault="00AB377A" w:rsidP="00602A0E"/>
    <w:p w14:paraId="57F1F37B" w14:textId="745C409D" w:rsidR="003C6137" w:rsidRPr="009C1208" w:rsidRDefault="003C6137" w:rsidP="003C6137">
      <w:pPr>
        <w:pStyle w:val="Heading3"/>
        <w:rPr>
          <w:sz w:val="24"/>
        </w:rPr>
      </w:pPr>
      <w:bookmarkStart w:id="44" w:name="_Toc720306"/>
      <w:r w:rsidRPr="009C1208">
        <w:rPr>
          <w:sz w:val="24"/>
        </w:rPr>
        <w:t>Sigmoid function</w:t>
      </w:r>
      <w:bookmarkEnd w:id="44"/>
    </w:p>
    <w:p w14:paraId="5B05CDE2" w14:textId="52FD1E7A" w:rsidR="00C74AA4" w:rsidRPr="009C1208" w:rsidRDefault="002C3F66" w:rsidP="00602A0E">
      <w:r w:rsidRPr="009C1208">
        <w:t xml:space="preserve">The sum is </w:t>
      </w:r>
      <w:r w:rsidR="00AB377A" w:rsidRPr="009C1208">
        <w:t xml:space="preserve">then passed through the sigmoid function before being returned. The purpose of the </w:t>
      </w:r>
      <w:r w:rsidR="00AB377A" w:rsidRPr="009C1208">
        <w:rPr>
          <w:b/>
        </w:rPr>
        <w:t>sigmoid function</w:t>
      </w:r>
      <w:r w:rsidR="00AB377A" w:rsidRPr="009C1208">
        <w:t xml:space="preserve"> is merely to </w:t>
      </w:r>
      <w:r w:rsidR="002F76D7" w:rsidRPr="009C1208">
        <w:t>flatten</w:t>
      </w:r>
      <w:r w:rsidR="00AB377A" w:rsidRPr="009C1208">
        <w:t xml:space="preserve"> the value between </w:t>
      </w:r>
      <w:r w:rsidR="00CF3535" w:rsidRPr="009C1208">
        <w:t>zero</w:t>
      </w:r>
      <w:r w:rsidR="00AB377A" w:rsidRPr="009C1208">
        <w:t xml:space="preserve"> and </w:t>
      </w:r>
      <w:r w:rsidR="00CF3535" w:rsidRPr="009C1208">
        <w:t>one</w:t>
      </w:r>
      <w:r w:rsidR="00AB377A" w:rsidRPr="009C1208">
        <w:t xml:space="preserve"> whi</w:t>
      </w:r>
      <w:r w:rsidR="00463A27" w:rsidRPr="009C1208">
        <w:t>le preserving the data</w:t>
      </w:r>
      <w:r w:rsidR="00B47629" w:rsidRPr="009C1208">
        <w:t xml:space="preserve"> </w:t>
      </w:r>
      <w:r w:rsidR="00086667" w:rsidRPr="009C1208">
        <w:t>(</w:t>
      </w:r>
      <w:r w:rsidR="00086667" w:rsidRPr="009C1208">
        <w:fldChar w:fldCharType="begin"/>
      </w:r>
      <w:r w:rsidR="00086667" w:rsidRPr="009C1208">
        <w:instrText xml:space="preserve"> REF _Ref526971129 \h  \* MERGEFORMAT </w:instrText>
      </w:r>
      <w:r w:rsidR="00086667" w:rsidRPr="009C1208">
        <w:fldChar w:fldCharType="separate"/>
      </w:r>
      <w:r w:rsidR="0007423B" w:rsidRPr="0007423B">
        <w:t xml:space="preserve">Figure </w:t>
      </w:r>
      <w:r w:rsidR="0007423B" w:rsidRPr="0007423B">
        <w:rPr>
          <w:noProof/>
        </w:rPr>
        <w:t>7 -</w:t>
      </w:r>
      <w:r w:rsidR="0007423B" w:rsidRPr="0007423B">
        <w:t xml:space="preserve"> Sigmoid function</w:t>
      </w:r>
      <w:r w:rsidR="00086667" w:rsidRPr="009C1208">
        <w:fldChar w:fldCharType="end"/>
      </w:r>
      <w:r w:rsidR="00086667" w:rsidRPr="009C1208">
        <w:t xml:space="preserve">). </w:t>
      </w:r>
      <w:r w:rsidR="00B47629" w:rsidRPr="009C1208">
        <w:t xml:space="preserve">The formula for </w:t>
      </w:r>
      <w:r w:rsidR="00086667" w:rsidRPr="009C1208">
        <w:t xml:space="preserve">the function is given below. </w:t>
      </w:r>
      <w:r w:rsidR="00782A9C" w:rsidRPr="009C1208">
        <w:t>(</w:t>
      </w:r>
      <w:r w:rsidR="00782A9C" w:rsidRPr="009C1208">
        <w:fldChar w:fldCharType="begin"/>
      </w:r>
      <w:r w:rsidR="00782A9C" w:rsidRPr="009C1208">
        <w:instrText xml:space="preserve"> REF _Ref104074 \h </w:instrText>
      </w:r>
      <w:r w:rsidR="009C1208">
        <w:instrText xml:space="preserve"> \* MERGEFORMAT </w:instrText>
      </w:r>
      <w:r w:rsidR="00782A9C" w:rsidRPr="009C1208">
        <w:fldChar w:fldCharType="separate"/>
      </w:r>
      <w:r w:rsidR="0007423B" w:rsidRPr="0007423B">
        <w:t xml:space="preserve">Equation </w:t>
      </w:r>
      <w:r w:rsidR="0007423B" w:rsidRPr="0007423B">
        <w:rPr>
          <w:noProof/>
        </w:rPr>
        <w:t>1</w:t>
      </w:r>
      <w:r w:rsidR="00782A9C" w:rsidRPr="009C1208">
        <w:fldChar w:fldCharType="end"/>
      </w:r>
      <w:r w:rsidR="00782A9C" w:rsidRPr="009C1208">
        <w:t>)</w:t>
      </w:r>
    </w:p>
    <w:p w14:paraId="2C6AD7CD" w14:textId="1F15C2F6" w:rsidR="00AB377A" w:rsidRPr="009C1208" w:rsidRDefault="00782A9C" w:rsidP="00AB377A">
      <w:pPr>
        <w:keepNext/>
      </w:pPr>
      <w:r w:rsidRPr="009C1208">
        <w:rPr>
          <w:noProof/>
          <w:lang w:eastAsia="en-GB"/>
        </w:rPr>
        <mc:AlternateContent>
          <mc:Choice Requires="wps">
            <w:drawing>
              <wp:anchor distT="0" distB="0" distL="114300" distR="114300" simplePos="0" relativeHeight="251679744" behindDoc="0" locked="0" layoutInCell="1" allowOverlap="1" wp14:anchorId="4B29C01D" wp14:editId="2D215B95">
                <wp:simplePos x="0" y="0"/>
                <wp:positionH relativeFrom="column">
                  <wp:posOffset>3797935</wp:posOffset>
                </wp:positionH>
                <wp:positionV relativeFrom="paragraph">
                  <wp:posOffset>619125</wp:posOffset>
                </wp:positionV>
                <wp:extent cx="162877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5A554DCB" w14:textId="35A9DCD8" w:rsidR="00AD45E5" w:rsidRPr="00897D19" w:rsidRDefault="00AD45E5" w:rsidP="00B47629">
                            <w:pPr>
                              <w:pStyle w:val="Caption"/>
                              <w:rPr>
                                <w:color w:val="595959" w:themeColor="text1" w:themeTint="A6"/>
                                <w:sz w:val="24"/>
                              </w:rPr>
                            </w:pPr>
                            <w:bookmarkStart w:id="45" w:name="_Ref104074"/>
                            <w:r>
                              <w:t xml:space="preserve">Equation </w:t>
                            </w:r>
                            <w:r>
                              <w:fldChar w:fldCharType="begin"/>
                            </w:r>
                            <w:r>
                              <w:instrText xml:space="preserve"> SEQ Equation \* ARABIC </w:instrText>
                            </w:r>
                            <w:r>
                              <w:fldChar w:fldCharType="separate"/>
                            </w:r>
                            <w:r>
                              <w:rPr>
                                <w:noProof/>
                              </w:rPr>
                              <w:t>1</w:t>
                            </w:r>
                            <w:r>
                              <w:fldChar w:fldCharType="end"/>
                            </w:r>
                            <w:bookmarkEnd w:id="45"/>
                            <w:r>
                              <w:t xml:space="preserve"> - Sigmoid formula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9C01D" id="Text Box 37" o:spid="_x0000_s1027" type="#_x0000_t202" style="position:absolute;margin-left:299.05pt;margin-top:48.75pt;width:128.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" stroked="f">
                <v:textbox style="mso-fit-shape-to-text:t" inset="0,0,0,0">
                  <w:txbxContent>
                    <w:p w14:paraId="5A554DCB" w14:textId="35A9DCD8" w:rsidR="00AD45E5" w:rsidRPr="00897D19" w:rsidRDefault="00AD45E5" w:rsidP="00B47629">
                      <w:pPr>
                        <w:pStyle w:val="Caption"/>
                        <w:rPr>
                          <w:color w:val="595959" w:themeColor="text1" w:themeTint="A6"/>
                          <w:sz w:val="24"/>
                        </w:rPr>
                      </w:pPr>
                      <w:bookmarkStart w:id="46" w:name="_Ref104074"/>
                      <w:r>
                        <w:t xml:space="preserve">Equation </w:t>
                      </w:r>
                      <w:r>
                        <w:fldChar w:fldCharType="begin"/>
                      </w:r>
                      <w:r>
                        <w:instrText xml:space="preserve"> SEQ Equation \* ARABIC </w:instrText>
                      </w:r>
                      <w:r>
                        <w:fldChar w:fldCharType="separate"/>
                      </w:r>
                      <w:r>
                        <w:rPr>
                          <w:noProof/>
                        </w:rPr>
                        <w:t>1</w:t>
                      </w:r>
                      <w:r>
                        <w:fldChar w:fldCharType="end"/>
                      </w:r>
                      <w:bookmarkEnd w:id="46"/>
                      <w:r>
                        <w:t xml:space="preserve"> - Sigmoid formula</w:t>
                      </w:r>
                    </w:p>
                  </w:txbxContent>
                </v:textbox>
              </v:shape>
            </w:pict>
          </mc:Fallback>
        </mc:AlternateContent>
      </w:r>
      <w:r w:rsidRPr="009C1208">
        <w:rPr>
          <w:noProof/>
          <w:lang w:eastAsia="en-GB"/>
        </w:rPr>
        <w:drawing>
          <wp:anchor distT="0" distB="0" distL="114300" distR="114300" simplePos="0" relativeHeight="251674624" behindDoc="0" locked="0" layoutInCell="1" allowOverlap="1" wp14:anchorId="6E119B3E" wp14:editId="4327AA56">
            <wp:simplePos x="0" y="0"/>
            <wp:positionH relativeFrom="column">
              <wp:posOffset>3778885</wp:posOffset>
            </wp:positionH>
            <wp:positionV relativeFrom="paragraph">
              <wp:posOffset>9525</wp:posOffset>
            </wp:positionV>
            <wp:extent cx="1628775" cy="600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8775" cy="600075"/>
                    </a:xfrm>
                    <a:prstGeom prst="rect">
                      <a:avLst/>
                    </a:prstGeom>
                  </pic:spPr>
                </pic:pic>
              </a:graphicData>
            </a:graphic>
            <wp14:sizeRelH relativeFrom="page">
              <wp14:pctWidth>0</wp14:pctWidth>
            </wp14:sizeRelH>
            <wp14:sizeRelV relativeFrom="page">
              <wp14:pctHeight>0</wp14:pctHeight>
            </wp14:sizeRelV>
          </wp:anchor>
        </w:drawing>
      </w:r>
      <w:r w:rsidR="00AB377A" w:rsidRPr="009C1208">
        <w:rPr>
          <w:noProof/>
          <w:lang w:eastAsia="en-GB"/>
        </w:rPr>
        <w:drawing>
          <wp:inline distT="0" distB="0" distL="0" distR="0" wp14:anchorId="68627F4F" wp14:editId="68424EDB">
            <wp:extent cx="3050540" cy="2033905"/>
            <wp:effectExtent l="0" t="0" r="0" b="0"/>
            <wp:docPr id="32" name="Picture 32" descr="Image result for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gmoid fun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0540" cy="2033905"/>
                    </a:xfrm>
                    <a:prstGeom prst="rect">
                      <a:avLst/>
                    </a:prstGeom>
                    <a:noFill/>
                    <a:ln>
                      <a:noFill/>
                    </a:ln>
                  </pic:spPr>
                </pic:pic>
              </a:graphicData>
            </a:graphic>
          </wp:inline>
        </w:drawing>
      </w:r>
    </w:p>
    <w:p w14:paraId="7438F927" w14:textId="313FE3C7" w:rsidR="00AB377A" w:rsidRPr="009C1208" w:rsidRDefault="00AB377A" w:rsidP="00206266">
      <w:pPr>
        <w:pStyle w:val="Caption"/>
        <w:ind w:left="720" w:firstLine="720"/>
        <w:jc w:val="left"/>
      </w:pPr>
      <w:bookmarkStart w:id="47" w:name="_Ref526971129"/>
      <w:r w:rsidRPr="009C1208">
        <w:t xml:space="preserve">Figure </w:t>
      </w:r>
      <w:r w:rsidRPr="009C1208">
        <w:fldChar w:fldCharType="begin"/>
      </w:r>
      <w:r w:rsidRPr="009C1208">
        <w:instrText xml:space="preserve"> SEQ Figure \* ARABIC </w:instrText>
      </w:r>
      <w:r w:rsidRPr="009C1208">
        <w:fldChar w:fldCharType="separate"/>
      </w:r>
      <w:r w:rsidR="0007423B">
        <w:rPr>
          <w:noProof/>
        </w:rPr>
        <w:t>7</w:t>
      </w:r>
      <w:r w:rsidRPr="009C1208">
        <w:fldChar w:fldCharType="end"/>
      </w:r>
      <w:r w:rsidRPr="009C1208">
        <w:t xml:space="preserve"> - Sigmoid function</w:t>
      </w:r>
      <w:bookmarkEnd w:id="47"/>
    </w:p>
    <w:p w14:paraId="4E927DC3" w14:textId="2EB13722" w:rsidR="00602A0E" w:rsidRDefault="00F16E95" w:rsidP="00602A0E">
      <w:r w:rsidRPr="009C1208">
        <w:rPr>
          <w:noProof/>
          <w:lang w:eastAsia="en-GB"/>
        </w:rPr>
        <w:lastRenderedPageBreak/>
        <mc:AlternateContent>
          <mc:Choice Requires="wps">
            <w:drawing>
              <wp:anchor distT="0" distB="0" distL="114300" distR="114300" simplePos="0" relativeHeight="251649024" behindDoc="0" locked="0" layoutInCell="1" allowOverlap="1" wp14:anchorId="52015D08" wp14:editId="45C2CFFE">
                <wp:simplePos x="0" y="0"/>
                <wp:positionH relativeFrom="column">
                  <wp:posOffset>4602480</wp:posOffset>
                </wp:positionH>
                <wp:positionV relativeFrom="paragraph">
                  <wp:posOffset>1861185</wp:posOffset>
                </wp:positionV>
                <wp:extent cx="136398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363980" cy="635"/>
                        </a:xfrm>
                        <a:prstGeom prst="rect">
                          <a:avLst/>
                        </a:prstGeom>
                        <a:solidFill>
                          <a:prstClr val="white"/>
                        </a:solidFill>
                        <a:ln>
                          <a:noFill/>
                        </a:ln>
                      </wps:spPr>
                      <wps:txbx>
                        <w:txbxContent>
                          <w:p w14:paraId="5AD04C7F" w14:textId="618A5B22" w:rsidR="00AD45E5" w:rsidRPr="00C33260" w:rsidRDefault="00AD45E5" w:rsidP="00F16E95">
                            <w:pPr>
                              <w:pStyle w:val="Caption"/>
                              <w:rPr>
                                <w:noProof/>
                                <w:color w:val="595959" w:themeColor="text1" w:themeTint="A6"/>
                              </w:rPr>
                            </w:pPr>
                            <w:bookmarkStart w:id="48" w:name="_Ref527030920"/>
                            <w:r>
                              <w:t xml:space="preserve">Figure </w:t>
                            </w:r>
                            <w:r>
                              <w:fldChar w:fldCharType="begin"/>
                            </w:r>
                            <w:r>
                              <w:instrText xml:space="preserve"> SEQ Figure \* ARABIC </w:instrText>
                            </w:r>
                            <w:r>
                              <w:fldChar w:fldCharType="separate"/>
                            </w:r>
                            <w:r>
                              <w:rPr>
                                <w:noProof/>
                              </w:rPr>
                              <w:t>10</w:t>
                            </w:r>
                            <w:r>
                              <w:fldChar w:fldCharType="end"/>
                            </w:r>
                            <w:bookmarkEnd w:id="48"/>
                            <w:r>
                              <w:t xml:space="preserve"> – Node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15D08" id="Text Box 27" o:spid="_x0000_s1028" type="#_x0000_t202" style="position:absolute;margin-left:362.4pt;margin-top:146.55pt;width:107.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ykLgIAAGY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" stroked="f">
                <v:textbox style="mso-fit-shape-to-text:t" inset="0,0,0,0">
                  <w:txbxContent>
                    <w:p w14:paraId="5AD04C7F" w14:textId="618A5B22" w:rsidR="00AD45E5" w:rsidRPr="00C33260" w:rsidRDefault="00AD45E5" w:rsidP="00F16E95">
                      <w:pPr>
                        <w:pStyle w:val="Caption"/>
                        <w:rPr>
                          <w:noProof/>
                          <w:color w:val="595959" w:themeColor="text1" w:themeTint="A6"/>
                        </w:rPr>
                      </w:pPr>
                      <w:bookmarkStart w:id="49" w:name="_Ref527030920"/>
                      <w:r>
                        <w:t xml:space="preserve">Figure </w:t>
                      </w:r>
                      <w:r>
                        <w:fldChar w:fldCharType="begin"/>
                      </w:r>
                      <w:r>
                        <w:instrText xml:space="preserve"> SEQ Figure \* ARABIC </w:instrText>
                      </w:r>
                      <w:r>
                        <w:fldChar w:fldCharType="separate"/>
                      </w:r>
                      <w:r>
                        <w:rPr>
                          <w:noProof/>
                        </w:rPr>
                        <w:t>10</w:t>
                      </w:r>
                      <w:r>
                        <w:fldChar w:fldCharType="end"/>
                      </w:r>
                      <w:bookmarkEnd w:id="49"/>
                      <w:r>
                        <w:t xml:space="preserve"> – Node UML Class diagram</w:t>
                      </w:r>
                    </w:p>
                  </w:txbxContent>
                </v:textbox>
                <w10:wrap type="square"/>
              </v:shape>
            </w:pict>
          </mc:Fallback>
        </mc:AlternateContent>
      </w:r>
      <w:r w:rsidR="00244C0D" w:rsidRPr="009C1208">
        <w:rPr>
          <w:noProof/>
          <w:lang w:eastAsia="en-GB"/>
        </w:rPr>
        <w:drawing>
          <wp:anchor distT="0" distB="0" distL="114300" distR="114300" simplePos="0" relativeHeight="251643904" behindDoc="0" locked="0" layoutInCell="1" allowOverlap="1" wp14:anchorId="13983ACA" wp14:editId="48DE6A9A">
            <wp:simplePos x="0" y="0"/>
            <wp:positionH relativeFrom="column">
              <wp:posOffset>4602480</wp:posOffset>
            </wp:positionH>
            <wp:positionV relativeFrom="paragraph">
              <wp:posOffset>51435</wp:posOffset>
            </wp:positionV>
            <wp:extent cx="1363980" cy="17526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398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47EB" w:rsidRPr="009C1208">
        <w:t xml:space="preserve">The </w:t>
      </w:r>
      <w:r w:rsidR="006C4F11" w:rsidRPr="009C1208">
        <w:t>nodes</w:t>
      </w:r>
      <w:r w:rsidR="002F47EB" w:rsidRPr="009C1208">
        <w:t xml:space="preserve"> will be the main </w:t>
      </w:r>
      <w:r w:rsidR="00CF3535" w:rsidRPr="009C1208">
        <w:t>object, which</w:t>
      </w:r>
      <w:r w:rsidR="002F47EB" w:rsidRPr="009C1208">
        <w:t xml:space="preserve"> will contain </w:t>
      </w:r>
      <w:r w:rsidR="00EC25E7" w:rsidRPr="009C1208">
        <w:t xml:space="preserve">all the necessary </w:t>
      </w:r>
      <w:r w:rsidR="00B969CD" w:rsidRPr="009C1208">
        <w:t>methods</w:t>
      </w:r>
      <w:r w:rsidR="00EC25E7" w:rsidRPr="009C1208">
        <w:t xml:space="preserve"> and data structures </w:t>
      </w:r>
      <w:r w:rsidR="00987C91" w:rsidRPr="009C1208">
        <w:t xml:space="preserve">to </w:t>
      </w:r>
      <w:r w:rsidR="005B3D2F" w:rsidRPr="009C1208">
        <w:t>perform</w:t>
      </w:r>
      <w:r w:rsidR="00987C91" w:rsidRPr="009C1208">
        <w:t xml:space="preserve"> the calculations.</w:t>
      </w:r>
      <w:r w:rsidR="006C4F11" w:rsidRPr="009C1208">
        <w:t xml:space="preserve"> The UML class diagram for this class is shown in </w:t>
      </w:r>
      <w:r w:rsidR="006C4F11" w:rsidRPr="009C1208">
        <w:fldChar w:fldCharType="begin"/>
      </w:r>
      <w:r w:rsidR="006C4F11" w:rsidRPr="009C1208">
        <w:instrText xml:space="preserve"> REF _Ref527030920 \h </w:instrText>
      </w:r>
      <w:r w:rsidR="00C80910" w:rsidRPr="009C1208">
        <w:instrText xml:space="preserve"> \* MERGEFORMAT </w:instrText>
      </w:r>
      <w:r w:rsidR="006C4F11" w:rsidRPr="009C1208">
        <w:fldChar w:fldCharType="separate"/>
      </w:r>
      <w:r w:rsidR="0007423B" w:rsidRPr="0007423B">
        <w:t xml:space="preserve">Figure </w:t>
      </w:r>
      <w:r w:rsidR="0007423B" w:rsidRPr="0007423B">
        <w:rPr>
          <w:noProof/>
        </w:rPr>
        <w:t>10</w:t>
      </w:r>
      <w:r w:rsidR="006C4F11" w:rsidRPr="009C1208">
        <w:fldChar w:fldCharType="end"/>
      </w:r>
      <w:r w:rsidR="006C4F11" w:rsidRPr="009C1208">
        <w:t>.</w:t>
      </w:r>
      <w:r w:rsidR="00A928B6" w:rsidRPr="009C1208">
        <w:t xml:space="preserve"> This demonstrates </w:t>
      </w:r>
      <w:r w:rsidR="00A928B6" w:rsidRPr="009C1208">
        <w:rPr>
          <w:b/>
        </w:rPr>
        <w:t>encapsulation</w:t>
      </w:r>
      <w:r w:rsidR="008F3EED" w:rsidRPr="009C1208">
        <w:rPr>
          <w:b/>
        </w:rPr>
        <w:t xml:space="preserve"> </w:t>
      </w:r>
      <w:r w:rsidR="008F3EED" w:rsidRPr="009C1208">
        <w:t>of data</w:t>
      </w:r>
      <w:r w:rsidR="00A928B6" w:rsidRPr="009C1208">
        <w:rPr>
          <w:b/>
        </w:rPr>
        <w:t xml:space="preserve"> </w:t>
      </w:r>
      <w:r w:rsidR="00A928B6" w:rsidRPr="009C1208">
        <w:t xml:space="preserve">in objects. I will also demonstrate </w:t>
      </w:r>
      <w:r w:rsidR="00A928B6" w:rsidRPr="009C1208">
        <w:rPr>
          <w:b/>
        </w:rPr>
        <w:t xml:space="preserve">abstraction </w:t>
      </w:r>
      <w:r w:rsidR="00A928B6" w:rsidRPr="009C1208">
        <w:t xml:space="preserve">by designing the neural network class separately from the other classes. This way the environment can be configured and run without worrying </w:t>
      </w:r>
      <w:r w:rsidR="00CF3535" w:rsidRPr="009C1208">
        <w:t>about complications</w:t>
      </w:r>
      <w:r w:rsidR="00A928B6" w:rsidRPr="009C1208">
        <w:t xml:space="preserve"> in the neural network class. The only way to interact with a neural network will be through each instance’s </w:t>
      </w:r>
      <w:r w:rsidR="00A23CCF">
        <w:t xml:space="preserve">set and get </w:t>
      </w:r>
      <w:r w:rsidR="00A928B6" w:rsidRPr="009C1208">
        <w:t>methods.</w:t>
      </w:r>
      <w:r w:rsidR="00B07CB2" w:rsidRPr="009C1208">
        <w:t xml:space="preserve"> </w:t>
      </w:r>
      <w:r w:rsidR="006C4F11" w:rsidRPr="009C1208">
        <w:t xml:space="preserve">This is an example of </w:t>
      </w:r>
      <w:r w:rsidR="006C4F11" w:rsidRPr="009C1208">
        <w:rPr>
          <w:b/>
        </w:rPr>
        <w:t>defensive programming</w:t>
      </w:r>
      <w:r w:rsidR="006C4F11" w:rsidRPr="009C1208">
        <w:t xml:space="preserve"> used to prevent any errors.</w:t>
      </w:r>
    </w:p>
    <w:p w14:paraId="75DED29E" w14:textId="0042DECE" w:rsidR="003813C3" w:rsidRDefault="003813C3" w:rsidP="00602A0E"/>
    <w:p w14:paraId="206A2B6D" w14:textId="6910D974" w:rsidR="003813C3" w:rsidRDefault="003813C3" w:rsidP="00602A0E"/>
    <w:p w14:paraId="46732F8D" w14:textId="20317B3C" w:rsidR="003813C3" w:rsidRDefault="003813C3" w:rsidP="00602A0E"/>
    <w:p w14:paraId="2551672B" w14:textId="75199F9E" w:rsidR="003813C3" w:rsidRDefault="003813C3" w:rsidP="00602A0E"/>
    <w:p w14:paraId="730D77CB" w14:textId="473E1BD6" w:rsidR="003813C3" w:rsidRDefault="003813C3" w:rsidP="00602A0E"/>
    <w:p w14:paraId="34BEB018" w14:textId="56BE6C1F" w:rsidR="003813C3" w:rsidRDefault="003813C3" w:rsidP="00602A0E"/>
    <w:p w14:paraId="6246CDAE" w14:textId="2416E565" w:rsidR="003813C3" w:rsidRDefault="003813C3" w:rsidP="00602A0E"/>
    <w:p w14:paraId="1D6B2870" w14:textId="2BAA1178" w:rsidR="003813C3" w:rsidRDefault="003813C3" w:rsidP="00602A0E"/>
    <w:p w14:paraId="366CFDA3" w14:textId="729DF2CA" w:rsidR="003813C3" w:rsidRDefault="003813C3" w:rsidP="00602A0E"/>
    <w:p w14:paraId="30781CB4" w14:textId="1D7CD053" w:rsidR="003813C3" w:rsidRDefault="003813C3" w:rsidP="00602A0E"/>
    <w:p w14:paraId="5850D160" w14:textId="725BD464" w:rsidR="003813C3" w:rsidRDefault="003813C3" w:rsidP="00602A0E"/>
    <w:p w14:paraId="47F005C6" w14:textId="6383D657" w:rsidR="003813C3" w:rsidRDefault="003813C3" w:rsidP="00602A0E"/>
    <w:p w14:paraId="53C2A9C3" w14:textId="5E283955" w:rsidR="003813C3" w:rsidRDefault="003813C3" w:rsidP="00602A0E"/>
    <w:p w14:paraId="482C5CBA" w14:textId="4F859439" w:rsidR="003813C3" w:rsidRDefault="003813C3" w:rsidP="00602A0E"/>
    <w:p w14:paraId="529420AE" w14:textId="53D6810B" w:rsidR="003813C3" w:rsidRDefault="003813C3" w:rsidP="00602A0E"/>
    <w:p w14:paraId="67216740" w14:textId="412CC7F7" w:rsidR="003813C3" w:rsidRDefault="003813C3" w:rsidP="00602A0E"/>
    <w:p w14:paraId="6E0023B2" w14:textId="0DD89925" w:rsidR="003813C3" w:rsidRDefault="003813C3" w:rsidP="00602A0E"/>
    <w:p w14:paraId="4977E6CC" w14:textId="77777777" w:rsidR="003813C3" w:rsidRPr="009C1208" w:rsidRDefault="003813C3" w:rsidP="00602A0E"/>
    <w:p w14:paraId="25B1E3BB" w14:textId="795551A3" w:rsidR="00602A0E" w:rsidRPr="009C1208" w:rsidRDefault="00602A0E" w:rsidP="00602A0E">
      <w:pPr>
        <w:pStyle w:val="Heading2"/>
      </w:pPr>
      <w:bookmarkStart w:id="50" w:name="_Toc513972301"/>
      <w:bookmarkStart w:id="51" w:name="_Toc720307"/>
      <w:r w:rsidRPr="009C1208">
        <w:lastRenderedPageBreak/>
        <w:t>Environment</w:t>
      </w:r>
      <w:bookmarkEnd w:id="50"/>
      <w:bookmarkEnd w:id="51"/>
    </w:p>
    <w:p w14:paraId="695C45FD" w14:textId="7525D468" w:rsidR="00E90F59" w:rsidRPr="009C1208" w:rsidRDefault="00A11796" w:rsidP="00E90F59">
      <w:r w:rsidRPr="009C1208">
        <w:rPr>
          <w:noProof/>
          <w:lang w:eastAsia="en-GB"/>
        </w:rPr>
        <w:drawing>
          <wp:anchor distT="0" distB="0" distL="114300" distR="114300" simplePos="0" relativeHeight="251638784" behindDoc="0" locked="0" layoutInCell="1" allowOverlap="1" wp14:anchorId="68078F2E" wp14:editId="2F80E142">
            <wp:simplePos x="0" y="0"/>
            <wp:positionH relativeFrom="page">
              <wp:posOffset>5842635</wp:posOffset>
            </wp:positionH>
            <wp:positionV relativeFrom="paragraph">
              <wp:posOffset>295275</wp:posOffset>
            </wp:positionV>
            <wp:extent cx="1614170" cy="6466205"/>
            <wp:effectExtent l="0" t="0" r="5080" b="0"/>
            <wp:wrapSquare wrapText="bothSides"/>
            <wp:docPr id="14" name="Picture 14" descr="U:\Downloads\AI-Environ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Downloads\AI-Environment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4170" cy="646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F59" w:rsidRPr="009C1208">
        <w:t xml:space="preserve">The sole purpose of this class is to evaluate the </w:t>
      </w:r>
      <w:r w:rsidR="00E16634">
        <w:t>viability</w:t>
      </w:r>
      <w:r w:rsidR="00DD57EA">
        <w:t>(</w:t>
      </w:r>
      <w:r w:rsidR="00DD57EA" w:rsidRPr="00DD57EA">
        <w:rPr>
          <w:b/>
        </w:rPr>
        <w:t>fitness</w:t>
      </w:r>
      <w:r w:rsidR="00DD57EA">
        <w:t>)</w:t>
      </w:r>
      <w:r w:rsidR="00E90F59" w:rsidRPr="009C1208">
        <w:t xml:space="preserve"> of each </w:t>
      </w:r>
      <w:r w:rsidR="00304A02">
        <w:t>solution</w:t>
      </w:r>
      <w:r w:rsidR="00E90F59" w:rsidRPr="009C1208">
        <w:t xml:space="preserve"> </w:t>
      </w:r>
      <w:r w:rsidR="003813C3">
        <w:t>in the current population.</w:t>
      </w:r>
    </w:p>
    <w:p w14:paraId="347A3C66" w14:textId="10A1582D" w:rsidR="00602A0E" w:rsidRPr="009C1208" w:rsidRDefault="00602A0E" w:rsidP="00602A0E">
      <w:r w:rsidRPr="009C1208">
        <w:t xml:space="preserve">For my project, I have decided to use a virtual car in a </w:t>
      </w:r>
      <w:r w:rsidRPr="00DD57EA">
        <w:rPr>
          <w:b/>
        </w:rPr>
        <w:t>simulated environment</w:t>
      </w:r>
      <w:r w:rsidRPr="009C1208">
        <w:t xml:space="preserve"> for maximum control and efficiency. The training process will be much faster</w:t>
      </w:r>
      <w:r w:rsidR="00C6599A" w:rsidRPr="009C1208">
        <w:t xml:space="preserve"> to run in a simulated environment</w:t>
      </w:r>
      <w:r w:rsidRPr="009C1208">
        <w:t xml:space="preserve"> compared to </w:t>
      </w:r>
      <w:r w:rsidR="00F14F22" w:rsidRPr="009C1208">
        <w:t>on a</w:t>
      </w:r>
      <w:r w:rsidRPr="009C1208">
        <w:t xml:space="preserve"> real car as simulations will be able to run simultaneously and much faster than a real car will as I will have full control of the environment clock. The simultaneous instances will be managed by the main controller class </w:t>
      </w:r>
      <w:r w:rsidR="002C3872">
        <w:t>using</w:t>
      </w:r>
      <w:r w:rsidRPr="009C1208">
        <w:t xml:space="preserve"> the genetic algorithm.</w:t>
      </w:r>
    </w:p>
    <w:p w14:paraId="506BE920" w14:textId="761E7F53" w:rsidR="00602A0E" w:rsidRPr="009C1208" w:rsidRDefault="00602A0E" w:rsidP="00602A0E">
      <w:r w:rsidRPr="009C1208">
        <w:t xml:space="preserve"> Designing the car and virtual environment myself will allow me to have </w:t>
      </w:r>
      <w:r w:rsidR="001F6BE9">
        <w:rPr>
          <w:b/>
        </w:rPr>
        <w:t>complete</w:t>
      </w:r>
      <w:r w:rsidRPr="001F6BE9">
        <w:rPr>
          <w:b/>
        </w:rPr>
        <w:t xml:space="preserve"> control </w:t>
      </w:r>
      <w:r w:rsidRPr="009C1208">
        <w:t xml:space="preserve">of what the AI learns and how it learns. It will allow me to design the inputs the network receives and the outputs it produces. This will make it much easier to implement and debug the AI. </w:t>
      </w:r>
      <w:r w:rsidR="00206266" w:rsidRPr="009C1208">
        <w:t>This,</w:t>
      </w:r>
      <w:r w:rsidRPr="009C1208">
        <w:t xml:space="preserve"> however, means that I will not be able to </w:t>
      </w:r>
      <w:r w:rsidR="0023384F" w:rsidRPr="009C1208">
        <w:t>employ</w:t>
      </w:r>
      <w:r w:rsidRPr="009C1208">
        <w:t xml:space="preserve"> perfect </w:t>
      </w:r>
      <w:r w:rsidR="00DD542B" w:rsidRPr="009C1208">
        <w:t>physics, which</w:t>
      </w:r>
      <w:r w:rsidRPr="009C1208">
        <w:t xml:space="preserve"> I would attain if I used a real car for the training process. </w:t>
      </w:r>
      <w:r w:rsidR="00EE67A8">
        <w:t>This can be improved by further training a solution obtained from my algorithm in a real environment</w:t>
      </w:r>
      <w:r w:rsidRPr="009C1208">
        <w:t>. This will minimize time spent on training while also achieving realistic driving. I will be focusing on the</w:t>
      </w:r>
      <w:r w:rsidR="005B5753" w:rsidRPr="009C1208">
        <w:t xml:space="preserve"> </w:t>
      </w:r>
      <w:r w:rsidRPr="009C1208">
        <w:t>virtual aspect of the AI throughout this project</w:t>
      </w:r>
      <w:r w:rsidR="00242A10">
        <w:t>.</w:t>
      </w:r>
    </w:p>
    <w:p w14:paraId="56DB42D2" w14:textId="54E939BF" w:rsidR="00602A0E" w:rsidRPr="009C1208" w:rsidRDefault="00602A0E" w:rsidP="00602A0E">
      <w:r w:rsidRPr="009C1208">
        <w:t>At first, I considered making the virtual environment 3-</w:t>
      </w:r>
      <w:r w:rsidR="006E6304" w:rsidRPr="009C1208">
        <w:t>dimensional</w:t>
      </w:r>
      <w:r w:rsidRPr="009C1208">
        <w:t xml:space="preserve">, but I quickly realized that a </w:t>
      </w:r>
      <w:r w:rsidRPr="001F6BE9">
        <w:rPr>
          <w:b/>
        </w:rPr>
        <w:t>2-</w:t>
      </w:r>
      <w:r w:rsidR="006E6304" w:rsidRPr="001F6BE9">
        <w:rPr>
          <w:b/>
        </w:rPr>
        <w:t>dimensional</w:t>
      </w:r>
      <w:r w:rsidRPr="009C1208">
        <w:t xml:space="preserve"> environment is much more appropriate. Not only would it be much easier to design, </w:t>
      </w:r>
      <w:r w:rsidR="0012217C" w:rsidRPr="009C1208">
        <w:t>but also</w:t>
      </w:r>
      <w:r w:rsidRPr="009C1208">
        <w:t xml:space="preserve"> training would be much faster without the added burden of 3D rendering. A 2D environment is perfect for my project as the AI collision detection and navigation only works in one plane. This could easily be extended to 3-dimensions once I have a working proof of concept should I choose to train a different vehicle such as a drone.</w:t>
      </w:r>
    </w:p>
    <w:p w14:paraId="349F5618" w14:textId="187B7030" w:rsidR="00602A0E" w:rsidRPr="009C1208" w:rsidRDefault="00602A0E" w:rsidP="00602A0E">
      <w:r w:rsidRPr="009C1208">
        <w:t xml:space="preserve">I was initially considering programming a full-fledged </w:t>
      </w:r>
      <w:r w:rsidRPr="00314F7D">
        <w:rPr>
          <w:b/>
        </w:rPr>
        <w:t>physics engine</w:t>
      </w:r>
      <w:r w:rsidRPr="009C1208">
        <w:t xml:space="preserve"> using the pymunk library for my simulation to achieve maximum realism and effectiveness. </w:t>
      </w:r>
      <w:r w:rsidR="0012217C" w:rsidRPr="009C1208">
        <w:t>However,</w:t>
      </w:r>
      <w:r w:rsidRPr="009C1208">
        <w:t xml:space="preserve"> I decided against it when </w:t>
      </w:r>
      <w:r w:rsidR="00292E79">
        <w:t>I considered the possible extension</w:t>
      </w:r>
      <w:r w:rsidR="000D27E7">
        <w:t xml:space="preserve"> </w:t>
      </w:r>
      <w:r w:rsidR="005D65E1">
        <w:t>of training in a real environment.</w:t>
      </w:r>
      <w:r w:rsidRPr="009C1208">
        <w:t xml:space="preserve"> </w:t>
      </w:r>
      <w:r w:rsidR="005D65E1">
        <w:t>Therefore, the</w:t>
      </w:r>
      <w:r w:rsidRPr="009C1208">
        <w:t xml:space="preserve"> AI now only needs to </w:t>
      </w:r>
      <w:r w:rsidR="00720721">
        <w:t>recognize</w:t>
      </w:r>
      <w:r w:rsidRPr="009C1208">
        <w:t xml:space="preserve"> the</w:t>
      </w:r>
      <w:r w:rsidR="00720721">
        <w:t xml:space="preserve"> basic</w:t>
      </w:r>
      <w:r w:rsidRPr="009C1208">
        <w:t xml:space="preserve"> </w:t>
      </w:r>
      <w:r w:rsidR="005D65E1">
        <w:t>pattern</w:t>
      </w:r>
      <w:r w:rsidR="00720721">
        <w:t xml:space="preserve">s and </w:t>
      </w:r>
      <w:r w:rsidR="00A11796">
        <w:t>learn the actions it needs to take</w:t>
      </w:r>
      <w:r w:rsidRPr="009C1208">
        <w:t>. Now without the added burden of complex physics out of the way, I could focus on the learning aspect.</w:t>
      </w:r>
    </w:p>
    <w:p w14:paraId="1C7ED0D0" w14:textId="374242C7" w:rsidR="00E90F59" w:rsidRPr="009C1208" w:rsidRDefault="001F5D0A" w:rsidP="00602A0E">
      <w:r w:rsidRPr="009C1208">
        <w:rPr>
          <w:noProof/>
          <w:lang w:eastAsia="en-GB"/>
        </w:rPr>
        <mc:AlternateContent>
          <mc:Choice Requires="wps">
            <w:drawing>
              <wp:anchor distT="0" distB="0" distL="114300" distR="114300" simplePos="0" relativeHeight="251659264" behindDoc="0" locked="0" layoutInCell="1" allowOverlap="1" wp14:anchorId="4BEEF470" wp14:editId="5736884D">
                <wp:simplePos x="0" y="0"/>
                <wp:positionH relativeFrom="column">
                  <wp:posOffset>4737709</wp:posOffset>
                </wp:positionH>
                <wp:positionV relativeFrom="paragraph">
                  <wp:posOffset>417195</wp:posOffset>
                </wp:positionV>
                <wp:extent cx="161417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14170" cy="635"/>
                        </a:xfrm>
                        <a:prstGeom prst="rect">
                          <a:avLst/>
                        </a:prstGeom>
                        <a:solidFill>
                          <a:prstClr val="white"/>
                        </a:solidFill>
                        <a:ln>
                          <a:noFill/>
                        </a:ln>
                      </wps:spPr>
                      <wps:txbx>
                        <w:txbxContent>
                          <w:p w14:paraId="44932A32" w14:textId="0A78E128" w:rsidR="00AD45E5" w:rsidRPr="00F20F5B" w:rsidRDefault="00AD45E5" w:rsidP="001F5D0A">
                            <w:pPr>
                              <w:pStyle w:val="Caption"/>
                              <w:rPr>
                                <w:color w:val="595959" w:themeColor="text1" w:themeTint="A6"/>
                              </w:rPr>
                            </w:pPr>
                            <w:r>
                              <w:t xml:space="preserve">Figure </w:t>
                            </w:r>
                            <w:r>
                              <w:fldChar w:fldCharType="begin"/>
                            </w:r>
                            <w:r>
                              <w:instrText xml:space="preserve"> SEQ Figure \* ARABIC </w:instrText>
                            </w:r>
                            <w:r>
                              <w:fldChar w:fldCharType="separate"/>
                            </w:r>
                            <w:r>
                              <w:rPr>
                                <w:noProof/>
                              </w:rPr>
                              <w:t>11</w:t>
                            </w:r>
                            <w:r>
                              <w:fldChar w:fldCharType="end"/>
                            </w:r>
                            <w:r>
                              <w:t xml:space="preserve"> - </w:t>
                            </w:r>
                            <w:r w:rsidRPr="00EF6DF0">
                              <w:t>Environment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EF470" id="Text Box 30" o:spid="_x0000_s1029" type="#_x0000_t202" style="position:absolute;margin-left:373.05pt;margin-top:32.85pt;width:127.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" stroked="f">
                <v:textbox style="mso-fit-shape-to-text:t" inset="0,0,0,0">
                  <w:txbxContent>
                    <w:p w14:paraId="44932A32" w14:textId="0A78E128" w:rsidR="00AD45E5" w:rsidRPr="00F20F5B" w:rsidRDefault="00AD45E5" w:rsidP="001F5D0A">
                      <w:pPr>
                        <w:pStyle w:val="Caption"/>
                        <w:rPr>
                          <w:color w:val="595959" w:themeColor="text1" w:themeTint="A6"/>
                        </w:rPr>
                      </w:pPr>
                      <w:r>
                        <w:t xml:space="preserve">Figure </w:t>
                      </w:r>
                      <w:r>
                        <w:fldChar w:fldCharType="begin"/>
                      </w:r>
                      <w:r>
                        <w:instrText xml:space="preserve"> SEQ Figure \* ARABIC </w:instrText>
                      </w:r>
                      <w:r>
                        <w:fldChar w:fldCharType="separate"/>
                      </w:r>
                      <w:r>
                        <w:rPr>
                          <w:noProof/>
                        </w:rPr>
                        <w:t>11</w:t>
                      </w:r>
                      <w:r>
                        <w:fldChar w:fldCharType="end"/>
                      </w:r>
                      <w:r>
                        <w:t xml:space="preserve"> - </w:t>
                      </w:r>
                      <w:r w:rsidRPr="00EF6DF0">
                        <w:t>Environment flow diagram</w:t>
                      </w:r>
                    </w:p>
                  </w:txbxContent>
                </v:textbox>
                <w10:wrap type="square"/>
              </v:shape>
            </w:pict>
          </mc:Fallback>
        </mc:AlternateContent>
      </w:r>
      <w:r w:rsidR="005028C7" w:rsidRPr="009C1208">
        <w:t xml:space="preserve">Once an environment object is </w:t>
      </w:r>
      <w:r w:rsidR="005028C7" w:rsidRPr="008460D9">
        <w:rPr>
          <w:b/>
        </w:rPr>
        <w:t>initialized</w:t>
      </w:r>
      <w:r w:rsidR="00E90F59" w:rsidRPr="009C1208">
        <w:t xml:space="preserve"> with an array of </w:t>
      </w:r>
      <w:r w:rsidR="00D12645" w:rsidRPr="009C1208">
        <w:t>code objects</w:t>
      </w:r>
      <w:r w:rsidR="005B5B23" w:rsidRPr="009C1208">
        <w:t xml:space="preserve"> </w:t>
      </w:r>
      <w:r w:rsidR="00E90F59" w:rsidRPr="009C1208">
        <w:t>(</w:t>
      </w:r>
      <w:r w:rsidR="005B5B23" w:rsidRPr="009C1208">
        <w:t>each containing a neural network to control each car</w:t>
      </w:r>
      <w:r w:rsidR="00E90F59" w:rsidRPr="009C1208">
        <w:t>)</w:t>
      </w:r>
      <w:r w:rsidR="005028C7" w:rsidRPr="009C1208">
        <w:t xml:space="preserve">, a random number of obstacles of random sizes are generated with random movement vectors at random positions. This </w:t>
      </w:r>
      <w:r w:rsidR="005028C7" w:rsidRPr="00AF72B1">
        <w:rPr>
          <w:b/>
        </w:rPr>
        <w:t>randomness</w:t>
      </w:r>
      <w:r w:rsidR="005028C7" w:rsidRPr="009C1208">
        <w:t xml:space="preserve"> is required so that the AI doesn’t develop any bad habits such as just spinning in circles as this will be against the overall objective: to create an intelligent driver which can react to any random situation. Next, borders of fixed size will be created so the cars attempt to stay inside the screen. </w:t>
      </w:r>
      <w:r w:rsidR="00E90F59" w:rsidRPr="009C1208">
        <w:t>And finally, the car</w:t>
      </w:r>
      <w:r w:rsidR="0083667F" w:rsidRPr="009C1208">
        <w:t xml:space="preserve"> objects</w:t>
      </w:r>
      <w:r w:rsidR="00E90F59" w:rsidRPr="009C1208">
        <w:t xml:space="preserve"> are </w:t>
      </w:r>
      <w:r w:rsidR="0083667F" w:rsidRPr="009C1208">
        <w:t>initialized</w:t>
      </w:r>
      <w:r w:rsidR="005B5B23" w:rsidRPr="009C1208">
        <w:t xml:space="preserve"> from the provided </w:t>
      </w:r>
      <w:r w:rsidR="00D12645" w:rsidRPr="009C1208">
        <w:t>solutions</w:t>
      </w:r>
      <w:r w:rsidR="0083667F" w:rsidRPr="009C1208">
        <w:t xml:space="preserve"> and put into an array for evaluation</w:t>
      </w:r>
      <w:r w:rsidR="00E90F59" w:rsidRPr="009C1208">
        <w:t>.</w:t>
      </w:r>
      <w:r w:rsidR="0083667F" w:rsidRPr="009C1208">
        <w:t xml:space="preserve"> </w:t>
      </w:r>
      <w:r w:rsidR="00E90F59" w:rsidRPr="009C1208">
        <w:t xml:space="preserve"> </w:t>
      </w:r>
    </w:p>
    <w:p w14:paraId="7D41DEEC" w14:textId="358DA3C6" w:rsidR="0083667F" w:rsidRPr="009C1208" w:rsidRDefault="0083667F" w:rsidP="0083667F">
      <w:r w:rsidRPr="009C1208">
        <w:t xml:space="preserve">After initialization is complete, </w:t>
      </w:r>
      <w:r w:rsidR="00B07CB2" w:rsidRPr="009C1208">
        <w:t>an</w:t>
      </w:r>
      <w:r w:rsidRPr="009C1208">
        <w:t xml:space="preserve"> </w:t>
      </w:r>
      <w:r w:rsidRPr="00AF72B1">
        <w:rPr>
          <w:b/>
        </w:rPr>
        <w:t>iterative process</w:t>
      </w:r>
      <w:r w:rsidRPr="009C1208">
        <w:t xml:space="preserve"> is started to compute all the information for each frame. In each iteration, the sensors for each car are calculated and displayed. These are </w:t>
      </w:r>
      <w:r w:rsidR="0012217C" w:rsidRPr="009C1208">
        <w:t>five</w:t>
      </w:r>
      <w:r w:rsidRPr="009C1208">
        <w:t xml:space="preserve"> lines of points originating from the body of the car and spread evenly across the front of the car; essentially providing the car with a 180° field of view. </w:t>
      </w:r>
      <w:r w:rsidR="00C3440E" w:rsidRPr="009C1208">
        <w:t xml:space="preserve">This will return an array of distances from each sensor. Now, for each car, its sensors’ values are passed into its neural network and </w:t>
      </w:r>
      <w:r w:rsidR="0012217C" w:rsidRPr="009C1208">
        <w:t>an</w:t>
      </w:r>
      <w:r w:rsidR="00C3440E" w:rsidRPr="009C1208">
        <w:t xml:space="preserve"> output is produced. This output is the decision it makes, either drive left or right. This is repeated for each car. Once this has been done, the next frame is generated, by moving all the obstacles according to their vectors, and cars </w:t>
      </w:r>
      <w:r w:rsidR="00DD57EA">
        <w:t xml:space="preserve">steered </w:t>
      </w:r>
      <w:r w:rsidR="00C3440E" w:rsidRPr="009C1208">
        <w:t>according to their own decision.</w:t>
      </w:r>
      <w:r w:rsidR="00303452" w:rsidRPr="009C1208">
        <w:t xml:space="preserve"> Below, you can see a rough sketch of the way the neural network (brain) is going to interact with the car in the environment. This will be repeated for multiple cars with several obstacles.</w:t>
      </w:r>
    </w:p>
    <w:p w14:paraId="43B52084" w14:textId="51BEAA07" w:rsidR="00206266" w:rsidRPr="009C1208" w:rsidRDefault="005733A3" w:rsidP="00206266">
      <w:pPr>
        <w:keepNext/>
        <w:jc w:val="center"/>
      </w:pPr>
      <w:r w:rsidRPr="009C1208">
        <w:rPr>
          <w:noProof/>
          <w:lang w:eastAsia="en-GB"/>
        </w:rPr>
        <w:drawing>
          <wp:inline distT="0" distB="0" distL="0" distR="0" wp14:anchorId="13D38A76" wp14:editId="27A20711">
            <wp:extent cx="4991100" cy="319916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srcRect b="54655"/>
                    <a:stretch/>
                  </pic:blipFill>
                  <pic:spPr bwMode="auto">
                    <a:xfrm>
                      <a:off x="0" y="0"/>
                      <a:ext cx="4998748" cy="3204063"/>
                    </a:xfrm>
                    <a:prstGeom prst="rect">
                      <a:avLst/>
                    </a:prstGeom>
                    <a:noFill/>
                    <a:ln>
                      <a:noFill/>
                    </a:ln>
                    <a:extLst>
                      <a:ext uri="{53640926-AAD7-44D8-BBD7-CCE9431645EC}">
                        <a14:shadowObscured xmlns:a14="http://schemas.microsoft.com/office/drawing/2010/main"/>
                      </a:ext>
                    </a:extLst>
                  </pic:spPr>
                </pic:pic>
              </a:graphicData>
            </a:graphic>
          </wp:inline>
        </w:drawing>
      </w:r>
    </w:p>
    <w:p w14:paraId="4EFAB3D2" w14:textId="7DEC6C06" w:rsidR="005733A3" w:rsidRPr="009C1208" w:rsidRDefault="00206266" w:rsidP="00206266">
      <w:pPr>
        <w:pStyle w:val="Caption"/>
      </w:pPr>
      <w:r w:rsidRPr="009C1208">
        <w:t xml:space="preserve">Figure </w:t>
      </w:r>
      <w:r w:rsidRPr="009C1208">
        <w:fldChar w:fldCharType="begin"/>
      </w:r>
      <w:r w:rsidRPr="009C1208">
        <w:instrText xml:space="preserve"> SEQ Figure \* ARABIC </w:instrText>
      </w:r>
      <w:r w:rsidRPr="009C1208">
        <w:fldChar w:fldCharType="separate"/>
      </w:r>
      <w:r w:rsidR="0007423B">
        <w:rPr>
          <w:noProof/>
        </w:rPr>
        <w:t>10</w:t>
      </w:r>
      <w:r w:rsidRPr="009C1208">
        <w:fldChar w:fldCharType="end"/>
      </w:r>
      <w:r w:rsidRPr="009C1208">
        <w:t xml:space="preserve"> </w:t>
      </w:r>
      <w:r w:rsidR="007408A6">
        <w:t>–</w:t>
      </w:r>
      <w:r w:rsidRPr="009C1208">
        <w:t xml:space="preserve"> Learning</w:t>
      </w:r>
      <w:r w:rsidR="007408A6">
        <w:t xml:space="preserve"> summary</w:t>
      </w:r>
      <w:r w:rsidRPr="009C1208">
        <w:t xml:space="preserve"> sketch</w:t>
      </w:r>
    </w:p>
    <w:p w14:paraId="1968C92C" w14:textId="77777777" w:rsidR="00632B82" w:rsidRPr="009C1208" w:rsidRDefault="00632B82" w:rsidP="0083667F"/>
    <w:p w14:paraId="76386BBB" w14:textId="02A0C819" w:rsidR="00C3440E" w:rsidRPr="009C1208" w:rsidRDefault="00C3440E" w:rsidP="0083667F">
      <w:pPr>
        <w:rPr>
          <w:rFonts w:cstheme="majorHAnsi"/>
        </w:rPr>
      </w:pPr>
      <w:r w:rsidRPr="009C1208">
        <w:rPr>
          <w:rFonts w:cstheme="majorHAnsi"/>
        </w:rPr>
        <w:t>This process is repeated until every car has crashed</w:t>
      </w:r>
      <w:r w:rsidR="00DD57EA">
        <w:rPr>
          <w:rFonts w:cstheme="majorHAnsi"/>
        </w:rPr>
        <w:t xml:space="preserve"> or the maximum time limit has been reached</w:t>
      </w:r>
      <w:r w:rsidRPr="009C1208">
        <w:rPr>
          <w:rFonts w:cstheme="majorHAnsi"/>
        </w:rPr>
        <w:t xml:space="preserve">. Then fitness is calculated for each car depending on how well they performed (how far they travelled without crashing). The fitness for each </w:t>
      </w:r>
      <w:r w:rsidR="00D12645" w:rsidRPr="009C1208">
        <w:rPr>
          <w:rFonts w:cstheme="majorHAnsi"/>
        </w:rPr>
        <w:t>solution</w:t>
      </w:r>
      <w:r w:rsidRPr="009C1208">
        <w:rPr>
          <w:rFonts w:cstheme="majorHAnsi"/>
        </w:rPr>
        <w:t xml:space="preserve"> has now been evaluated and is returned.</w:t>
      </w:r>
    </w:p>
    <w:p w14:paraId="0E68E86F" w14:textId="6E2B198B" w:rsidR="004E679C" w:rsidRPr="009C1208" w:rsidRDefault="004E679C" w:rsidP="004E679C">
      <w:pPr>
        <w:pStyle w:val="Heading3"/>
        <w:rPr>
          <w:sz w:val="24"/>
        </w:rPr>
      </w:pPr>
      <w:bookmarkStart w:id="52" w:name="_Toc720308"/>
      <w:r w:rsidRPr="009C1208">
        <w:rPr>
          <w:sz w:val="24"/>
        </w:rPr>
        <w:lastRenderedPageBreak/>
        <w:t xml:space="preserve">Environment </w:t>
      </w:r>
      <w:r w:rsidR="004B3BFC" w:rsidRPr="009C1208">
        <w:rPr>
          <w:sz w:val="24"/>
        </w:rPr>
        <w:t>pseudocode</w:t>
      </w:r>
      <w:bookmarkEnd w:id="52"/>
    </w:p>
    <w:p w14:paraId="1E9372FA" w14:textId="40539962" w:rsidR="004E679C" w:rsidRPr="009C1208" w:rsidRDefault="004E679C" w:rsidP="004E679C">
      <w:r w:rsidRPr="009C1208">
        <w:t xml:space="preserve">Shown below is the </w:t>
      </w:r>
      <w:r w:rsidR="004B3BFC" w:rsidRPr="009C1208">
        <w:t xml:space="preserve">basic logic and functions called in the </w:t>
      </w:r>
      <w:r w:rsidR="00B53EE8" w:rsidRPr="009C1208">
        <w:t>environment</w:t>
      </w:r>
      <w:r w:rsidR="005D0247" w:rsidRPr="009C1208">
        <w:t xml:space="preserve"> to simulate each car and call their respective training </w:t>
      </w:r>
      <w:r w:rsidR="0017043F" w:rsidRPr="009C1208">
        <w:t>subroutines</w:t>
      </w:r>
      <w:r w:rsidR="00B53EE8" w:rsidRPr="009C1208">
        <w:t>.</w:t>
      </w:r>
    </w:p>
    <w:p w14:paraId="2A0B1586" w14:textId="0400F55D" w:rsidR="00CD3F9C" w:rsidRPr="009C1208" w:rsidRDefault="00CD3F9C" w:rsidP="00B62ED9">
      <w:pPr>
        <w:pStyle w:val="Code"/>
      </w:pPr>
      <w:r w:rsidRPr="009C1208">
        <w:t xml:space="preserve">    FUNCTION Environment:</w:t>
      </w:r>
    </w:p>
    <w:p w14:paraId="06457FA3" w14:textId="77777777" w:rsidR="00CD3F9C" w:rsidRPr="009C1208" w:rsidRDefault="00CD3F9C" w:rsidP="00B62ED9">
      <w:pPr>
        <w:pStyle w:val="Code"/>
      </w:pPr>
      <w:r w:rsidRPr="009C1208">
        <w:t xml:space="preserve">    </w:t>
      </w:r>
    </w:p>
    <w:p w14:paraId="333E4E68" w14:textId="39649848" w:rsidR="00CD3F9C" w:rsidRPr="009C1208" w:rsidRDefault="00CD3F9C" w:rsidP="00B62ED9">
      <w:pPr>
        <w:pStyle w:val="Code"/>
      </w:pPr>
      <w:r w:rsidRPr="009C1208">
        <w:t xml:space="preserve">            </w:t>
      </w:r>
      <w:r w:rsidR="00D449F6" w:rsidRPr="009C1208">
        <w:t>Create</w:t>
      </w:r>
      <w:r w:rsidR="00206266" w:rsidRPr="009C1208">
        <w:t xml:space="preserve"> </w:t>
      </w:r>
      <w:r w:rsidR="00CD6B61" w:rsidRPr="009C1208">
        <w:t>obstacles</w:t>
      </w:r>
    </w:p>
    <w:p w14:paraId="7852BC7A" w14:textId="6332D8B2" w:rsidR="00CD3F9C" w:rsidRPr="009C1208" w:rsidRDefault="00CD3F9C" w:rsidP="00B62ED9">
      <w:pPr>
        <w:pStyle w:val="Code"/>
      </w:pPr>
      <w:r w:rsidRPr="009C1208">
        <w:t xml:space="preserve">            </w:t>
      </w:r>
      <w:r w:rsidR="00206266" w:rsidRPr="009C1208">
        <w:t>M</w:t>
      </w:r>
      <w:r w:rsidR="00CD6B61" w:rsidRPr="009C1208">
        <w:t>ove</w:t>
      </w:r>
      <w:r w:rsidR="00206266" w:rsidRPr="009C1208">
        <w:t xml:space="preserve"> </w:t>
      </w:r>
      <w:r w:rsidR="00CD6B61" w:rsidRPr="009C1208">
        <w:t>obstacles</w:t>
      </w:r>
    </w:p>
    <w:p w14:paraId="19158637" w14:textId="77777777" w:rsidR="00CD3F9C" w:rsidRPr="009C1208" w:rsidRDefault="00CD3F9C" w:rsidP="00B62ED9">
      <w:pPr>
        <w:pStyle w:val="Code"/>
      </w:pPr>
      <w:r w:rsidRPr="009C1208">
        <w:t xml:space="preserve">             </w:t>
      </w:r>
    </w:p>
    <w:p w14:paraId="69CAA30D" w14:textId="1C203709" w:rsidR="00CD3F9C" w:rsidRPr="009C1208" w:rsidRDefault="00CD3F9C" w:rsidP="00B62ED9">
      <w:pPr>
        <w:pStyle w:val="Code"/>
      </w:pPr>
      <w:r w:rsidRPr="009C1208">
        <w:t xml:space="preserve">            </w:t>
      </w:r>
      <w:r w:rsidR="00B75472">
        <w:t>FOR</w:t>
      </w:r>
      <w:r w:rsidRPr="009C1208">
        <w:t xml:space="preserve"> </w:t>
      </w:r>
      <w:r w:rsidR="004B3BFC" w:rsidRPr="009C1208">
        <w:t>each</w:t>
      </w:r>
      <w:r w:rsidRPr="009C1208">
        <w:t xml:space="preserve"> car:</w:t>
      </w:r>
    </w:p>
    <w:p w14:paraId="1DDE16F8" w14:textId="2926E795" w:rsidR="00CD3F9C" w:rsidRPr="009C1208" w:rsidRDefault="00CD3F9C" w:rsidP="00B62ED9">
      <w:pPr>
        <w:pStyle w:val="Code"/>
      </w:pPr>
      <w:r w:rsidRPr="009C1208">
        <w:t xml:space="preserve">                </w:t>
      </w:r>
      <w:r w:rsidR="004B3BFC" w:rsidRPr="009C1208">
        <w:t xml:space="preserve">get </w:t>
      </w:r>
      <w:r w:rsidR="00E25912" w:rsidRPr="009C1208">
        <w:t xml:space="preserve">sensor </w:t>
      </w:r>
      <w:r w:rsidR="004B3BFC" w:rsidRPr="009C1208">
        <w:t>data for car</w:t>
      </w:r>
    </w:p>
    <w:p w14:paraId="6C23FB7D" w14:textId="4196A932" w:rsidR="00CD3F9C" w:rsidRPr="009C1208" w:rsidRDefault="00CD3F9C" w:rsidP="00B62ED9">
      <w:pPr>
        <w:pStyle w:val="Code"/>
      </w:pPr>
      <w:r w:rsidRPr="009C1208">
        <w:t xml:space="preserve">                </w:t>
      </w:r>
      <w:r w:rsidR="00E25912" w:rsidRPr="009C1208">
        <w:t xml:space="preserve">pass sensor data into </w:t>
      </w:r>
      <w:r w:rsidR="0080270F" w:rsidRPr="009C1208">
        <w:t>neural network</w:t>
      </w:r>
    </w:p>
    <w:p w14:paraId="3B73CA9E" w14:textId="199D2CB7" w:rsidR="00CD3F9C" w:rsidRPr="009C1208" w:rsidRDefault="00CD3F9C" w:rsidP="00B62ED9">
      <w:pPr>
        <w:pStyle w:val="Code"/>
      </w:pPr>
      <w:r w:rsidRPr="009C1208">
        <w:t xml:space="preserve">                </w:t>
      </w:r>
      <w:r w:rsidR="004B3BFC" w:rsidRPr="009C1208">
        <w:t>feed forward data</w:t>
      </w:r>
      <w:r w:rsidR="0080270F" w:rsidRPr="009C1208">
        <w:t xml:space="preserve"> in neural network</w:t>
      </w:r>
    </w:p>
    <w:p w14:paraId="6430F1ED" w14:textId="307E2766" w:rsidR="00CD3F9C" w:rsidRPr="009C1208" w:rsidRDefault="00CD3F9C" w:rsidP="00B62ED9">
      <w:pPr>
        <w:pStyle w:val="Code"/>
      </w:pPr>
      <w:r w:rsidRPr="009C1208">
        <w:t xml:space="preserve">                </w:t>
      </w:r>
      <w:r w:rsidR="006242A8" w:rsidRPr="009C1208">
        <w:t>car output &lt;- decision from neural network</w:t>
      </w:r>
    </w:p>
    <w:p w14:paraId="44BE0BD5" w14:textId="6130761E" w:rsidR="00CD3F9C" w:rsidRPr="009C1208" w:rsidRDefault="006C4F11" w:rsidP="00B62ED9">
      <w:pPr>
        <w:pStyle w:val="Code"/>
      </w:pPr>
      <w:r w:rsidRPr="009C1208">
        <w:t xml:space="preserve">            ENDFOR</w:t>
      </w:r>
    </w:p>
    <w:p w14:paraId="49D8B216" w14:textId="66256C90" w:rsidR="00CD3F9C" w:rsidRPr="009C1208" w:rsidRDefault="00CD3F9C" w:rsidP="00B62ED9">
      <w:pPr>
        <w:pStyle w:val="Code"/>
      </w:pPr>
      <w:r w:rsidRPr="009C1208">
        <w:t xml:space="preserve">                IF </w:t>
      </w:r>
      <w:r w:rsidR="00FC75DE" w:rsidRPr="009C1208">
        <w:t xml:space="preserve">decision is </w:t>
      </w:r>
      <w:r w:rsidR="00AD5425" w:rsidRPr="009C1208">
        <w:t>left</w:t>
      </w:r>
      <w:r w:rsidRPr="009C1208">
        <w:t>:</w:t>
      </w:r>
    </w:p>
    <w:p w14:paraId="1934C951" w14:textId="0731317B" w:rsidR="00CD3F9C" w:rsidRPr="009C1208" w:rsidRDefault="00CD3F9C" w:rsidP="00B62ED9">
      <w:pPr>
        <w:pStyle w:val="Code"/>
      </w:pPr>
      <w:r w:rsidRPr="009C1208">
        <w:t xml:space="preserve">                    </w:t>
      </w:r>
      <w:r w:rsidR="00AD5425" w:rsidRPr="009C1208">
        <w:t>steer left</w:t>
      </w:r>
    </w:p>
    <w:p w14:paraId="191BDB4E" w14:textId="60082E1F" w:rsidR="00CD3F9C" w:rsidRPr="009C1208" w:rsidRDefault="00CD3F9C" w:rsidP="00B62ED9">
      <w:pPr>
        <w:pStyle w:val="Code"/>
      </w:pPr>
      <w:r w:rsidRPr="009C1208">
        <w:t xml:space="preserve">                ELSEIF </w:t>
      </w:r>
      <w:r w:rsidR="00FC75DE" w:rsidRPr="009C1208">
        <w:t xml:space="preserve">decision is </w:t>
      </w:r>
      <w:r w:rsidR="00AD5425" w:rsidRPr="009C1208">
        <w:t>right</w:t>
      </w:r>
      <w:r w:rsidRPr="009C1208">
        <w:t>:</w:t>
      </w:r>
    </w:p>
    <w:p w14:paraId="5CB8FF9F" w14:textId="68A3F44A" w:rsidR="00CD3F9C" w:rsidRPr="009C1208" w:rsidRDefault="00CD3F9C" w:rsidP="00B62ED9">
      <w:pPr>
        <w:pStyle w:val="Code"/>
      </w:pPr>
      <w:r w:rsidRPr="009C1208">
        <w:t xml:space="preserve">                    </w:t>
      </w:r>
      <w:r w:rsidR="006C4F11" w:rsidRPr="009C1208">
        <w:t>s</w:t>
      </w:r>
      <w:r w:rsidR="00AD5425" w:rsidRPr="009C1208">
        <w:t xml:space="preserve">teer right </w:t>
      </w:r>
    </w:p>
    <w:p w14:paraId="4033711F" w14:textId="77777777" w:rsidR="00CD3F9C" w:rsidRPr="009C1208" w:rsidRDefault="00CD3F9C" w:rsidP="00B62ED9">
      <w:pPr>
        <w:pStyle w:val="Code"/>
      </w:pPr>
      <w:r w:rsidRPr="009C1208">
        <w:t xml:space="preserve">                ENDIF</w:t>
      </w:r>
    </w:p>
    <w:p w14:paraId="10877D7E" w14:textId="79EF060D" w:rsidR="00CD3F9C" w:rsidRPr="009C1208" w:rsidRDefault="00CD3F9C" w:rsidP="00B62ED9">
      <w:pPr>
        <w:pStyle w:val="Code"/>
      </w:pPr>
      <w:r w:rsidRPr="009C1208">
        <w:t xml:space="preserve">                </w:t>
      </w:r>
      <w:r w:rsidR="00AD5425" w:rsidRPr="009C1208">
        <w:t>Move forward</w:t>
      </w:r>
    </w:p>
    <w:p w14:paraId="38E60C56" w14:textId="77777777" w:rsidR="00CD3F9C" w:rsidRPr="009C1208" w:rsidRDefault="00CD3F9C" w:rsidP="00B62ED9">
      <w:pPr>
        <w:pStyle w:val="Code"/>
      </w:pPr>
      <w:r w:rsidRPr="009C1208">
        <w:t xml:space="preserve">                </w:t>
      </w:r>
    </w:p>
    <w:p w14:paraId="6C74169B" w14:textId="515BB4A8" w:rsidR="00CD3F9C" w:rsidRPr="009C1208" w:rsidRDefault="00CD3F9C" w:rsidP="00B62ED9">
      <w:pPr>
        <w:pStyle w:val="Code"/>
      </w:pPr>
      <w:r w:rsidRPr="009C1208">
        <w:t xml:space="preserve">                IF </w:t>
      </w:r>
      <w:r w:rsidR="00AD5425" w:rsidRPr="009C1208">
        <w:t>crashed</w:t>
      </w:r>
      <w:r w:rsidRPr="009C1208">
        <w:t>:</w:t>
      </w:r>
    </w:p>
    <w:p w14:paraId="3C943092" w14:textId="10930A8A" w:rsidR="00CD3F9C" w:rsidRPr="009C1208" w:rsidRDefault="00CD3F9C" w:rsidP="00B62ED9">
      <w:pPr>
        <w:pStyle w:val="Code"/>
      </w:pPr>
      <w:r w:rsidRPr="009C1208">
        <w:t xml:space="preserve">                    </w:t>
      </w:r>
      <w:r w:rsidR="00AD5425" w:rsidRPr="009C1208">
        <w:t>Calculate fitness</w:t>
      </w:r>
    </w:p>
    <w:p w14:paraId="16A649BD" w14:textId="77777777" w:rsidR="00CD3F9C" w:rsidRPr="009C1208" w:rsidRDefault="00CD3F9C" w:rsidP="00B62ED9">
      <w:pPr>
        <w:pStyle w:val="Code"/>
      </w:pPr>
      <w:r w:rsidRPr="009C1208">
        <w:t xml:space="preserve">                ENDIF</w:t>
      </w:r>
    </w:p>
    <w:p w14:paraId="04679D92" w14:textId="77777777" w:rsidR="00CD3F9C" w:rsidRPr="009C1208" w:rsidRDefault="00CD3F9C" w:rsidP="00B62ED9">
      <w:pPr>
        <w:pStyle w:val="Code"/>
      </w:pPr>
      <w:r w:rsidRPr="009C1208">
        <w:t xml:space="preserve">                </w:t>
      </w:r>
    </w:p>
    <w:p w14:paraId="1614AF93" w14:textId="34DE4403" w:rsidR="00CD3F9C" w:rsidRPr="009C1208" w:rsidRDefault="00CD3F9C" w:rsidP="00B62ED9">
      <w:pPr>
        <w:pStyle w:val="Code"/>
      </w:pPr>
      <w:r w:rsidRPr="009C1208">
        <w:t xml:space="preserve">            IF </w:t>
      </w:r>
      <w:r w:rsidR="00AD5425" w:rsidRPr="009C1208">
        <w:t>no cars left</w:t>
      </w:r>
      <w:r w:rsidRPr="009C1208">
        <w:t xml:space="preserve"> OR </w:t>
      </w:r>
      <w:r w:rsidR="00AD5425" w:rsidRPr="009C1208">
        <w:t>time limit reached</w:t>
      </w:r>
      <w:r w:rsidRPr="009C1208">
        <w:t>:</w:t>
      </w:r>
    </w:p>
    <w:p w14:paraId="32A06375" w14:textId="5FAC2409" w:rsidR="00CD3F9C" w:rsidRPr="009C1208" w:rsidRDefault="00CD3F9C" w:rsidP="00B62ED9">
      <w:pPr>
        <w:pStyle w:val="Code"/>
      </w:pPr>
      <w:r w:rsidRPr="009C1208">
        <w:t xml:space="preserve">                </w:t>
      </w:r>
      <w:r w:rsidR="00832F73">
        <w:t>FOR</w:t>
      </w:r>
      <w:r w:rsidRPr="009C1208">
        <w:t xml:space="preserve"> </w:t>
      </w:r>
      <w:r w:rsidR="00AD5425" w:rsidRPr="009C1208">
        <w:t>each car</w:t>
      </w:r>
      <w:r w:rsidRPr="009C1208">
        <w:t>:</w:t>
      </w:r>
    </w:p>
    <w:p w14:paraId="4E145D2A" w14:textId="2ACA42B9" w:rsidR="00CD3F9C" w:rsidRPr="009C1208" w:rsidRDefault="00CD3F9C" w:rsidP="00B62ED9">
      <w:pPr>
        <w:pStyle w:val="Code"/>
      </w:pPr>
      <w:r w:rsidRPr="009C1208">
        <w:t xml:space="preserve">                    </w:t>
      </w:r>
      <w:r w:rsidR="00AD5425" w:rsidRPr="009C1208">
        <w:t>calculate fitness</w:t>
      </w:r>
    </w:p>
    <w:p w14:paraId="7E46F00B" w14:textId="62D92A28" w:rsidR="00CD3F9C" w:rsidRPr="009C1208" w:rsidRDefault="00CD3F9C" w:rsidP="00B62ED9">
      <w:pPr>
        <w:pStyle w:val="Code"/>
      </w:pPr>
      <w:r w:rsidRPr="009C1208">
        <w:t xml:space="preserve">                    </w:t>
      </w:r>
      <w:r w:rsidR="00AD5425" w:rsidRPr="009C1208">
        <w:t>Remove from evaluation queue</w:t>
      </w:r>
    </w:p>
    <w:p w14:paraId="2E1BB4A9" w14:textId="77777777" w:rsidR="00CD3F9C" w:rsidRPr="009C1208" w:rsidRDefault="00CD3F9C" w:rsidP="00B62ED9">
      <w:pPr>
        <w:pStyle w:val="Code"/>
      </w:pPr>
      <w:r w:rsidRPr="009C1208">
        <w:t xml:space="preserve">                ENDFOR</w:t>
      </w:r>
    </w:p>
    <w:p w14:paraId="77EE8F5C" w14:textId="77777777" w:rsidR="00CD3F9C" w:rsidRPr="009C1208" w:rsidRDefault="00CD3F9C" w:rsidP="00B62ED9">
      <w:pPr>
        <w:pStyle w:val="Code"/>
      </w:pPr>
      <w:r w:rsidRPr="009C1208">
        <w:t xml:space="preserve">                </w:t>
      </w:r>
      <w:proofErr w:type="gramStart"/>
      <w:r w:rsidRPr="009C1208">
        <w:t>RETURN  cars</w:t>
      </w:r>
      <w:proofErr w:type="gramEnd"/>
    </w:p>
    <w:p w14:paraId="15FEB6B5" w14:textId="77777777" w:rsidR="00CD3F9C" w:rsidRPr="009C1208" w:rsidRDefault="00CD3F9C" w:rsidP="00B62ED9">
      <w:pPr>
        <w:pStyle w:val="Code"/>
      </w:pPr>
      <w:r w:rsidRPr="009C1208">
        <w:t xml:space="preserve">            ENDIF</w:t>
      </w:r>
    </w:p>
    <w:p w14:paraId="4CA4CFB3" w14:textId="1ECE31B6" w:rsidR="00523A33" w:rsidRDefault="00CD3F9C" w:rsidP="00B62ED9">
      <w:pPr>
        <w:pStyle w:val="Code"/>
      </w:pPr>
      <w:r w:rsidRPr="009C1208">
        <w:t xml:space="preserve">            </w:t>
      </w:r>
      <w:proofErr w:type="spellStart"/>
      <w:r w:rsidR="008C7503" w:rsidRPr="009C1208">
        <w:t>D</w:t>
      </w:r>
      <w:r w:rsidR="0012217C" w:rsidRPr="009C1208">
        <w:t>rawcar</w:t>
      </w:r>
      <w:r w:rsidR="00AD5425" w:rsidRPr="009C1208">
        <w:t>s</w:t>
      </w:r>
      <w:proofErr w:type="spellEnd"/>
    </w:p>
    <w:p w14:paraId="6F5557E6" w14:textId="49D40979" w:rsidR="008C7503" w:rsidRPr="009C1208" w:rsidRDefault="008C7503" w:rsidP="00B62ED9">
      <w:pPr>
        <w:pStyle w:val="Code"/>
        <w:rPr>
          <w:sz w:val="20"/>
        </w:rPr>
      </w:pPr>
      <w:r>
        <w:t xml:space="preserve">    ENDFUNCTION</w:t>
      </w:r>
    </w:p>
    <w:p w14:paraId="5FB6AE75" w14:textId="7E8AE8A3" w:rsidR="00602A0E" w:rsidRPr="009C1208" w:rsidRDefault="00602A0E" w:rsidP="00602A0E">
      <w:pPr>
        <w:pStyle w:val="Heading2"/>
      </w:pPr>
      <w:bookmarkStart w:id="53" w:name="_Toc513972302"/>
      <w:bookmarkStart w:id="54" w:name="_Toc720309"/>
      <w:r w:rsidRPr="009C1208">
        <w:lastRenderedPageBreak/>
        <w:t>Genetic Algorithm</w:t>
      </w:r>
      <w:bookmarkEnd w:id="53"/>
      <w:bookmarkEnd w:id="54"/>
    </w:p>
    <w:p w14:paraId="76903188" w14:textId="320BAF20" w:rsidR="003D7C6D" w:rsidRPr="009C1208" w:rsidRDefault="0017043F" w:rsidP="0090520A">
      <w:r w:rsidRPr="009C1208">
        <w:rPr>
          <w:noProof/>
          <w:sz w:val="32"/>
          <w:lang w:eastAsia="en-GB"/>
        </w:rPr>
        <w:drawing>
          <wp:anchor distT="0" distB="0" distL="114300" distR="114300" simplePos="0" relativeHeight="251628544" behindDoc="0" locked="0" layoutInCell="1" allowOverlap="1" wp14:anchorId="7485394F" wp14:editId="420F090D">
            <wp:simplePos x="0" y="0"/>
            <wp:positionH relativeFrom="margin">
              <wp:posOffset>2954655</wp:posOffset>
            </wp:positionH>
            <wp:positionV relativeFrom="paragraph">
              <wp:posOffset>1270</wp:posOffset>
            </wp:positionV>
            <wp:extent cx="3531235" cy="4371975"/>
            <wp:effectExtent l="0" t="0" r="0" b="9525"/>
            <wp:wrapSquare wrapText="bothSides"/>
            <wp:docPr id="3" name="Picture 3" descr="Image result for genetic algorith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netic algorithm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1235"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20A" w:rsidRPr="009C1208">
        <w:t xml:space="preserve">The only purpose of the genetic algorithm is to </w:t>
      </w:r>
      <w:r w:rsidR="0090520A" w:rsidRPr="008C7503">
        <w:rPr>
          <w:b/>
        </w:rPr>
        <w:t>improve</w:t>
      </w:r>
      <w:r w:rsidR="0090520A" w:rsidRPr="009C1208">
        <w:t xml:space="preserve"> the neural network by finding the best combination of weights to allow the AI to drive.</w:t>
      </w:r>
      <w:r w:rsidR="003D7C6D" w:rsidRPr="009C1208">
        <w:t xml:space="preserve"> This is how it will learn.</w:t>
      </w:r>
      <w:r w:rsidR="0090520A" w:rsidRPr="009C1208">
        <w:t xml:space="preserve">  </w:t>
      </w:r>
    </w:p>
    <w:p w14:paraId="7E4FB33D" w14:textId="6E0E9B5A" w:rsidR="00602A0E" w:rsidRPr="009C1208" w:rsidRDefault="00602A0E" w:rsidP="00602A0E">
      <w:r w:rsidRPr="009C1208">
        <w:t xml:space="preserve">A </w:t>
      </w:r>
      <w:r w:rsidR="0048712D" w:rsidRPr="009C1208">
        <w:t>g</w:t>
      </w:r>
      <w:r w:rsidRPr="009C1208">
        <w:t xml:space="preserve">enetic algorithm inspired by natural selection can be used to solve </w:t>
      </w:r>
      <w:r w:rsidR="00A1575F">
        <w:rPr>
          <w:b/>
        </w:rPr>
        <w:t>optimisation</w:t>
      </w:r>
      <w:r w:rsidRPr="009C1208">
        <w:t xml:space="preserve"> problems </w:t>
      </w:r>
      <w:r w:rsidR="0048712D" w:rsidRPr="009C1208">
        <w:t>like pathfinding or image processing</w:t>
      </w:r>
      <w:r w:rsidRPr="009C1208">
        <w:t xml:space="preserve">. </w:t>
      </w:r>
      <w:r w:rsidR="0048712D" w:rsidRPr="009C1208">
        <w:t xml:space="preserve">I combined this type of algorithm with neural networks which can </w:t>
      </w:r>
      <w:r w:rsidR="0090520A" w:rsidRPr="009C1208">
        <w:t xml:space="preserve">carry out similar tasks but in a different way to create a </w:t>
      </w:r>
      <w:r w:rsidR="0090520A" w:rsidRPr="008C7503">
        <w:rPr>
          <w:b/>
        </w:rPr>
        <w:t>neuroevolutionary</w:t>
      </w:r>
      <w:r w:rsidR="0090520A" w:rsidRPr="009C1208">
        <w:t xml:space="preserve"> algorithm</w:t>
      </w:r>
      <w:r w:rsidR="003D7C6D" w:rsidRPr="009C1208">
        <w:t>.</w:t>
      </w:r>
    </w:p>
    <w:p w14:paraId="529C2B36" w14:textId="359F1073" w:rsidR="00602A0E" w:rsidRPr="009C1208" w:rsidRDefault="006C4F11" w:rsidP="00602A0E">
      <w:r w:rsidRPr="009C1208">
        <w:rPr>
          <w:noProof/>
          <w:lang w:eastAsia="en-GB"/>
        </w:rPr>
        <mc:AlternateContent>
          <mc:Choice Requires="wps">
            <w:drawing>
              <wp:anchor distT="0" distB="0" distL="114300" distR="114300" simplePos="0" relativeHeight="251664384" behindDoc="0" locked="0" layoutInCell="1" allowOverlap="1" wp14:anchorId="715189B7" wp14:editId="1A688D60">
                <wp:simplePos x="0" y="0"/>
                <wp:positionH relativeFrom="column">
                  <wp:posOffset>2981960</wp:posOffset>
                </wp:positionH>
                <wp:positionV relativeFrom="paragraph">
                  <wp:posOffset>1848485</wp:posOffset>
                </wp:positionV>
                <wp:extent cx="31083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3450A900" w14:textId="60CF3562" w:rsidR="00AD45E5" w:rsidRPr="00EC3AB7" w:rsidRDefault="00AD45E5" w:rsidP="00C12401">
                            <w:pPr>
                              <w:pStyle w:val="Caption"/>
                              <w:rPr>
                                <w:noProof/>
                                <w:sz w:val="32"/>
                              </w:rPr>
                            </w:pPr>
                            <w:r>
                              <w:t xml:space="preserve">Figure </w:t>
                            </w:r>
                            <w:r>
                              <w:fldChar w:fldCharType="begin"/>
                            </w:r>
                            <w:r>
                              <w:instrText xml:space="preserve"> SEQ Figure \* ARABIC </w:instrText>
                            </w:r>
                            <w:r>
                              <w:fldChar w:fldCharType="separate"/>
                            </w:r>
                            <w:r>
                              <w:rPr>
                                <w:noProof/>
                              </w:rPr>
                              <w:t>13</w:t>
                            </w:r>
                            <w:r>
                              <w:fldChar w:fldCharType="end"/>
                            </w:r>
                            <w:r>
                              <w:t xml:space="preserve"> - Genetic algorithm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189B7" id="Text Box 31" o:spid="_x0000_s1030" type="#_x0000_t202" style="position:absolute;margin-left:234.8pt;margin-top:145.55pt;width:24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X6LwIAAGY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" stroked="f">
                <v:textbox style="mso-fit-shape-to-text:t" inset="0,0,0,0">
                  <w:txbxContent>
                    <w:p w14:paraId="3450A900" w14:textId="60CF3562" w:rsidR="00AD45E5" w:rsidRPr="00EC3AB7" w:rsidRDefault="00AD45E5" w:rsidP="00C12401">
                      <w:pPr>
                        <w:pStyle w:val="Caption"/>
                        <w:rPr>
                          <w:noProof/>
                          <w:sz w:val="32"/>
                        </w:rPr>
                      </w:pPr>
                      <w:r>
                        <w:t xml:space="preserve">Figure </w:t>
                      </w:r>
                      <w:r>
                        <w:fldChar w:fldCharType="begin"/>
                      </w:r>
                      <w:r>
                        <w:instrText xml:space="preserve"> SEQ Figure \* ARABIC </w:instrText>
                      </w:r>
                      <w:r>
                        <w:fldChar w:fldCharType="separate"/>
                      </w:r>
                      <w:r>
                        <w:rPr>
                          <w:noProof/>
                        </w:rPr>
                        <w:t>13</w:t>
                      </w:r>
                      <w:r>
                        <w:fldChar w:fldCharType="end"/>
                      </w:r>
                      <w:r>
                        <w:t xml:space="preserve"> - Genetic algorithm flow diagram</w:t>
                      </w:r>
                    </w:p>
                  </w:txbxContent>
                </v:textbox>
                <w10:wrap type="square"/>
              </v:shape>
            </w:pict>
          </mc:Fallback>
        </mc:AlternateContent>
      </w:r>
      <w:r w:rsidR="00602A0E" w:rsidRPr="009C1208">
        <w:t xml:space="preserve">In a genetic algorithm, a population of candidate </w:t>
      </w:r>
      <w:r w:rsidR="00602A0E" w:rsidRPr="006338C0">
        <w:rPr>
          <w:b/>
        </w:rPr>
        <w:t>solutions</w:t>
      </w:r>
      <w:r w:rsidR="00602A0E" w:rsidRPr="009C1208">
        <w:t xml:space="preserve"> (called members) to an </w:t>
      </w:r>
      <w:r w:rsidR="00A1575F">
        <w:t>optimisation</w:t>
      </w:r>
      <w:r w:rsidR="00602A0E" w:rsidRPr="009C1208">
        <w:t xml:space="preserve"> problem is evolved toward better solutions using an </w:t>
      </w:r>
      <w:r w:rsidR="00602A0E" w:rsidRPr="006338C0">
        <w:rPr>
          <w:b/>
        </w:rPr>
        <w:t>iterative process</w:t>
      </w:r>
      <w:r w:rsidR="00602A0E" w:rsidRPr="009C1208">
        <w:t xml:space="preserve">, with the population in each iteration called a </w:t>
      </w:r>
      <w:r w:rsidR="00602A0E" w:rsidRPr="006338C0">
        <w:rPr>
          <w:b/>
        </w:rPr>
        <w:t>generation</w:t>
      </w:r>
      <w:r w:rsidR="00602A0E" w:rsidRPr="009C1208">
        <w:t xml:space="preserve">. The idea is that with enough iterations, the population will eventually </w:t>
      </w:r>
      <w:r w:rsidR="00602A0E" w:rsidRPr="006338C0">
        <w:rPr>
          <w:b/>
        </w:rPr>
        <w:t>converge to a solution</w:t>
      </w:r>
      <w:r w:rsidR="00602A0E" w:rsidRPr="009C1208">
        <w:t>. I plan on terminating the algorithm when a satisfactory solution is found, or a maximum amount of generations have completed.</w:t>
      </w:r>
    </w:p>
    <w:p w14:paraId="4C32A0CA" w14:textId="15549D8D" w:rsidR="00602A0E" w:rsidRPr="009C1208" w:rsidRDefault="00602A0E" w:rsidP="00602A0E">
      <w:r w:rsidRPr="009C1208">
        <w:t xml:space="preserve"> Each candidate</w:t>
      </w:r>
      <w:r w:rsidR="0090520A" w:rsidRPr="009C1208">
        <w:t xml:space="preserve">, called a </w:t>
      </w:r>
      <w:r w:rsidR="00D12645" w:rsidRPr="009C1208">
        <w:t>solution</w:t>
      </w:r>
      <w:r w:rsidR="0090520A" w:rsidRPr="009C1208">
        <w:t>,</w:t>
      </w:r>
      <w:r w:rsidRPr="009C1208">
        <w:t xml:space="preserve"> has its own set of properties, which can be </w:t>
      </w:r>
      <w:r w:rsidR="0090520A" w:rsidRPr="009C1208">
        <w:t xml:space="preserve">altered to make it “fitter”. A fitter candidate is better at solving a problem. Which </w:t>
      </w:r>
      <w:r w:rsidR="00757BC2" w:rsidRPr="009C1208">
        <w:t xml:space="preserve">is in this case, </w:t>
      </w:r>
      <w:r w:rsidR="0090520A" w:rsidRPr="009C1208">
        <w:t xml:space="preserve">driving. Therefore, my goal is to evolve the candidates until </w:t>
      </w:r>
      <w:r w:rsidR="0090520A" w:rsidRPr="00BA6CCA">
        <w:rPr>
          <w:b/>
        </w:rPr>
        <w:t>maximum fitness</w:t>
      </w:r>
      <w:r w:rsidR="0090520A" w:rsidRPr="009C1208">
        <w:t xml:space="preserve"> is achieved. </w:t>
      </w:r>
    </w:p>
    <w:p w14:paraId="6C657399" w14:textId="5703AF40" w:rsidR="0090520A" w:rsidRDefault="003D7C6D" w:rsidP="00602A0E">
      <w:r w:rsidRPr="009C1208">
        <w:t xml:space="preserve">First, I will create a main controller class. This will be responsible for managing everything using the environment </w:t>
      </w:r>
      <w:r w:rsidR="006B18E3" w:rsidRPr="009C1208">
        <w:t>class, neural</w:t>
      </w:r>
      <w:r w:rsidRPr="009C1208">
        <w:t xml:space="preserve"> network class and all the genetic algorithm </w:t>
      </w:r>
      <w:r w:rsidR="006C4F11" w:rsidRPr="009C1208">
        <w:t>operator functions</w:t>
      </w:r>
      <w:r w:rsidRPr="009C1208">
        <w:t>.</w:t>
      </w:r>
      <w:r w:rsidR="00BF574F" w:rsidRPr="009C1208">
        <w:t xml:space="preserve"> After everything has been initialized, an iterative process will run until the satisfactory condition is met (time </w:t>
      </w:r>
      <w:r w:rsidR="006C4F11" w:rsidRPr="009C1208">
        <w:t xml:space="preserve">spent </w:t>
      </w:r>
      <w:r w:rsidR="00BF574F" w:rsidRPr="009C1208">
        <w:t>without crashing in this case). This iterative process will involve parent selection, crossover and mutation which I will explain below.</w:t>
      </w:r>
    </w:p>
    <w:p w14:paraId="43670883" w14:textId="77777777" w:rsidR="00EF2944" w:rsidRPr="009C1208" w:rsidRDefault="00EF2944" w:rsidP="00602A0E"/>
    <w:p w14:paraId="766F85E6" w14:textId="58A7AF5F" w:rsidR="00602A0E" w:rsidRPr="009C1208" w:rsidRDefault="00602A0E" w:rsidP="00602A0E">
      <w:pPr>
        <w:pStyle w:val="Heading3"/>
        <w:rPr>
          <w:sz w:val="24"/>
        </w:rPr>
      </w:pPr>
      <w:bookmarkStart w:id="55" w:name="_Toc513972303"/>
      <w:bookmarkStart w:id="56" w:name="_Toc720310"/>
      <w:r w:rsidRPr="009C1208">
        <w:rPr>
          <w:sz w:val="24"/>
        </w:rPr>
        <w:t>Initialization</w:t>
      </w:r>
      <w:bookmarkEnd w:id="55"/>
      <w:bookmarkEnd w:id="56"/>
    </w:p>
    <w:p w14:paraId="38667FB8" w14:textId="0D90500B" w:rsidR="004220AC" w:rsidRPr="009C1208" w:rsidRDefault="00602A0E" w:rsidP="00602A0E">
      <w:r w:rsidRPr="009C1208">
        <w:t xml:space="preserve">I will first generate an initial population with N members. I will </w:t>
      </w:r>
      <w:r w:rsidR="001246E4" w:rsidRPr="009C1208">
        <w:t>discuss the choice of</w:t>
      </w:r>
      <w:r w:rsidRPr="009C1208">
        <w:t xml:space="preserve"> the size of the population later. </w:t>
      </w:r>
      <w:r w:rsidR="004220AC" w:rsidRPr="009C1208">
        <w:t xml:space="preserve">Each member will have will be represented by a </w:t>
      </w:r>
      <w:r w:rsidR="0010252C" w:rsidRPr="009C1208">
        <w:t>solution, a specific code</w:t>
      </w:r>
      <w:r w:rsidR="004220AC" w:rsidRPr="009C1208">
        <w:t>.</w:t>
      </w:r>
    </w:p>
    <w:p w14:paraId="06B5288A" w14:textId="4CFD18DA" w:rsidR="004220AC" w:rsidRPr="009C1208" w:rsidRDefault="004220AC" w:rsidP="00602A0E">
      <w:r w:rsidRPr="009C1208">
        <w:lastRenderedPageBreak/>
        <w:t xml:space="preserve">Each </w:t>
      </w:r>
      <w:r w:rsidR="0010252C" w:rsidRPr="009C1208">
        <w:t>solution</w:t>
      </w:r>
      <w:r w:rsidRPr="009C1208">
        <w:t xml:space="preserve"> has </w:t>
      </w:r>
      <w:r w:rsidR="0012217C" w:rsidRPr="009C1208">
        <w:t>two</w:t>
      </w:r>
      <w:r w:rsidRPr="009C1208">
        <w:t xml:space="preserve"> main attributes, fitness and the neural network with random weights. The next step is to evaluate and assign a fitness to each </w:t>
      </w:r>
      <w:r w:rsidR="0010252C" w:rsidRPr="009C1208">
        <w:t>solution</w:t>
      </w:r>
      <w:r w:rsidRPr="009C1208">
        <w:t xml:space="preserve"> depending on how well its neural network performs so that the genetic operators can be applied to “evolve” them.</w:t>
      </w:r>
    </w:p>
    <w:p w14:paraId="2E373F67" w14:textId="5DB16BAC" w:rsidR="00BF574F" w:rsidRPr="009C1208" w:rsidRDefault="00BF574F" w:rsidP="00602A0E">
      <w:r w:rsidRPr="009C1208">
        <w:t xml:space="preserve">This initial population is then evaluated using the environment by creating </w:t>
      </w:r>
      <w:proofErr w:type="spellStart"/>
      <w:proofErr w:type="gramStart"/>
      <w:r w:rsidRPr="009C1208">
        <w:t>a</w:t>
      </w:r>
      <w:proofErr w:type="spellEnd"/>
      <w:proofErr w:type="gramEnd"/>
      <w:r w:rsidRPr="009C1208">
        <w:t xml:space="preserve"> </w:t>
      </w:r>
      <w:r w:rsidR="00437AD0">
        <w:t>environment</w:t>
      </w:r>
      <w:r w:rsidRPr="009C1208">
        <w:t xml:space="preserve"> object and passing in all the </w:t>
      </w:r>
      <w:r w:rsidR="0010252C" w:rsidRPr="009C1208">
        <w:t>solutions</w:t>
      </w:r>
      <w:r w:rsidRPr="009C1208">
        <w:t>.</w:t>
      </w:r>
    </w:p>
    <w:p w14:paraId="71A8E63E" w14:textId="6A0BAF45" w:rsidR="004220AC" w:rsidRPr="009C1208" w:rsidRDefault="004220AC" w:rsidP="00B62ED9">
      <w:pPr>
        <w:pStyle w:val="Code"/>
      </w:pPr>
      <w:r w:rsidRPr="009C1208">
        <w:t>Note:</w:t>
      </w:r>
      <w:r w:rsidR="00602A0E" w:rsidRPr="009C1208">
        <w:t xml:space="preserve"> Due to the random nature of the initialization process, there is a chance that the solution we are looking for is present in this </w:t>
      </w:r>
      <w:r w:rsidRPr="009C1208">
        <w:t xml:space="preserve">initial </w:t>
      </w:r>
      <w:r w:rsidR="00602A0E" w:rsidRPr="009C1208">
        <w:t>population, but this is extremely unlikely.</w:t>
      </w:r>
    </w:p>
    <w:p w14:paraId="13D2B7D0" w14:textId="694FC2B5" w:rsidR="00602A0E" w:rsidRPr="009C1208" w:rsidRDefault="00602A0E" w:rsidP="00602A0E">
      <w:pPr>
        <w:pStyle w:val="Heading3"/>
        <w:rPr>
          <w:sz w:val="24"/>
        </w:rPr>
      </w:pPr>
      <w:bookmarkStart w:id="57" w:name="_Toc513972304"/>
      <w:bookmarkStart w:id="58" w:name="_Toc720311"/>
      <w:r w:rsidRPr="009C1208">
        <w:rPr>
          <w:sz w:val="24"/>
        </w:rPr>
        <w:t>Fitness Function</w:t>
      </w:r>
      <w:bookmarkEnd w:id="57"/>
      <w:bookmarkEnd w:id="58"/>
    </w:p>
    <w:p w14:paraId="15E256AB" w14:textId="27E8A7DC" w:rsidR="00602A0E" w:rsidRDefault="00602A0E" w:rsidP="00602A0E">
      <w:r w:rsidRPr="009C1208">
        <w:t xml:space="preserve">A fitness function is </w:t>
      </w:r>
      <w:r w:rsidR="001A165E" w:rsidRPr="009C1208">
        <w:t xml:space="preserve">an </w:t>
      </w:r>
      <w:r w:rsidR="001A165E" w:rsidRPr="005514F5">
        <w:rPr>
          <w:b/>
        </w:rPr>
        <w:t>objective</w:t>
      </w:r>
      <w:r w:rsidRPr="005514F5">
        <w:rPr>
          <w:b/>
        </w:rPr>
        <w:t xml:space="preserve"> function</w:t>
      </w:r>
      <w:r w:rsidRPr="009C1208">
        <w:t xml:space="preserve"> that is used to summarize how close a solution is to the real </w:t>
      </w:r>
      <w:r w:rsidR="009B4102" w:rsidRPr="009C1208">
        <w:t>solution</w:t>
      </w:r>
      <w:r w:rsidR="00B21471">
        <w:t xml:space="preserve"> and must be maximised or minimized to solve the problem</w:t>
      </w:r>
      <w:r w:rsidR="009B4102" w:rsidRPr="009C1208">
        <w:t>;</w:t>
      </w:r>
      <w:r w:rsidRPr="009C1208">
        <w:t xml:space="preserve"> i.e. how close the AI is to being perfect; navigating perfectly while avoiding obstacles. This means that each member of a population will be assigned a fitness value computed based on how that member performs in the simulation. The better it performs, the higher the value. </w:t>
      </w:r>
    </w:p>
    <w:p w14:paraId="2723A920" w14:textId="57184A22" w:rsidR="00602A0E" w:rsidRPr="009C1208" w:rsidRDefault="00602A0E" w:rsidP="00602A0E">
      <w:r w:rsidRPr="009C1208">
        <w:t xml:space="preserve">To allow my algorithm to </w:t>
      </w:r>
      <w:r w:rsidRPr="00136C08">
        <w:rPr>
          <w:b/>
        </w:rPr>
        <w:t>converge</w:t>
      </w:r>
      <w:r w:rsidRPr="009C1208">
        <w:t xml:space="preserve"> to a solution, I must design a fitness function that is accurately able to represent how proficient each member is at performing the task. If designed incorrectly, it could take a long time and possibl</w:t>
      </w:r>
      <w:r w:rsidR="00E31469" w:rsidRPr="009C1208">
        <w:t>y</w:t>
      </w:r>
      <w:r w:rsidRPr="009C1208">
        <w:t xml:space="preserve"> not even converge. Since my aim is to create an AI that can survive and navigate, I need to </w:t>
      </w:r>
      <w:r w:rsidR="00136C08" w:rsidRPr="009C1208">
        <w:t>consider</w:t>
      </w:r>
      <w:r w:rsidRPr="009C1208">
        <w:t xml:space="preserve"> the distance it managed to travel before colliding. </w:t>
      </w:r>
      <w:r w:rsidR="00B80D5B">
        <w:t xml:space="preserve">This is </w:t>
      </w:r>
      <w:r w:rsidR="00826674">
        <w:t>also</w:t>
      </w:r>
      <w:r w:rsidR="003048CE">
        <w:t xml:space="preserve"> </w:t>
      </w:r>
      <w:r w:rsidR="00B80D5B">
        <w:t xml:space="preserve">known as </w:t>
      </w:r>
      <w:r w:rsidR="003873FD">
        <w:t xml:space="preserve">a </w:t>
      </w:r>
      <w:r w:rsidR="00B80D5B" w:rsidRPr="003873FD">
        <w:rPr>
          <w:b/>
        </w:rPr>
        <w:t>reward</w:t>
      </w:r>
      <w:r w:rsidR="00826674">
        <w:rPr>
          <w:b/>
        </w:rPr>
        <w:t xml:space="preserve"> function</w:t>
      </w:r>
      <w:r w:rsidR="003873FD">
        <w:t xml:space="preserve">. </w:t>
      </w:r>
      <w:r w:rsidRPr="009C1208">
        <w:t xml:space="preserve">I plan </w:t>
      </w:r>
      <w:r w:rsidR="0012217C" w:rsidRPr="009C1208">
        <w:t>to implement</w:t>
      </w:r>
      <w:r w:rsidRPr="009C1208">
        <w:t xml:space="preserve"> additional heuristics like total displacement from starting position and average speed if my algorithm </w:t>
      </w:r>
      <w:r w:rsidR="0012217C" w:rsidRPr="009C1208">
        <w:t>cannot</w:t>
      </w:r>
      <w:r w:rsidRPr="009C1208">
        <w:t xml:space="preserve"> perform well. These should provide additional incentive for the AI to continuously move instead of staying still</w:t>
      </w:r>
      <w:r w:rsidR="009B4102" w:rsidRPr="009C1208">
        <w:t xml:space="preserve"> to avoid </w:t>
      </w:r>
      <w:r w:rsidR="00592223" w:rsidRPr="009C1208">
        <w:t>collisions</w:t>
      </w:r>
      <w:r w:rsidRPr="009C1208">
        <w:t>.</w:t>
      </w:r>
    </w:p>
    <w:p w14:paraId="4D1EDCE5" w14:textId="1A0ECD37" w:rsidR="004A367E" w:rsidRPr="009C1208" w:rsidRDefault="001A165E" w:rsidP="00FF277F">
      <w:r w:rsidRPr="009C1208">
        <w:t xml:space="preserve">This function is used to assign a fitness </w:t>
      </w:r>
      <w:r w:rsidR="00D06867" w:rsidRPr="009C1208">
        <w:t xml:space="preserve">value </w:t>
      </w:r>
      <w:r w:rsidRPr="009C1208">
        <w:t xml:space="preserve">to each </w:t>
      </w:r>
      <w:r w:rsidR="00911897" w:rsidRPr="009C1208">
        <w:t>solution</w:t>
      </w:r>
      <w:r w:rsidR="005926CC" w:rsidRPr="009C1208">
        <w:t xml:space="preserve"> by the</w:t>
      </w:r>
      <w:r w:rsidRPr="009C1208">
        <w:t xml:space="preserve"> environment class.</w:t>
      </w:r>
      <w:bookmarkStart w:id="59" w:name="_Toc513972305"/>
    </w:p>
    <w:p w14:paraId="58B19E47" w14:textId="67D5C3C7" w:rsidR="004A367E" w:rsidRPr="009C1208" w:rsidRDefault="00602A0E" w:rsidP="00602A0E">
      <w:pPr>
        <w:pStyle w:val="Heading3"/>
        <w:rPr>
          <w:sz w:val="24"/>
        </w:rPr>
      </w:pPr>
      <w:bookmarkStart w:id="60" w:name="_Toc720312"/>
      <w:r w:rsidRPr="009C1208">
        <w:rPr>
          <w:sz w:val="24"/>
        </w:rPr>
        <w:t>Selectio</w:t>
      </w:r>
      <w:bookmarkEnd w:id="59"/>
      <w:r w:rsidR="004A367E" w:rsidRPr="009C1208">
        <w:rPr>
          <w:sz w:val="24"/>
        </w:rPr>
        <w:t>n</w:t>
      </w:r>
      <w:bookmarkEnd w:id="60"/>
    </w:p>
    <w:p w14:paraId="33C4B4AC" w14:textId="6C685848" w:rsidR="00602A0E" w:rsidRPr="009C1208" w:rsidRDefault="004A367E" w:rsidP="00602A0E">
      <w:r w:rsidRPr="009C1208">
        <w:t xml:space="preserve">After </w:t>
      </w:r>
      <w:r w:rsidR="00F76C93" w:rsidRPr="009C1208">
        <w:t>the initial evaluation and on e</w:t>
      </w:r>
      <w:r w:rsidR="00602A0E" w:rsidRPr="009C1208">
        <w:t xml:space="preserve">ach generation, a portion of the existing population is selected to breed a new generation </w:t>
      </w:r>
      <w:r w:rsidR="00BC42B9" w:rsidRPr="009C1208">
        <w:t>through</w:t>
      </w:r>
      <w:r w:rsidR="00602A0E" w:rsidRPr="009C1208">
        <w:t xml:space="preserve"> a process called crossover. Individuals for breeding are selected randomly with fitter individuals having a </w:t>
      </w:r>
      <w:r w:rsidR="00602A0E" w:rsidRPr="00070DE9">
        <w:rPr>
          <w:b/>
        </w:rPr>
        <w:t>greater chance</w:t>
      </w:r>
      <w:r w:rsidR="00602A0E" w:rsidRPr="009C1208">
        <w:t xml:space="preserve"> of being selected. This ensures that </w:t>
      </w:r>
      <w:r w:rsidR="0012217C" w:rsidRPr="009C1208">
        <w:t>those individuals</w:t>
      </w:r>
      <w:r w:rsidR="00602A0E" w:rsidRPr="009C1208">
        <w:t xml:space="preserve"> </w:t>
      </w:r>
      <w:r w:rsidR="00F76C93" w:rsidRPr="009C1208">
        <w:t>with characteristics that produce</w:t>
      </w:r>
      <w:r w:rsidR="00602A0E" w:rsidRPr="009C1208">
        <w:t xml:space="preserve"> better results have a greater chance of breeding. </w:t>
      </w:r>
      <w:r w:rsidR="00F76C93" w:rsidRPr="009C1208">
        <w:t xml:space="preserve">Since the next generation’s members are created from characteristics of the best of the current generation, the </w:t>
      </w:r>
      <w:r w:rsidR="00F76C93" w:rsidRPr="00070DE9">
        <w:rPr>
          <w:b/>
        </w:rPr>
        <w:t>average fitness increases</w:t>
      </w:r>
      <w:r w:rsidR="00F76C93" w:rsidRPr="009C1208">
        <w:t>.</w:t>
      </w:r>
      <w:r w:rsidR="00602A0E" w:rsidRPr="009C1208">
        <w:t xml:space="preserve"> Theoretically, converging to a population of perfect </w:t>
      </w:r>
      <w:r w:rsidR="00070DE9">
        <w:t>solutions</w:t>
      </w:r>
      <w:r w:rsidR="00602A0E" w:rsidRPr="009C1208">
        <w:t>.</w:t>
      </w:r>
    </w:p>
    <w:p w14:paraId="3DA71664" w14:textId="77777777" w:rsidR="00070DE9" w:rsidRDefault="00F76C93" w:rsidP="00070DE9">
      <w:pPr>
        <w:keepNext/>
      </w:pPr>
      <w:r w:rsidRPr="009C1208">
        <w:lastRenderedPageBreak/>
        <w:t>For selecting individuals</w:t>
      </w:r>
      <w:r w:rsidR="00602A0E" w:rsidRPr="009C1208">
        <w:t xml:space="preserve">, I will use a </w:t>
      </w:r>
      <w:r w:rsidR="00602A0E" w:rsidRPr="00070DE9">
        <w:rPr>
          <w:b/>
        </w:rPr>
        <w:t>fitness proportionate selection</w:t>
      </w:r>
      <w:r w:rsidR="00602A0E" w:rsidRPr="009C1208">
        <w:t xml:space="preserve"> algorithm, also known as roulette wheel selection where fitter individuals have a greater chance of being selected. </w:t>
      </w:r>
    </w:p>
    <w:p w14:paraId="47C02189" w14:textId="46837EDF" w:rsidR="00612E2B" w:rsidRPr="009C1208" w:rsidRDefault="00602A0E" w:rsidP="00070DE9">
      <w:pPr>
        <w:keepNext/>
        <w:jc w:val="center"/>
      </w:pPr>
      <w:r w:rsidRPr="009C1208">
        <w:rPr>
          <w:noProof/>
          <w:lang w:eastAsia="en-GB"/>
        </w:rPr>
        <w:drawing>
          <wp:inline distT="0" distB="0" distL="0" distR="0" wp14:anchorId="005A7DAC" wp14:editId="2A93D4CD">
            <wp:extent cx="3975735" cy="1264285"/>
            <wp:effectExtent l="0" t="0" r="5715" b="0"/>
            <wp:docPr id="4" name="Picture 4" descr="https://upload.wikimedia.org/wikipedia/commons/2/2a/Fitness_proportionate_selec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a/Fitness_proportionate_selection_examp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735" cy="1264285"/>
                    </a:xfrm>
                    <a:prstGeom prst="rect">
                      <a:avLst/>
                    </a:prstGeom>
                    <a:noFill/>
                    <a:ln>
                      <a:noFill/>
                    </a:ln>
                  </pic:spPr>
                </pic:pic>
              </a:graphicData>
            </a:graphic>
          </wp:inline>
        </w:drawing>
      </w:r>
    </w:p>
    <w:p w14:paraId="1C53FB42" w14:textId="3A369C14" w:rsidR="00602A0E" w:rsidRPr="009C1208" w:rsidRDefault="00612E2B" w:rsidP="001246E4">
      <w:pPr>
        <w:pStyle w:val="Caption"/>
      </w:pPr>
      <w:r w:rsidRPr="009C1208">
        <w:t xml:space="preserve">Figure </w:t>
      </w:r>
      <w:r w:rsidRPr="009C1208">
        <w:fldChar w:fldCharType="begin"/>
      </w:r>
      <w:r w:rsidRPr="009C1208">
        <w:instrText xml:space="preserve"> SEQ Figure \* ARABIC </w:instrText>
      </w:r>
      <w:r w:rsidRPr="009C1208">
        <w:fldChar w:fldCharType="separate"/>
      </w:r>
      <w:r w:rsidR="0007423B">
        <w:rPr>
          <w:noProof/>
        </w:rPr>
        <w:t>12</w:t>
      </w:r>
      <w:r w:rsidRPr="009C1208">
        <w:fldChar w:fldCharType="end"/>
      </w:r>
      <w:r w:rsidRPr="009C1208">
        <w:t xml:space="preserve"> - Fitness proportionate selection en.wikipedia.org</w:t>
      </w:r>
    </w:p>
    <w:p w14:paraId="3A2DCEC4" w14:textId="77777777" w:rsidR="002D5CE2" w:rsidRPr="009C1208" w:rsidRDefault="002D5CE2" w:rsidP="00387EBF"/>
    <w:p w14:paraId="51BEF2D3" w14:textId="3D13C308" w:rsidR="00612E2B" w:rsidRPr="00C074E3" w:rsidRDefault="00387EBF" w:rsidP="00387EBF">
      <w:pPr>
        <w:rPr>
          <w:rFonts w:asciiTheme="majorHAnsi" w:hAnsiTheme="majorHAnsi" w:cstheme="majorHAnsi"/>
        </w:rPr>
      </w:pPr>
      <w:r w:rsidRPr="00C074E3">
        <w:rPr>
          <w:rFonts w:asciiTheme="majorHAnsi" w:hAnsiTheme="majorHAnsi" w:cstheme="majorHAnsi"/>
        </w:rPr>
        <w:t>Selection pseudocode:</w:t>
      </w:r>
    </w:p>
    <w:p w14:paraId="55544547" w14:textId="28C5AA99" w:rsidR="009A1F20" w:rsidRPr="009C1208" w:rsidRDefault="009A1F20" w:rsidP="00B62ED9">
      <w:pPr>
        <w:pStyle w:val="Code"/>
      </w:pPr>
      <w:r w:rsidRPr="009C1208">
        <w:t>FUNCTION choose</w:t>
      </w:r>
      <w:r w:rsidR="001246E4" w:rsidRPr="009C1208">
        <w:t xml:space="preserve"> </w:t>
      </w:r>
      <w:r w:rsidRPr="009C1208">
        <w:t>parent:</w:t>
      </w:r>
    </w:p>
    <w:p w14:paraId="1CF28BDD" w14:textId="66877A5E" w:rsidR="009A1F20" w:rsidRPr="009C1208" w:rsidRDefault="009A1F20" w:rsidP="00B62ED9">
      <w:pPr>
        <w:pStyle w:val="Code"/>
      </w:pPr>
      <w:r w:rsidRPr="009C1208">
        <w:t xml:space="preserve">    </w:t>
      </w:r>
      <w:r w:rsidR="001D0B07">
        <w:t xml:space="preserve">    </w:t>
      </w:r>
      <w:r w:rsidR="008808B9" w:rsidRPr="009C1208">
        <w:t>Total fitness</w:t>
      </w:r>
      <w:r w:rsidRPr="009C1208">
        <w:t xml:space="preserve"> &lt;- 0</w:t>
      </w:r>
    </w:p>
    <w:p w14:paraId="1FEC5350" w14:textId="1E4845EA" w:rsidR="009A1F20" w:rsidRPr="009C1208" w:rsidRDefault="009A1F20" w:rsidP="00B62ED9">
      <w:pPr>
        <w:pStyle w:val="Code"/>
      </w:pPr>
      <w:r w:rsidRPr="009C1208">
        <w:t xml:space="preserve">   </w:t>
      </w:r>
      <w:r w:rsidR="001D0B07">
        <w:t xml:space="preserve">    </w:t>
      </w:r>
      <w:r w:rsidRPr="009C1208">
        <w:t xml:space="preserve"> for </w:t>
      </w:r>
      <w:r w:rsidR="00387EBF" w:rsidRPr="009C1208">
        <w:t>each member</w:t>
      </w:r>
      <w:r w:rsidRPr="009C1208">
        <w:t>:</w:t>
      </w:r>
    </w:p>
    <w:p w14:paraId="4844D61D" w14:textId="1262A109" w:rsidR="009A1F20" w:rsidRPr="009C1208" w:rsidRDefault="009A1F20" w:rsidP="00B62ED9">
      <w:pPr>
        <w:pStyle w:val="Code"/>
      </w:pPr>
      <w:r w:rsidRPr="009C1208">
        <w:t xml:space="preserve">        </w:t>
      </w:r>
      <w:r w:rsidR="001D0B07">
        <w:t xml:space="preserve">    </w:t>
      </w:r>
      <w:r w:rsidR="00B07255" w:rsidRPr="009C1208">
        <w:t>total</w:t>
      </w:r>
      <w:r w:rsidR="001246E4" w:rsidRPr="009C1208">
        <w:t xml:space="preserve"> </w:t>
      </w:r>
      <w:r w:rsidRPr="009C1208">
        <w:t xml:space="preserve">fitness += </w:t>
      </w:r>
      <w:r w:rsidR="008808B9" w:rsidRPr="009C1208">
        <w:t>fitness of member</w:t>
      </w:r>
    </w:p>
    <w:p w14:paraId="13D6FD44" w14:textId="74856161" w:rsidR="009A1F20" w:rsidRPr="009C1208" w:rsidRDefault="009A1F20" w:rsidP="00B62ED9">
      <w:pPr>
        <w:pStyle w:val="Code"/>
      </w:pPr>
      <w:r w:rsidRPr="009C1208">
        <w:t xml:space="preserve">    </w:t>
      </w:r>
      <w:r w:rsidR="001D0B07">
        <w:t xml:space="preserve">    </w:t>
      </w:r>
      <w:r w:rsidRPr="009C1208">
        <w:t>ENDFOR</w:t>
      </w:r>
    </w:p>
    <w:p w14:paraId="39BECE4E" w14:textId="34F657FA" w:rsidR="009A1F20" w:rsidRPr="009C1208" w:rsidRDefault="009A1F20" w:rsidP="00B62ED9">
      <w:pPr>
        <w:pStyle w:val="Code"/>
      </w:pPr>
      <w:r w:rsidRPr="009C1208">
        <w:t xml:space="preserve">    </w:t>
      </w:r>
    </w:p>
    <w:p w14:paraId="67FD4D71" w14:textId="168108F5" w:rsidR="009A1F20" w:rsidRPr="009C1208" w:rsidRDefault="009A1F20" w:rsidP="00B62ED9">
      <w:pPr>
        <w:pStyle w:val="Code"/>
      </w:pPr>
      <w:r w:rsidRPr="009C1208">
        <w:t xml:space="preserve">   </w:t>
      </w:r>
      <w:r w:rsidR="001D0B07">
        <w:t xml:space="preserve">    </w:t>
      </w:r>
      <w:r w:rsidRPr="009C1208">
        <w:t xml:space="preserve"> </w:t>
      </w:r>
      <w:r w:rsidR="001246E4" w:rsidRPr="009C1208">
        <w:t>P</w:t>
      </w:r>
      <w:r w:rsidRPr="009C1208">
        <w:t>ie</w:t>
      </w:r>
      <w:r w:rsidR="001246E4" w:rsidRPr="009C1208">
        <w:t xml:space="preserve"> </w:t>
      </w:r>
      <w:r w:rsidRPr="009C1208">
        <w:t xml:space="preserve">size &lt;- </w:t>
      </w:r>
      <w:r w:rsidR="00B1669D" w:rsidRPr="009C1208">
        <w:t>total fitness</w:t>
      </w:r>
      <w:r w:rsidR="009225E3" w:rsidRPr="009C1208">
        <w:t xml:space="preserve"> </w:t>
      </w:r>
      <w:r w:rsidR="00B1669D" w:rsidRPr="009C1208">
        <w:t>*</w:t>
      </w:r>
      <w:r w:rsidR="009225E3" w:rsidRPr="009C1208">
        <w:t xml:space="preserve"> </w:t>
      </w:r>
      <w:r w:rsidR="00B1669D" w:rsidRPr="009C1208">
        <w:t>random float between 0 and 1</w:t>
      </w:r>
    </w:p>
    <w:p w14:paraId="7B90D059" w14:textId="77777777" w:rsidR="009A1F20" w:rsidRPr="009C1208" w:rsidRDefault="009A1F20" w:rsidP="00B62ED9">
      <w:pPr>
        <w:pStyle w:val="Code"/>
      </w:pPr>
      <w:r w:rsidRPr="009C1208">
        <w:t xml:space="preserve">                                                                         </w:t>
      </w:r>
    </w:p>
    <w:p w14:paraId="7D95E089" w14:textId="650CFFDF" w:rsidR="009A1F20" w:rsidRPr="009C1208" w:rsidRDefault="009A1F20" w:rsidP="00B62ED9">
      <w:pPr>
        <w:pStyle w:val="Code"/>
      </w:pPr>
      <w:r w:rsidRPr="009C1208">
        <w:t xml:space="preserve">    </w:t>
      </w:r>
      <w:r w:rsidR="001D0B07">
        <w:t xml:space="preserve">    </w:t>
      </w:r>
      <w:r w:rsidRPr="009C1208">
        <w:t>fitness &lt;- 0</w:t>
      </w:r>
    </w:p>
    <w:p w14:paraId="79D3F1DC" w14:textId="57E39414" w:rsidR="009A1F20" w:rsidRPr="009C1208" w:rsidRDefault="009A1F20" w:rsidP="00B62ED9">
      <w:pPr>
        <w:pStyle w:val="Code"/>
      </w:pPr>
      <w:r w:rsidRPr="009C1208">
        <w:t xml:space="preserve">    </w:t>
      </w:r>
      <w:r w:rsidR="001D0B07">
        <w:t xml:space="preserve">    </w:t>
      </w:r>
      <w:r w:rsidRPr="009C1208">
        <w:t xml:space="preserve">for </w:t>
      </w:r>
      <w:r w:rsidR="00B1669D" w:rsidRPr="009C1208">
        <w:t>each member</w:t>
      </w:r>
      <w:r w:rsidRPr="009C1208">
        <w:t>:</w:t>
      </w:r>
    </w:p>
    <w:p w14:paraId="01FA030F" w14:textId="6EB1D00A" w:rsidR="009B4102" w:rsidRPr="009C1208" w:rsidRDefault="009A1F20" w:rsidP="00B62ED9">
      <w:pPr>
        <w:pStyle w:val="Code"/>
      </w:pPr>
      <w:r w:rsidRPr="009C1208">
        <w:t xml:space="preserve">       </w:t>
      </w:r>
      <w:r w:rsidR="001D0B07">
        <w:t xml:space="preserve">    </w:t>
      </w:r>
      <w:r w:rsidRPr="009C1208">
        <w:t xml:space="preserve"> fitness += </w:t>
      </w:r>
      <w:r w:rsidR="00B1669D" w:rsidRPr="009C1208">
        <w:t>member fitness</w:t>
      </w:r>
    </w:p>
    <w:p w14:paraId="3B90FDE4" w14:textId="05A48FAA" w:rsidR="009A1F20" w:rsidRPr="009C1208" w:rsidRDefault="009A1F20" w:rsidP="00B62ED9">
      <w:pPr>
        <w:pStyle w:val="Code"/>
      </w:pPr>
      <w:r w:rsidRPr="009C1208">
        <w:t xml:space="preserve">     </w:t>
      </w:r>
      <w:r w:rsidR="001D0B07">
        <w:t xml:space="preserve">    </w:t>
      </w:r>
      <w:r w:rsidRPr="009C1208">
        <w:t xml:space="preserve">   IF fitness &gt;= pie</w:t>
      </w:r>
      <w:r w:rsidR="001246E4" w:rsidRPr="009C1208">
        <w:t xml:space="preserve"> </w:t>
      </w:r>
      <w:r w:rsidRPr="009C1208">
        <w:t>size:</w:t>
      </w:r>
    </w:p>
    <w:p w14:paraId="4468EFFD" w14:textId="17D28F5B" w:rsidR="009A1F20" w:rsidRPr="009C1208" w:rsidRDefault="009A1F20" w:rsidP="00B62ED9">
      <w:pPr>
        <w:pStyle w:val="Code"/>
      </w:pPr>
      <w:r w:rsidRPr="009C1208">
        <w:t xml:space="preserve">           </w:t>
      </w:r>
      <w:r w:rsidR="001D0B07">
        <w:t xml:space="preserve">    </w:t>
      </w:r>
      <w:r w:rsidRPr="009C1208">
        <w:t xml:space="preserve"> RETURN </w:t>
      </w:r>
      <w:r w:rsidR="00EF4546" w:rsidRPr="009C1208">
        <w:t>member</w:t>
      </w:r>
    </w:p>
    <w:p w14:paraId="08CBA6CA" w14:textId="0476078E" w:rsidR="009A1F20" w:rsidRPr="009C1208" w:rsidRDefault="009A1F20" w:rsidP="00B62ED9">
      <w:pPr>
        <w:pStyle w:val="Code"/>
      </w:pPr>
      <w:r w:rsidRPr="009C1208">
        <w:t xml:space="preserve">       </w:t>
      </w:r>
      <w:r w:rsidR="001D0B07">
        <w:t xml:space="preserve">    </w:t>
      </w:r>
      <w:r w:rsidRPr="009C1208">
        <w:t xml:space="preserve"> ENDIF</w:t>
      </w:r>
    </w:p>
    <w:p w14:paraId="153401A8" w14:textId="02ECCBF0" w:rsidR="009A1F20" w:rsidRDefault="009A1F20" w:rsidP="00B62ED9">
      <w:pPr>
        <w:pStyle w:val="Code"/>
      </w:pPr>
      <w:r w:rsidRPr="009C1208">
        <w:t xml:space="preserve">    ENDFOR</w:t>
      </w:r>
    </w:p>
    <w:p w14:paraId="515860D2" w14:textId="3AFC7631" w:rsidR="00C27D6E" w:rsidRPr="009C1208" w:rsidRDefault="00C27D6E" w:rsidP="00B62ED9">
      <w:pPr>
        <w:pStyle w:val="Code"/>
        <w:rPr>
          <w:sz w:val="20"/>
        </w:rPr>
      </w:pPr>
      <w:r>
        <w:t>ENDFUNCTION</w:t>
      </w:r>
    </w:p>
    <w:p w14:paraId="375100F0" w14:textId="77777777" w:rsidR="00C074E3" w:rsidRDefault="00C074E3" w:rsidP="00EB558E"/>
    <w:p w14:paraId="33FE655C" w14:textId="48E9F7F7" w:rsidR="00EB558E" w:rsidRPr="009C1208" w:rsidRDefault="00EB558E" w:rsidP="00EB558E">
      <w:r w:rsidRPr="009C1208">
        <w:t>Th</w:t>
      </w:r>
      <w:r w:rsidR="000E67D0" w:rsidRPr="009C1208">
        <w:t>is algorithm creates a pie of the total fitness of the population</w:t>
      </w:r>
      <w:r w:rsidR="008916E4" w:rsidRPr="009C1208">
        <w:t xml:space="preserve"> by summing the fitness of each individual</w:t>
      </w:r>
      <w:r w:rsidR="000E67D0" w:rsidRPr="009C1208">
        <w:t xml:space="preserve"> and assigns </w:t>
      </w:r>
      <w:r w:rsidR="002D5CE2" w:rsidRPr="009C1208">
        <w:t>each member a chunk proportional to their fitness</w:t>
      </w:r>
      <w:r w:rsidR="0038693D">
        <w:t>. A random point is chosen on the pie and the member it belongs to is chosen, causing fitter members to have a higher change of selection.</w:t>
      </w:r>
    </w:p>
    <w:p w14:paraId="5CDAE579" w14:textId="3B9D2E7D" w:rsidR="00602A0E" w:rsidRPr="009C1208" w:rsidRDefault="00602A0E" w:rsidP="00602A0E">
      <w:pPr>
        <w:pStyle w:val="Heading3"/>
        <w:rPr>
          <w:sz w:val="24"/>
        </w:rPr>
      </w:pPr>
      <w:bookmarkStart w:id="61" w:name="_Toc513972306"/>
      <w:bookmarkStart w:id="62" w:name="_Toc720313"/>
      <w:r w:rsidRPr="009C1208">
        <w:rPr>
          <w:sz w:val="24"/>
        </w:rPr>
        <w:lastRenderedPageBreak/>
        <w:t>Genetic operators</w:t>
      </w:r>
      <w:bookmarkEnd w:id="61"/>
      <w:bookmarkEnd w:id="62"/>
    </w:p>
    <w:p w14:paraId="54A22C45" w14:textId="21FBDD52" w:rsidR="00602A0E" w:rsidRPr="009C1208" w:rsidRDefault="00602A0E" w:rsidP="00602A0E">
      <w:r w:rsidRPr="009C1208">
        <w:t>To generate a ne</w:t>
      </w:r>
      <w:r w:rsidR="008916E4" w:rsidRPr="009C1208">
        <w:t xml:space="preserve">w population through </w:t>
      </w:r>
      <w:r w:rsidR="00B07255" w:rsidRPr="009C1208">
        <w:t xml:space="preserve">new </w:t>
      </w:r>
      <w:r w:rsidR="00980F1C" w:rsidRPr="009C1208">
        <w:t>child solutions</w:t>
      </w:r>
      <w:r w:rsidR="008916E4" w:rsidRPr="009C1208">
        <w:t>, two</w:t>
      </w:r>
      <w:r w:rsidRPr="009C1208">
        <w:t xml:space="preserve"> main processes will occur: crossover and mutation.</w:t>
      </w:r>
    </w:p>
    <w:p w14:paraId="6C8940AF" w14:textId="2D0EDD34" w:rsidR="00602A0E" w:rsidRPr="009C1208" w:rsidRDefault="00602A0E" w:rsidP="00602A0E">
      <w:r w:rsidRPr="009C1208">
        <w:rPr>
          <w:noProof/>
          <w:lang w:eastAsia="en-GB"/>
        </w:rPr>
        <w:drawing>
          <wp:anchor distT="0" distB="0" distL="114300" distR="114300" simplePos="0" relativeHeight="251623424" behindDoc="0" locked="0" layoutInCell="1" allowOverlap="1" wp14:anchorId="0457817D" wp14:editId="36926402">
            <wp:simplePos x="0" y="0"/>
            <wp:positionH relativeFrom="column">
              <wp:posOffset>3430905</wp:posOffset>
            </wp:positionH>
            <wp:positionV relativeFrom="paragraph">
              <wp:posOffset>452120</wp:posOffset>
            </wp:positionV>
            <wp:extent cx="2967355" cy="1285875"/>
            <wp:effectExtent l="0" t="0" r="4445" b="9525"/>
            <wp:wrapSquare wrapText="bothSides"/>
            <wp:docPr id="5" name="Picture 5" descr="OnePointCrossov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PointCrossover.sv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35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6E4" w:rsidRPr="009C1208">
        <w:t>Once two</w:t>
      </w:r>
      <w:r w:rsidRPr="009C1208">
        <w:t xml:space="preserve"> parents are selected through selection, </w:t>
      </w:r>
      <w:r w:rsidRPr="0011408C">
        <w:rPr>
          <w:b/>
        </w:rPr>
        <w:t>crossover</w:t>
      </w:r>
      <w:r w:rsidRPr="009C1208">
        <w:t xml:space="preserve"> occurs. To create a child who shares characteristics from the parents, the code from the parents is combined to form the child’s code. New parents are selected for each child and this process is repeated until a new population of size N is created. </w:t>
      </w:r>
      <w:r w:rsidR="00F76C93" w:rsidRPr="009C1208">
        <w:t xml:space="preserve">I will </w:t>
      </w:r>
      <w:r w:rsidR="006A7E3B" w:rsidRPr="009C1208">
        <w:t>use</w:t>
      </w:r>
      <w:r w:rsidR="00F76C93" w:rsidRPr="009C1208">
        <w:t xml:space="preserve"> a single crossover </w:t>
      </w:r>
      <w:r w:rsidR="008916E4" w:rsidRPr="009C1208">
        <w:t>point;</w:t>
      </w:r>
      <w:r w:rsidR="00F76C93" w:rsidRPr="009C1208">
        <w:t xml:space="preserve"> after which I will take the average of the numerical weight values from each parent to produce a child.</w:t>
      </w:r>
    </w:p>
    <w:p w14:paraId="68836FCF" w14:textId="6874F389" w:rsidR="00602A0E" w:rsidRPr="009C1208" w:rsidRDefault="002D5CE2" w:rsidP="00602A0E">
      <w:r w:rsidRPr="009C1208">
        <w:rPr>
          <w:noProof/>
          <w:lang w:eastAsia="en-GB"/>
        </w:rPr>
        <mc:AlternateContent>
          <mc:Choice Requires="wps">
            <w:drawing>
              <wp:anchor distT="0" distB="0" distL="114300" distR="114300" simplePos="0" relativeHeight="251669504" behindDoc="0" locked="0" layoutInCell="1" allowOverlap="1" wp14:anchorId="50F1CF77" wp14:editId="23E01003">
                <wp:simplePos x="0" y="0"/>
                <wp:positionH relativeFrom="column">
                  <wp:posOffset>3976370</wp:posOffset>
                </wp:positionH>
                <wp:positionV relativeFrom="paragraph">
                  <wp:posOffset>354965</wp:posOffset>
                </wp:positionV>
                <wp:extent cx="220281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6A2AB27F" w14:textId="622F3C99" w:rsidR="00AD45E5" w:rsidRPr="005665DB" w:rsidRDefault="00AD45E5" w:rsidP="002D5CE2">
                            <w:pPr>
                              <w:pStyle w:val="Caption"/>
                              <w:rPr>
                                <w:noProof/>
                                <w:color w:val="595959" w:themeColor="text1" w:themeTint="A6"/>
                              </w:rPr>
                            </w:pPr>
                            <w:r>
                              <w:t xml:space="preserve">Figure </w:t>
                            </w:r>
                            <w:r>
                              <w:fldChar w:fldCharType="begin"/>
                            </w:r>
                            <w:r>
                              <w:instrText xml:space="preserve"> SEQ Figure \* ARABIC </w:instrText>
                            </w:r>
                            <w:r>
                              <w:fldChar w:fldCharType="separate"/>
                            </w:r>
                            <w:r>
                              <w:rPr>
                                <w:noProof/>
                              </w:rPr>
                              <w:t>15</w:t>
                            </w:r>
                            <w:r>
                              <w:fldChar w:fldCharType="end"/>
                            </w:r>
                            <w:r>
                              <w:t xml:space="preserve"> - Crossover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1CF77" id="Text Box 33" o:spid="_x0000_s1031" type="#_x0000_t202" style="position:absolute;margin-left:313.1pt;margin-top:27.95pt;width:173.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" stroked="f">
                <v:textbox style="mso-fit-shape-to-text:t" inset="0,0,0,0">
                  <w:txbxContent>
                    <w:p w14:paraId="6A2AB27F" w14:textId="622F3C99" w:rsidR="00AD45E5" w:rsidRPr="005665DB" w:rsidRDefault="00AD45E5" w:rsidP="002D5CE2">
                      <w:pPr>
                        <w:pStyle w:val="Caption"/>
                        <w:rPr>
                          <w:noProof/>
                          <w:color w:val="595959" w:themeColor="text1" w:themeTint="A6"/>
                        </w:rPr>
                      </w:pPr>
                      <w:r>
                        <w:t xml:space="preserve">Figure </w:t>
                      </w:r>
                      <w:r>
                        <w:fldChar w:fldCharType="begin"/>
                      </w:r>
                      <w:r>
                        <w:instrText xml:space="preserve"> SEQ Figure \* ARABIC </w:instrText>
                      </w:r>
                      <w:r>
                        <w:fldChar w:fldCharType="separate"/>
                      </w:r>
                      <w:r>
                        <w:rPr>
                          <w:noProof/>
                        </w:rPr>
                        <w:t>15</w:t>
                      </w:r>
                      <w:r>
                        <w:fldChar w:fldCharType="end"/>
                      </w:r>
                      <w:r>
                        <w:t xml:space="preserve"> - Crossover diagram</w:t>
                      </w:r>
                    </w:p>
                  </w:txbxContent>
                </v:textbox>
                <w10:wrap type="square"/>
              </v:shape>
            </w:pict>
          </mc:Fallback>
        </mc:AlternateContent>
      </w:r>
      <w:r w:rsidR="00602A0E" w:rsidRPr="009C1208">
        <w:t xml:space="preserve">I will then </w:t>
      </w:r>
      <w:r w:rsidR="00602A0E" w:rsidRPr="0011408C">
        <w:rPr>
          <w:b/>
        </w:rPr>
        <w:t>mutate</w:t>
      </w:r>
      <w:r w:rsidR="00602A0E" w:rsidRPr="009C1208">
        <w:t xml:space="preserve"> the child’s </w:t>
      </w:r>
      <w:r w:rsidR="005926CC" w:rsidRPr="009C1208">
        <w:t>code</w:t>
      </w:r>
      <w:r w:rsidR="00F76C93" w:rsidRPr="009C1208">
        <w:t xml:space="preserve"> by randomizing a weight for </w:t>
      </w:r>
      <w:r w:rsidR="0011408C">
        <w:t xml:space="preserve">a few randomly chosen </w:t>
      </w:r>
      <w:r w:rsidR="00F76C93" w:rsidRPr="009C1208">
        <w:t>children</w:t>
      </w:r>
      <w:r w:rsidR="00602A0E" w:rsidRPr="009C1208">
        <w:t xml:space="preserve">. This will introduce diversity </w:t>
      </w:r>
      <w:r w:rsidR="0011408C">
        <w:t xml:space="preserve">in their code </w:t>
      </w:r>
      <w:r w:rsidR="00602A0E" w:rsidRPr="009C1208">
        <w:t>and avoid converging to local minima. In other words, this randomness introduces code that might not be present in any of the other members which alters the solutions slightly, potentially discovering a better solution.</w:t>
      </w:r>
    </w:p>
    <w:p w14:paraId="15654A51" w14:textId="08BF3121" w:rsidR="00602A0E" w:rsidRPr="009C1208" w:rsidRDefault="00602A0E" w:rsidP="00602A0E">
      <w:pPr>
        <w:pStyle w:val="Heading3"/>
        <w:rPr>
          <w:sz w:val="24"/>
        </w:rPr>
      </w:pPr>
      <w:bookmarkStart w:id="63" w:name="_Toc513972307"/>
      <w:bookmarkStart w:id="64" w:name="_Toc720314"/>
      <w:r w:rsidRPr="009C1208">
        <w:rPr>
          <w:sz w:val="24"/>
        </w:rPr>
        <w:t>Limitations</w:t>
      </w:r>
      <w:bookmarkEnd w:id="63"/>
      <w:bookmarkEnd w:id="64"/>
    </w:p>
    <w:p w14:paraId="69E0D167" w14:textId="4B4C6738" w:rsidR="00602A0E" w:rsidRPr="009C1208" w:rsidRDefault="00602A0E" w:rsidP="00602A0E">
      <w:r w:rsidRPr="009C1208">
        <w:t>Although a genetic algorithm is a viable solution for optimi</w:t>
      </w:r>
      <w:r w:rsidR="005C0D03">
        <w:t>s</w:t>
      </w:r>
      <w:r w:rsidRPr="009C1208">
        <w:t xml:space="preserve">ing a neural network, it can be very </w:t>
      </w:r>
      <w:r w:rsidRPr="004B62DA">
        <w:rPr>
          <w:b/>
        </w:rPr>
        <w:t>inefficient</w:t>
      </w:r>
      <w:r w:rsidRPr="009C1208">
        <w:t xml:space="preserve"> if designed incorrectly. </w:t>
      </w:r>
    </w:p>
    <w:p w14:paraId="70CE3D4C" w14:textId="29CCF7DA" w:rsidR="00602A0E" w:rsidRPr="009C1208" w:rsidRDefault="00602A0E" w:rsidP="00602A0E">
      <w:r w:rsidRPr="009C1208">
        <w:t xml:space="preserve">One of the biggest problems usually is the time spent in </w:t>
      </w:r>
      <w:r w:rsidRPr="004B62DA">
        <w:rPr>
          <w:b/>
        </w:rPr>
        <w:t>evaluating fitness</w:t>
      </w:r>
      <w:r w:rsidRPr="009C1208">
        <w:t xml:space="preserve"> for </w:t>
      </w:r>
      <w:proofErr w:type="gramStart"/>
      <w:r w:rsidRPr="009C1208">
        <w:t>each individual</w:t>
      </w:r>
      <w:proofErr w:type="gramEnd"/>
      <w:r w:rsidRPr="009C1208">
        <w:t xml:space="preserve"> as each individual has to be evaluated inside the simulated environment</w:t>
      </w:r>
      <w:r w:rsidR="00441209" w:rsidRPr="009C1208">
        <w:t xml:space="preserve"> especially since </w:t>
      </w:r>
      <w:r w:rsidR="00592223" w:rsidRPr="009C1208">
        <w:t>Pygame</w:t>
      </w:r>
      <w:r w:rsidR="00441209" w:rsidRPr="009C1208">
        <w:t xml:space="preserve"> has to render all of this in one thread</w:t>
      </w:r>
      <w:r w:rsidRPr="009C1208">
        <w:t xml:space="preserve">. This could potentially take very long if a solution isn’t converged </w:t>
      </w:r>
      <w:proofErr w:type="spellStart"/>
      <w:r w:rsidRPr="009C1208">
        <w:t>to</w:t>
      </w:r>
      <w:proofErr w:type="spellEnd"/>
      <w:r w:rsidRPr="009C1208">
        <w:t xml:space="preserve"> quickly. Therefore, I must keep the population size, N relatively low as it will take a long time otherwise.</w:t>
      </w:r>
    </w:p>
    <w:p w14:paraId="3312877E" w14:textId="107387C2" w:rsidR="00602A0E" w:rsidRPr="009C1208" w:rsidRDefault="00602A0E" w:rsidP="00602A0E">
      <w:r w:rsidRPr="009C1208">
        <w:t xml:space="preserve">Another limitation is that the solution is </w:t>
      </w:r>
      <w:r w:rsidRPr="004F5AD4">
        <w:rPr>
          <w:b/>
        </w:rPr>
        <w:t>never perfect</w:t>
      </w:r>
      <w:r w:rsidRPr="009C1208">
        <w:t>. It only converges to one of the possible solutions, often ignoring other</w:t>
      </w:r>
      <w:r w:rsidR="004F5AD4">
        <w:t xml:space="preserve"> eve</w:t>
      </w:r>
      <w:r w:rsidR="00EC69A3">
        <w:t>n better solutions</w:t>
      </w:r>
      <w:r w:rsidRPr="009C1208">
        <w:t>. However, this is fine as my problem only requires a good enough solution, one capable of driving intelligently.</w:t>
      </w:r>
    </w:p>
    <w:p w14:paraId="3C173A0C" w14:textId="3B2BE6AF" w:rsidR="00602A0E" w:rsidRDefault="00602A0E" w:rsidP="00602A0E">
      <w:r w:rsidRPr="009C1208">
        <w:t xml:space="preserve">I </w:t>
      </w:r>
      <w:r w:rsidR="00980F1C" w:rsidRPr="009C1208">
        <w:t>do,</w:t>
      </w:r>
      <w:r w:rsidRPr="009C1208">
        <w:t xml:space="preserve"> however, think that the genetic approach I am taking is perfect for my problem as it will find a relatively good solution in a realistic time.</w:t>
      </w:r>
    </w:p>
    <w:p w14:paraId="1E3D8CCF" w14:textId="77777777" w:rsidR="00EC69A3" w:rsidRPr="009C1208" w:rsidRDefault="00EC69A3" w:rsidP="00602A0E"/>
    <w:p w14:paraId="1ED49AB2" w14:textId="62724376" w:rsidR="00583E5D" w:rsidRPr="009C1208" w:rsidRDefault="00583E5D" w:rsidP="00583E5D">
      <w:pPr>
        <w:pStyle w:val="Heading2"/>
      </w:pPr>
      <w:bookmarkStart w:id="65" w:name="_Toc513972286"/>
      <w:bookmarkStart w:id="66" w:name="_Toc513972308"/>
      <w:bookmarkStart w:id="67" w:name="_Toc720315"/>
      <w:r w:rsidRPr="009C1208">
        <w:lastRenderedPageBreak/>
        <w:t xml:space="preserve">Techniques </w:t>
      </w:r>
      <w:r w:rsidR="005C36D5" w:rsidRPr="009C1208">
        <w:t>demonstrated</w:t>
      </w:r>
      <w:bookmarkEnd w:id="67"/>
    </w:p>
    <w:p w14:paraId="5492E480" w14:textId="3C9FE460" w:rsidR="004159AD" w:rsidRPr="009C1208" w:rsidRDefault="004159AD" w:rsidP="004159AD">
      <w:r w:rsidRPr="009C1208">
        <w:t xml:space="preserve">Here I will briefly </w:t>
      </w:r>
      <w:r w:rsidR="001F5D00" w:rsidRPr="009C1208">
        <w:t>describe the technical skills and coding practices</w:t>
      </w:r>
      <w:r w:rsidR="0092669E" w:rsidRPr="009C1208">
        <w:t xml:space="preserve"> used</w:t>
      </w:r>
      <w:r w:rsidR="001F5D00" w:rsidRPr="009C1208">
        <w:t>.</w:t>
      </w:r>
      <w:r w:rsidR="0092669E" w:rsidRPr="009C1208">
        <w:t xml:space="preserve"> I will</w:t>
      </w:r>
      <w:r w:rsidR="008D2D73" w:rsidRPr="009C1208">
        <w:t xml:space="preserve"> explicitly</w:t>
      </w:r>
      <w:r w:rsidR="0092669E" w:rsidRPr="009C1208">
        <w:t xml:space="preserve"> </w:t>
      </w:r>
      <w:r w:rsidR="008D2D73" w:rsidRPr="009C1208">
        <w:t>reference</w:t>
      </w:r>
      <w:r w:rsidR="00357A34" w:rsidRPr="009C1208">
        <w:t xml:space="preserve"> some</w:t>
      </w:r>
      <w:r w:rsidR="008D2D73" w:rsidRPr="009C1208">
        <w:t xml:space="preserve"> techniques </w:t>
      </w:r>
      <w:r w:rsidR="002D0F1A" w:rsidRPr="009C1208">
        <w:t xml:space="preserve">which are not </w:t>
      </w:r>
      <w:r w:rsidR="00651A07" w:rsidRPr="009C1208">
        <w:t>obvious</w:t>
      </w:r>
      <w:r w:rsidR="00357A34" w:rsidRPr="009C1208">
        <w:t>.</w:t>
      </w:r>
    </w:p>
    <w:p w14:paraId="51FC0620" w14:textId="030A2CA1" w:rsidR="002D0F1A" w:rsidRPr="009C1208" w:rsidRDefault="00592223" w:rsidP="004159AD">
      <w:r w:rsidRPr="009C1208">
        <w:t>E.g.</w:t>
      </w:r>
      <w:r w:rsidR="002D0F1A" w:rsidRPr="009C1208">
        <w:t xml:space="preserve"> </w:t>
      </w:r>
      <w:r w:rsidR="002D0F1A" w:rsidRPr="009C1208">
        <w:rPr>
          <w:i/>
        </w:rPr>
        <w:t>[</w:t>
      </w:r>
      <w:r w:rsidR="00822506" w:rsidRPr="009C1208">
        <w:rPr>
          <w:i/>
        </w:rPr>
        <w:t>e</w:t>
      </w:r>
      <w:r w:rsidR="00A13F0C" w:rsidRPr="009C1208">
        <w:rPr>
          <w:i/>
        </w:rPr>
        <w:t>nvironment</w:t>
      </w:r>
      <w:r w:rsidR="002D0F1A" w:rsidRPr="009C1208">
        <w:rPr>
          <w:i/>
        </w:rPr>
        <w:t>]</w:t>
      </w:r>
      <w:r w:rsidR="00A13F0C" w:rsidRPr="009C1208">
        <w:rPr>
          <w:i/>
        </w:rPr>
        <w:t>-&gt;(Car)</w:t>
      </w:r>
      <w:r w:rsidR="002D0F1A" w:rsidRPr="009C1208">
        <w:rPr>
          <w:i/>
        </w:rPr>
        <w:t>-&gt;</w:t>
      </w:r>
      <w:proofErr w:type="gramStart"/>
      <w:r w:rsidR="00347E1A" w:rsidRPr="009C1208">
        <w:rPr>
          <w:i/>
        </w:rPr>
        <w:t>update</w:t>
      </w:r>
      <w:r w:rsidR="00095263" w:rsidRPr="009C1208">
        <w:rPr>
          <w:i/>
        </w:rPr>
        <w:t>(</w:t>
      </w:r>
      <w:proofErr w:type="gramEnd"/>
      <w:r w:rsidR="00095263" w:rsidRPr="009C1208">
        <w:rPr>
          <w:i/>
        </w:rPr>
        <w:t>)</w:t>
      </w:r>
      <w:r w:rsidR="00347E1A" w:rsidRPr="009C1208">
        <w:t xml:space="preserve"> references the </w:t>
      </w:r>
      <w:r w:rsidR="00347E1A" w:rsidRPr="0085082F">
        <w:rPr>
          <w:b/>
        </w:rPr>
        <w:t>update</w:t>
      </w:r>
      <w:r w:rsidR="00347E1A" w:rsidRPr="009C1208">
        <w:t xml:space="preserve"> method of the </w:t>
      </w:r>
      <w:r w:rsidR="00347E1A" w:rsidRPr="0085082F">
        <w:rPr>
          <w:b/>
        </w:rPr>
        <w:t>car</w:t>
      </w:r>
      <w:r w:rsidR="00347E1A" w:rsidRPr="009C1208">
        <w:t xml:space="preserve"> class</w:t>
      </w:r>
      <w:r w:rsidR="009D2DD2" w:rsidRPr="009C1208">
        <w:t xml:space="preserve"> in the </w:t>
      </w:r>
      <w:r w:rsidR="009D2DD2" w:rsidRPr="0085082F">
        <w:rPr>
          <w:b/>
        </w:rPr>
        <w:t>environment.py</w:t>
      </w:r>
      <w:r w:rsidR="009D2DD2" w:rsidRPr="009C1208">
        <w:t xml:space="preserve"> file</w:t>
      </w:r>
    </w:p>
    <w:p w14:paraId="272BFAC3" w14:textId="0F8C4668" w:rsidR="00EB36D1" w:rsidRPr="009C1208" w:rsidRDefault="0080259F" w:rsidP="0080259F">
      <w:pPr>
        <w:pStyle w:val="Heading3"/>
        <w:rPr>
          <w:sz w:val="24"/>
        </w:rPr>
      </w:pPr>
      <w:bookmarkStart w:id="68" w:name="_Toc720316"/>
      <w:r w:rsidRPr="009C1208">
        <w:rPr>
          <w:sz w:val="24"/>
        </w:rPr>
        <w:t>List operations</w:t>
      </w:r>
      <w:bookmarkEnd w:id="68"/>
    </w:p>
    <w:p w14:paraId="1375BEFA" w14:textId="58EE521A" w:rsidR="0080259F" w:rsidRPr="009C1208" w:rsidRDefault="009D269F" w:rsidP="0080259F">
      <w:r w:rsidRPr="009C1208">
        <w:t>Multidimensional l</w:t>
      </w:r>
      <w:r w:rsidR="0080259F" w:rsidRPr="009C1208">
        <w:t>ists are used inside multiple classes to store data. One such instance is storing a specific solution or weights for a neural network. List operations such slicing to separate list</w:t>
      </w:r>
      <w:r w:rsidR="002F4BDA" w:rsidRPr="009C1208">
        <w:t xml:space="preserve">s </w:t>
      </w:r>
      <w:r w:rsidR="004159AD" w:rsidRPr="009C1208">
        <w:t>and list</w:t>
      </w:r>
      <w:r w:rsidR="0080259F" w:rsidRPr="009C1208">
        <w:t xml:space="preserve"> comprehension to create new lists</w:t>
      </w:r>
      <w:r w:rsidR="00046728" w:rsidRPr="009C1208">
        <w:t xml:space="preserve"> have been used to manipulate data in the model.</w:t>
      </w:r>
    </w:p>
    <w:p w14:paraId="49D0A60F" w14:textId="35B25079" w:rsidR="009D269F" w:rsidRPr="009C1208" w:rsidRDefault="00095263" w:rsidP="0080259F">
      <w:pPr>
        <w:rPr>
          <w:i/>
        </w:rPr>
      </w:pPr>
      <w:r w:rsidRPr="009C1208">
        <w:rPr>
          <w:i/>
        </w:rPr>
        <w:t>[</w:t>
      </w:r>
      <w:proofErr w:type="spellStart"/>
      <w:r w:rsidRPr="009C1208">
        <w:rPr>
          <w:i/>
        </w:rPr>
        <w:t>neural_network</w:t>
      </w:r>
      <w:proofErr w:type="spellEnd"/>
      <w:r w:rsidRPr="009C1208">
        <w:rPr>
          <w:i/>
        </w:rPr>
        <w:t>]-&gt;(Network)-&gt; layers</w:t>
      </w:r>
    </w:p>
    <w:p w14:paraId="25227771" w14:textId="5AC96EB6" w:rsidR="00610BBA" w:rsidRPr="009C1208" w:rsidRDefault="007B6404" w:rsidP="0080259F">
      <w:pPr>
        <w:pStyle w:val="Heading3"/>
        <w:rPr>
          <w:sz w:val="24"/>
        </w:rPr>
      </w:pPr>
      <w:bookmarkStart w:id="69" w:name="_Toc720317"/>
      <w:r w:rsidRPr="009C1208">
        <w:rPr>
          <w:sz w:val="24"/>
        </w:rPr>
        <w:t xml:space="preserve">Tree </w:t>
      </w:r>
      <w:r w:rsidR="0050293E" w:rsidRPr="009C1208">
        <w:rPr>
          <w:sz w:val="24"/>
        </w:rPr>
        <w:t xml:space="preserve">generation and </w:t>
      </w:r>
      <w:r w:rsidRPr="009C1208">
        <w:rPr>
          <w:sz w:val="24"/>
        </w:rPr>
        <w:t>traversal</w:t>
      </w:r>
      <w:bookmarkEnd w:id="69"/>
    </w:p>
    <w:p w14:paraId="4E29A0F7" w14:textId="77777777" w:rsidR="00D00641" w:rsidRPr="009C1208" w:rsidRDefault="005C36D5" w:rsidP="005C36D5">
      <w:r w:rsidRPr="009C1208">
        <w:t xml:space="preserve">The neural networks are defined as tree structures with nodes and connections. </w:t>
      </w:r>
      <w:r w:rsidR="000B77A8" w:rsidRPr="009C1208">
        <w:t>Each edge of the tree is represented by a connection object.</w:t>
      </w:r>
      <w:r w:rsidR="00B72671" w:rsidRPr="009C1208">
        <w:t xml:space="preserve"> </w:t>
      </w:r>
    </w:p>
    <w:p w14:paraId="01EC5971" w14:textId="0A5DFE34" w:rsidR="0050293E" w:rsidRPr="009C1208" w:rsidRDefault="00B72671" w:rsidP="005C36D5">
      <w:pPr>
        <w:rPr>
          <w:i/>
        </w:rPr>
      </w:pPr>
      <w:r w:rsidRPr="009C1208">
        <w:rPr>
          <w:i/>
        </w:rPr>
        <w:t>[</w:t>
      </w:r>
      <w:proofErr w:type="spellStart"/>
      <w:r w:rsidRPr="009C1208">
        <w:rPr>
          <w:i/>
        </w:rPr>
        <w:t>neural_network</w:t>
      </w:r>
      <w:proofErr w:type="spellEnd"/>
      <w:r w:rsidRPr="009C1208">
        <w:rPr>
          <w:i/>
        </w:rPr>
        <w:t>]-&gt;(</w:t>
      </w:r>
      <w:r w:rsidR="00F960A4" w:rsidRPr="009C1208">
        <w:rPr>
          <w:i/>
        </w:rPr>
        <w:t>Network</w:t>
      </w:r>
      <w:r w:rsidRPr="009C1208">
        <w:rPr>
          <w:i/>
        </w:rPr>
        <w:t>)-&gt;</w:t>
      </w:r>
      <w:r w:rsidR="00F960A4" w:rsidRPr="009C1208">
        <w:rPr>
          <w:i/>
        </w:rPr>
        <w:t xml:space="preserve"> __</w:t>
      </w:r>
      <w:proofErr w:type="spellStart"/>
      <w:r w:rsidR="00F960A4" w:rsidRPr="009C1208">
        <w:rPr>
          <w:i/>
        </w:rPr>
        <w:t>init</w:t>
      </w:r>
      <w:proofErr w:type="spellEnd"/>
      <w:r w:rsidR="00F960A4" w:rsidRPr="009C1208">
        <w:rPr>
          <w:i/>
        </w:rPr>
        <w:t>_</w:t>
      </w:r>
      <w:proofErr w:type="gramStart"/>
      <w:r w:rsidR="00F960A4" w:rsidRPr="009C1208">
        <w:rPr>
          <w:i/>
        </w:rPr>
        <w:t>_</w:t>
      </w:r>
      <w:r w:rsidR="00095263" w:rsidRPr="009C1208">
        <w:rPr>
          <w:i/>
        </w:rPr>
        <w:t>(</w:t>
      </w:r>
      <w:proofErr w:type="gramEnd"/>
      <w:r w:rsidR="00095263" w:rsidRPr="009C1208">
        <w:rPr>
          <w:i/>
        </w:rPr>
        <w:t>)</w:t>
      </w:r>
    </w:p>
    <w:p w14:paraId="5F4F3F84" w14:textId="77777777" w:rsidR="00D00641" w:rsidRPr="009C1208" w:rsidRDefault="00B80708" w:rsidP="005C36D5">
      <w:r w:rsidRPr="009C1208">
        <w:t xml:space="preserve">The neural network is traversed </w:t>
      </w:r>
      <w:r w:rsidR="004159AD" w:rsidRPr="009C1208">
        <w:t>using</w:t>
      </w:r>
      <w:r w:rsidRPr="009C1208">
        <w:t xml:space="preserve"> the feedforward algorithm when the output is </w:t>
      </w:r>
      <w:r w:rsidR="00B71CC6" w:rsidRPr="009C1208">
        <w:t>retrieved</w:t>
      </w:r>
      <w:r w:rsidR="004159AD" w:rsidRPr="009C1208">
        <w:t xml:space="preserve"> from the output nodes</w:t>
      </w:r>
      <w:r w:rsidRPr="009C1208">
        <w:t>.</w:t>
      </w:r>
      <w:r w:rsidR="00F960A4" w:rsidRPr="009C1208">
        <w:t xml:space="preserve"> </w:t>
      </w:r>
    </w:p>
    <w:p w14:paraId="03DFE00B" w14:textId="05346B9A" w:rsidR="005C36D5" w:rsidRPr="009C1208" w:rsidRDefault="00F960A4" w:rsidP="005C36D5">
      <w:pPr>
        <w:rPr>
          <w:i/>
        </w:rPr>
      </w:pPr>
      <w:r w:rsidRPr="009C1208">
        <w:rPr>
          <w:i/>
        </w:rPr>
        <w:t>[</w:t>
      </w:r>
      <w:proofErr w:type="spellStart"/>
      <w:r w:rsidRPr="009C1208">
        <w:rPr>
          <w:i/>
        </w:rPr>
        <w:t>neural_network</w:t>
      </w:r>
      <w:proofErr w:type="spellEnd"/>
      <w:r w:rsidRPr="009C1208">
        <w:rPr>
          <w:i/>
        </w:rPr>
        <w:t xml:space="preserve">]-&gt;(Network)-&gt; </w:t>
      </w:r>
      <w:r w:rsidR="00707621" w:rsidRPr="009C1208">
        <w:rPr>
          <w:i/>
        </w:rPr>
        <w:t>feed_</w:t>
      </w:r>
      <w:proofErr w:type="gramStart"/>
      <w:r w:rsidR="00707621" w:rsidRPr="009C1208">
        <w:rPr>
          <w:i/>
        </w:rPr>
        <w:t>forward</w:t>
      </w:r>
      <w:r w:rsidR="00095263" w:rsidRPr="009C1208">
        <w:rPr>
          <w:i/>
        </w:rPr>
        <w:t>(</w:t>
      </w:r>
      <w:proofErr w:type="gramEnd"/>
      <w:r w:rsidR="00095263" w:rsidRPr="009C1208">
        <w:rPr>
          <w:i/>
        </w:rPr>
        <w:t>)</w:t>
      </w:r>
      <w:r w:rsidR="00D00641" w:rsidRPr="009C1208">
        <w:rPr>
          <w:i/>
        </w:rPr>
        <w:t xml:space="preserve">, </w:t>
      </w:r>
    </w:p>
    <w:p w14:paraId="440D2595" w14:textId="7D5B6746" w:rsidR="002C7A8E" w:rsidRPr="00432DA5" w:rsidRDefault="002C7A8E" w:rsidP="005C36D5">
      <w:pPr>
        <w:rPr>
          <w:i/>
        </w:rPr>
      </w:pPr>
      <w:r w:rsidRPr="009C1208">
        <w:rPr>
          <w:i/>
        </w:rPr>
        <w:t>[</w:t>
      </w:r>
      <w:proofErr w:type="spellStart"/>
      <w:r w:rsidRPr="009C1208">
        <w:rPr>
          <w:i/>
        </w:rPr>
        <w:t>neural_network</w:t>
      </w:r>
      <w:proofErr w:type="spellEnd"/>
      <w:r w:rsidRPr="009C1208">
        <w:rPr>
          <w:i/>
        </w:rPr>
        <w:t>]-&gt;(Node)-&gt; feed_</w:t>
      </w:r>
      <w:proofErr w:type="gramStart"/>
      <w:r w:rsidRPr="009C1208">
        <w:rPr>
          <w:i/>
        </w:rPr>
        <w:t>forward</w:t>
      </w:r>
      <w:r w:rsidR="00095263" w:rsidRPr="009C1208">
        <w:rPr>
          <w:i/>
        </w:rPr>
        <w:t>(</w:t>
      </w:r>
      <w:proofErr w:type="gramEnd"/>
      <w:r w:rsidR="00095263" w:rsidRPr="009C1208">
        <w:rPr>
          <w:i/>
        </w:rPr>
        <w:t>)</w:t>
      </w:r>
      <w:r w:rsidRPr="009C1208">
        <w:rPr>
          <w:i/>
        </w:rPr>
        <w:t xml:space="preserve">, </w:t>
      </w:r>
    </w:p>
    <w:p w14:paraId="2E3DA31A" w14:textId="3ACC878B" w:rsidR="008474A8" w:rsidRPr="009C1208" w:rsidRDefault="008474A8" w:rsidP="00610BBA">
      <w:pPr>
        <w:pStyle w:val="Heading3"/>
        <w:rPr>
          <w:sz w:val="24"/>
        </w:rPr>
      </w:pPr>
      <w:bookmarkStart w:id="70" w:name="_Toc720318"/>
      <w:r w:rsidRPr="009C1208">
        <w:rPr>
          <w:sz w:val="24"/>
        </w:rPr>
        <w:t xml:space="preserve">Complex </w:t>
      </w:r>
      <w:r w:rsidR="00FF328C" w:rsidRPr="009C1208">
        <w:rPr>
          <w:sz w:val="24"/>
        </w:rPr>
        <w:t>Scientific model</w:t>
      </w:r>
      <w:bookmarkEnd w:id="70"/>
    </w:p>
    <w:p w14:paraId="4E19DA65" w14:textId="7CBAB19F" w:rsidR="0076496D" w:rsidRPr="009C1208" w:rsidRDefault="0076496D" w:rsidP="0076496D">
      <w:r w:rsidRPr="009C1208">
        <w:t xml:space="preserve">My project </w:t>
      </w:r>
      <w:proofErr w:type="gramStart"/>
      <w:r w:rsidRPr="009C1208">
        <w:t>models</w:t>
      </w:r>
      <w:proofErr w:type="gramEnd"/>
      <w:r w:rsidRPr="009C1208">
        <w:t xml:space="preserve"> evolution using complex user-defined algorithms. </w:t>
      </w:r>
      <w:r w:rsidR="002A7140" w:rsidRPr="009C1208">
        <w:t xml:space="preserve">The </w:t>
      </w:r>
      <w:r w:rsidR="008F6279" w:rsidRPr="009C1208">
        <w:t xml:space="preserve">proposed collision avoidance </w:t>
      </w:r>
      <w:r w:rsidRPr="009C1208">
        <w:t xml:space="preserve">is a </w:t>
      </w:r>
      <w:r w:rsidR="006D582F" w:rsidRPr="009C1208">
        <w:t xml:space="preserve">complex optimisation problem </w:t>
      </w:r>
      <w:r w:rsidR="0009540F" w:rsidRPr="009C1208">
        <w:t>which I attempt to solve using a genetic algorithm.</w:t>
      </w:r>
    </w:p>
    <w:p w14:paraId="7D68B05B" w14:textId="163CE861" w:rsidR="000D5DA3" w:rsidRPr="009C1208" w:rsidRDefault="000D5DA3" w:rsidP="00610BBA">
      <w:pPr>
        <w:pStyle w:val="Heading3"/>
        <w:rPr>
          <w:sz w:val="24"/>
        </w:rPr>
      </w:pPr>
      <w:bookmarkStart w:id="71" w:name="_Toc720319"/>
      <w:r w:rsidRPr="009C1208">
        <w:rPr>
          <w:sz w:val="24"/>
        </w:rPr>
        <w:t>File saving</w:t>
      </w:r>
      <w:bookmarkEnd w:id="71"/>
    </w:p>
    <w:p w14:paraId="2CE7277C" w14:textId="030948DD" w:rsidR="000131C9" w:rsidRPr="009C1208" w:rsidRDefault="008554A9" w:rsidP="008554A9">
      <w:r w:rsidRPr="009C1208">
        <w:t xml:space="preserve">I have implemented a file save function in my project to allow exporting the trained neural </w:t>
      </w:r>
      <w:r w:rsidR="00A42A53" w:rsidRPr="009C1208">
        <w:t>networks</w:t>
      </w:r>
      <w:r w:rsidR="00AE6AB2" w:rsidRPr="009C1208">
        <w:t xml:space="preserve"> to a file</w:t>
      </w:r>
      <w:r w:rsidR="00A42A53" w:rsidRPr="009C1208">
        <w:t>,</w:t>
      </w:r>
      <w:r w:rsidRPr="009C1208">
        <w:t xml:space="preserve"> so they can be loaded and used later.</w:t>
      </w:r>
      <w:r w:rsidR="000131C9" w:rsidRPr="009C1208">
        <w:t xml:space="preserve"> </w:t>
      </w:r>
    </w:p>
    <w:p w14:paraId="61125DA0" w14:textId="7E91E27F" w:rsidR="008554A9" w:rsidRPr="009C1208" w:rsidRDefault="000131C9" w:rsidP="008554A9">
      <w:pPr>
        <w:rPr>
          <w:i/>
        </w:rPr>
      </w:pPr>
      <w:r w:rsidRPr="009C1208">
        <w:rPr>
          <w:i/>
        </w:rPr>
        <w:t>[</w:t>
      </w:r>
      <w:r w:rsidR="005434BC" w:rsidRPr="009C1208">
        <w:rPr>
          <w:i/>
        </w:rPr>
        <w:t>environment</w:t>
      </w:r>
      <w:r w:rsidRPr="009C1208">
        <w:rPr>
          <w:i/>
        </w:rPr>
        <w:t>]-&gt;(</w:t>
      </w:r>
      <w:r w:rsidR="005434BC" w:rsidRPr="009C1208">
        <w:rPr>
          <w:i/>
        </w:rPr>
        <w:t>Environment</w:t>
      </w:r>
      <w:r w:rsidRPr="009C1208">
        <w:rPr>
          <w:i/>
        </w:rPr>
        <w:t xml:space="preserve">)-&gt; </w:t>
      </w:r>
      <w:proofErr w:type="spellStart"/>
      <w:r w:rsidR="00D00641" w:rsidRPr="009C1208">
        <w:rPr>
          <w:i/>
        </w:rPr>
        <w:t>save_</w:t>
      </w:r>
      <w:proofErr w:type="gramStart"/>
      <w:r w:rsidR="00D00641" w:rsidRPr="009C1208">
        <w:rPr>
          <w:i/>
        </w:rPr>
        <w:t>solution</w:t>
      </w:r>
      <w:proofErr w:type="spellEnd"/>
      <w:r w:rsidR="00095263" w:rsidRPr="009C1208">
        <w:rPr>
          <w:i/>
        </w:rPr>
        <w:t>(</w:t>
      </w:r>
      <w:proofErr w:type="gramEnd"/>
      <w:r w:rsidR="00095263" w:rsidRPr="009C1208">
        <w:rPr>
          <w:i/>
        </w:rPr>
        <w:t>)</w:t>
      </w:r>
    </w:p>
    <w:p w14:paraId="07410A75" w14:textId="03D07768" w:rsidR="001366C4" w:rsidRPr="009C1208" w:rsidRDefault="00552FFB" w:rsidP="00610BBA">
      <w:pPr>
        <w:pStyle w:val="Heading3"/>
        <w:rPr>
          <w:sz w:val="24"/>
        </w:rPr>
      </w:pPr>
      <w:bookmarkStart w:id="72" w:name="_Toc720320"/>
      <w:r w:rsidRPr="009C1208">
        <w:rPr>
          <w:sz w:val="24"/>
        </w:rPr>
        <w:t xml:space="preserve">Complex user-defined </w:t>
      </w:r>
      <w:r w:rsidRPr="009C1208">
        <w:rPr>
          <w:b/>
          <w:sz w:val="24"/>
        </w:rPr>
        <w:t>O</w:t>
      </w:r>
      <w:r w:rsidRPr="009C1208">
        <w:rPr>
          <w:sz w:val="24"/>
        </w:rPr>
        <w:t>bject-</w:t>
      </w:r>
      <w:r w:rsidRPr="009C1208">
        <w:rPr>
          <w:b/>
          <w:sz w:val="24"/>
        </w:rPr>
        <w:t>O</w:t>
      </w:r>
      <w:r w:rsidRPr="009C1208">
        <w:rPr>
          <w:sz w:val="24"/>
        </w:rPr>
        <w:t>riented</w:t>
      </w:r>
      <w:r w:rsidR="005F3102" w:rsidRPr="009C1208">
        <w:rPr>
          <w:sz w:val="24"/>
        </w:rPr>
        <w:t xml:space="preserve"> </w:t>
      </w:r>
      <w:r w:rsidR="005F3102" w:rsidRPr="009C1208">
        <w:rPr>
          <w:b/>
          <w:sz w:val="24"/>
        </w:rPr>
        <w:t>P</w:t>
      </w:r>
      <w:r w:rsidR="005F3102" w:rsidRPr="009C1208">
        <w:rPr>
          <w:sz w:val="24"/>
        </w:rPr>
        <w:t>rogramming</w:t>
      </w:r>
      <w:bookmarkEnd w:id="72"/>
    </w:p>
    <w:p w14:paraId="00E788E4" w14:textId="1FECFE80" w:rsidR="00663A65" w:rsidRPr="009C1208" w:rsidRDefault="005C36D5" w:rsidP="005C36D5">
      <w:r w:rsidRPr="009C1208">
        <w:t xml:space="preserve">I have used object-oriented programming throughout my project. </w:t>
      </w:r>
      <w:r w:rsidR="00832E17" w:rsidRPr="009C1208">
        <w:t>Dynamic generation</w:t>
      </w:r>
      <w:r w:rsidR="00E0514F" w:rsidRPr="009C1208">
        <w:t xml:space="preserve"> of objects are </w:t>
      </w:r>
      <w:r w:rsidR="00832E17" w:rsidRPr="009C1208">
        <w:t>used</w:t>
      </w:r>
      <w:r w:rsidR="006C4F11" w:rsidRPr="009C1208">
        <w:t xml:space="preserve"> </w:t>
      </w:r>
      <w:r w:rsidRPr="009C1208">
        <w:t xml:space="preserve">for the </w:t>
      </w:r>
      <w:r w:rsidR="00FF3238" w:rsidRPr="009C1208">
        <w:t>network</w:t>
      </w:r>
      <w:r w:rsidRPr="009C1208">
        <w:t xml:space="preserve">, </w:t>
      </w:r>
      <w:r w:rsidR="00E0514F" w:rsidRPr="009C1208">
        <w:t>car</w:t>
      </w:r>
      <w:r w:rsidRPr="009C1208">
        <w:t xml:space="preserve"> and </w:t>
      </w:r>
      <w:r w:rsidR="00FF3238" w:rsidRPr="009C1208">
        <w:t>code</w:t>
      </w:r>
      <w:r w:rsidRPr="009C1208">
        <w:t xml:space="preserve"> class</w:t>
      </w:r>
      <w:r w:rsidR="00E0514F" w:rsidRPr="009C1208">
        <w:t xml:space="preserve">es as they are </w:t>
      </w:r>
      <w:r w:rsidR="00592223" w:rsidRPr="009C1208">
        <w:t>instantiated</w:t>
      </w:r>
      <w:r w:rsidR="00E0514F" w:rsidRPr="009C1208">
        <w:t xml:space="preserve"> by the </w:t>
      </w:r>
      <w:r w:rsidR="00FF3238" w:rsidRPr="009C1208">
        <w:t>environment as required and directed by the user.</w:t>
      </w:r>
    </w:p>
    <w:p w14:paraId="146759B4" w14:textId="4CE4E76E" w:rsidR="005C36D5" w:rsidRPr="009C1208" w:rsidRDefault="005C36D5" w:rsidP="005C36D5">
      <w:r w:rsidRPr="009C1208">
        <w:lastRenderedPageBreak/>
        <w:t xml:space="preserve"> </w:t>
      </w:r>
      <w:r w:rsidR="0061782B" w:rsidRPr="009C1208">
        <w:t xml:space="preserve">I have also demonstrated the use of some advanced </w:t>
      </w:r>
      <w:r w:rsidR="00663A65" w:rsidRPr="009C1208">
        <w:t>OOP</w:t>
      </w:r>
      <w:r w:rsidR="006C4F11" w:rsidRPr="009C1208">
        <w:t xml:space="preserve"> </w:t>
      </w:r>
      <w:r w:rsidR="0061782B" w:rsidRPr="009C1208">
        <w:t>c</w:t>
      </w:r>
      <w:r w:rsidR="00697EFD" w:rsidRPr="009C1208">
        <w:t xml:space="preserve">oncepts such as overriding, inheritance </w:t>
      </w:r>
      <w:r w:rsidR="0061782B" w:rsidRPr="009C1208">
        <w:t>and static methods</w:t>
      </w:r>
      <w:r w:rsidR="00200174" w:rsidRPr="009C1208">
        <w:t xml:space="preserve"> in my code</w:t>
      </w:r>
      <w:r w:rsidR="0061782B" w:rsidRPr="009C1208">
        <w:t>.</w:t>
      </w:r>
    </w:p>
    <w:p w14:paraId="7DC19C78" w14:textId="0B8C8F42" w:rsidR="008723D7" w:rsidRPr="009C1208" w:rsidRDefault="008723D7" w:rsidP="005C36D5">
      <w:pPr>
        <w:rPr>
          <w:i/>
        </w:rPr>
      </w:pPr>
      <w:r w:rsidRPr="009C1208">
        <w:rPr>
          <w:i/>
        </w:rPr>
        <w:t>[</w:t>
      </w:r>
      <w:r w:rsidR="00B26389" w:rsidRPr="009C1208">
        <w:rPr>
          <w:i/>
        </w:rPr>
        <w:t>car</w:t>
      </w:r>
      <w:r w:rsidRPr="009C1208">
        <w:rPr>
          <w:i/>
        </w:rPr>
        <w:t>]-&gt;(Car)-&gt;</w:t>
      </w:r>
      <w:proofErr w:type="gramStart"/>
      <w:r w:rsidRPr="009C1208">
        <w:rPr>
          <w:i/>
        </w:rPr>
        <w:t>update(</w:t>
      </w:r>
      <w:proofErr w:type="gramEnd"/>
      <w:r w:rsidRPr="009C1208">
        <w:rPr>
          <w:i/>
        </w:rPr>
        <w:t>)</w:t>
      </w:r>
      <w:r w:rsidR="00B26389" w:rsidRPr="009C1208">
        <w:rPr>
          <w:i/>
        </w:rPr>
        <w:t>,</w:t>
      </w:r>
    </w:p>
    <w:p w14:paraId="45022693" w14:textId="5CCBA52D" w:rsidR="00226BE8" w:rsidRPr="009C1208" w:rsidRDefault="00720F92" w:rsidP="005C36D5">
      <w:pPr>
        <w:rPr>
          <w:i/>
        </w:rPr>
      </w:pPr>
      <w:r w:rsidRPr="009C1208">
        <w:rPr>
          <w:i/>
        </w:rPr>
        <w:t>[</w:t>
      </w:r>
      <w:r w:rsidR="00B26389" w:rsidRPr="009C1208">
        <w:rPr>
          <w:i/>
        </w:rPr>
        <w:t>car</w:t>
      </w:r>
      <w:r w:rsidRPr="009C1208">
        <w:rPr>
          <w:i/>
        </w:rPr>
        <w:t>]-&gt;(</w:t>
      </w:r>
      <w:r w:rsidR="00B26389" w:rsidRPr="009C1208">
        <w:rPr>
          <w:i/>
        </w:rPr>
        <w:t>Car),</w:t>
      </w:r>
    </w:p>
    <w:p w14:paraId="6A8EDCA0" w14:textId="6F30781E" w:rsidR="00226BE8" w:rsidRPr="009C1208" w:rsidRDefault="00226BE8" w:rsidP="005C36D5">
      <w:pPr>
        <w:rPr>
          <w:i/>
        </w:rPr>
      </w:pPr>
      <w:r w:rsidRPr="009C1208">
        <w:rPr>
          <w:i/>
        </w:rPr>
        <w:t>[environment]-&gt;(</w:t>
      </w:r>
      <w:r w:rsidR="00357A34" w:rsidRPr="009C1208">
        <w:rPr>
          <w:i/>
        </w:rPr>
        <w:t>Environment</w:t>
      </w:r>
      <w:r w:rsidRPr="009C1208">
        <w:rPr>
          <w:i/>
        </w:rPr>
        <w:t xml:space="preserve">)-&gt; </w:t>
      </w:r>
      <w:proofErr w:type="spellStart"/>
      <w:r w:rsidR="00357A34" w:rsidRPr="009C1208">
        <w:rPr>
          <w:i/>
        </w:rPr>
        <w:t>circle_rect_</w:t>
      </w:r>
      <w:proofErr w:type="gramStart"/>
      <w:r w:rsidR="00357A34" w:rsidRPr="009C1208">
        <w:rPr>
          <w:i/>
        </w:rPr>
        <w:t>collision</w:t>
      </w:r>
      <w:proofErr w:type="spellEnd"/>
      <w:r w:rsidR="00095263" w:rsidRPr="009C1208">
        <w:rPr>
          <w:i/>
        </w:rPr>
        <w:t>(</w:t>
      </w:r>
      <w:proofErr w:type="gramEnd"/>
      <w:r w:rsidR="00095263" w:rsidRPr="009C1208">
        <w:rPr>
          <w:i/>
        </w:rPr>
        <w:t>)</w:t>
      </w:r>
    </w:p>
    <w:p w14:paraId="7BFC3515" w14:textId="1037DBA7" w:rsidR="00330CBF" w:rsidRPr="009C1208" w:rsidRDefault="00330CBF" w:rsidP="00330CBF">
      <w:pPr>
        <w:pStyle w:val="Heading3"/>
        <w:rPr>
          <w:sz w:val="24"/>
        </w:rPr>
      </w:pPr>
      <w:bookmarkStart w:id="73" w:name="_Toc720321"/>
      <w:r w:rsidRPr="009C1208">
        <w:rPr>
          <w:sz w:val="24"/>
        </w:rPr>
        <w:t>Coding practic</w:t>
      </w:r>
      <w:r w:rsidR="0061782B" w:rsidRPr="009C1208">
        <w:rPr>
          <w:sz w:val="24"/>
        </w:rPr>
        <w:t>es</w:t>
      </w:r>
      <w:bookmarkEnd w:id="73"/>
    </w:p>
    <w:p w14:paraId="49F25B6D" w14:textId="1892B0D0" w:rsidR="0061782B" w:rsidRPr="009C1208" w:rsidRDefault="0024601A" w:rsidP="0061782B">
      <w:r w:rsidRPr="009C1208">
        <w:t>I have used the PEP-8</w:t>
      </w:r>
      <w:r w:rsidR="00B71CC6" w:rsidRPr="009C1208">
        <w:t xml:space="preserve"> </w:t>
      </w:r>
      <w:sdt>
        <w:sdtPr>
          <w:id w:val="1201975583"/>
          <w:citation/>
        </w:sdtPr>
        <w:sdtEndPr/>
        <w:sdtContent>
          <w:r w:rsidR="00B71CC6" w:rsidRPr="009C1208">
            <w:fldChar w:fldCharType="begin"/>
          </w:r>
          <w:r w:rsidR="00B71CC6" w:rsidRPr="009C1208">
            <w:instrText xml:space="preserve"> CITATION Bar01 \l 2057 </w:instrText>
          </w:r>
          <w:r w:rsidR="00B71CC6" w:rsidRPr="009C1208">
            <w:fldChar w:fldCharType="separate"/>
          </w:r>
          <w:r w:rsidR="00B0513E" w:rsidRPr="00B0513E">
            <w:rPr>
              <w:noProof/>
            </w:rPr>
            <w:t>(Warsaw, 2001)</w:t>
          </w:r>
          <w:r w:rsidR="00B71CC6" w:rsidRPr="009C1208">
            <w:fldChar w:fldCharType="end"/>
          </w:r>
        </w:sdtContent>
      </w:sdt>
      <w:r w:rsidRPr="009C1208">
        <w:t xml:space="preserve"> coding</w:t>
      </w:r>
      <w:r w:rsidR="0061782B" w:rsidRPr="009C1208">
        <w:t xml:space="preserve"> convention </w:t>
      </w:r>
      <w:r w:rsidRPr="009C1208">
        <w:t>throughout my code</w:t>
      </w:r>
      <w:r w:rsidR="0061782B" w:rsidRPr="009C1208">
        <w:t>. All functions and variables</w:t>
      </w:r>
      <w:r w:rsidR="000366B6" w:rsidRPr="009C1208">
        <w:t xml:space="preserve"> names</w:t>
      </w:r>
      <w:r w:rsidR="0061782B" w:rsidRPr="009C1208">
        <w:t xml:space="preserve"> use lowercase underscore</w:t>
      </w:r>
      <w:r w:rsidR="000366B6" w:rsidRPr="009C1208">
        <w:t xml:space="preserve"> convention</w:t>
      </w:r>
      <w:r w:rsidR="0061782B" w:rsidRPr="009C1208">
        <w:t xml:space="preserve"> and</w:t>
      </w:r>
      <w:r w:rsidR="000366B6" w:rsidRPr="009C1208">
        <w:t xml:space="preserve"> class names use the</w:t>
      </w:r>
      <w:r w:rsidR="0061782B" w:rsidRPr="009C1208">
        <w:t xml:space="preserve"> </w:t>
      </w:r>
      <w:proofErr w:type="spellStart"/>
      <w:r w:rsidRPr="009C1208">
        <w:t>CapWords</w:t>
      </w:r>
      <w:proofErr w:type="spellEnd"/>
      <w:r w:rsidRPr="009C1208">
        <w:t xml:space="preserve"> convention.</w:t>
      </w:r>
      <w:r w:rsidR="0061782B" w:rsidRPr="009C1208">
        <w:t xml:space="preserve"> </w:t>
      </w:r>
    </w:p>
    <w:p w14:paraId="1E984DE3" w14:textId="777249C8" w:rsidR="00CF3535" w:rsidRPr="009C1208" w:rsidRDefault="00CF3535" w:rsidP="00CF3535">
      <w:pPr>
        <w:pStyle w:val="Heading3"/>
        <w:rPr>
          <w:sz w:val="24"/>
        </w:rPr>
      </w:pPr>
      <w:bookmarkStart w:id="74" w:name="_Toc720322"/>
      <w:r w:rsidRPr="009C1208">
        <w:rPr>
          <w:sz w:val="24"/>
        </w:rPr>
        <w:t>Functional Programming</w:t>
      </w:r>
      <w:bookmarkEnd w:id="74"/>
    </w:p>
    <w:p w14:paraId="76857FBB" w14:textId="59455FDB" w:rsidR="00CF3535" w:rsidRPr="009C1208" w:rsidRDefault="007D3C91" w:rsidP="00CF3535">
      <w:r w:rsidRPr="009C1208">
        <w:t xml:space="preserve">I have demonstrated functional programming in each of </w:t>
      </w:r>
      <w:r w:rsidR="0095539B" w:rsidRPr="009C1208">
        <w:t>the</w:t>
      </w:r>
      <w:r w:rsidRPr="009C1208">
        <w:t xml:space="preserve"> classes. This makes the code easier to debug and modify in the future; which will be necessary as I plan on open sourcing this software.</w:t>
      </w:r>
    </w:p>
    <w:p w14:paraId="729DA68A" w14:textId="24829936" w:rsidR="005C36D5" w:rsidRPr="009C1208" w:rsidRDefault="000D5DA3" w:rsidP="00610BBA">
      <w:pPr>
        <w:pStyle w:val="Heading3"/>
        <w:rPr>
          <w:sz w:val="24"/>
        </w:rPr>
      </w:pPr>
      <w:bookmarkStart w:id="75" w:name="_Toc720323"/>
      <w:r w:rsidRPr="009C1208">
        <w:rPr>
          <w:sz w:val="24"/>
        </w:rPr>
        <w:t>Implementation of AI/machine learning</w:t>
      </w:r>
      <w:bookmarkEnd w:id="75"/>
    </w:p>
    <w:p w14:paraId="413C6601" w14:textId="16741B66" w:rsidR="005C36D5" w:rsidRPr="009C1208" w:rsidRDefault="005C36D5" w:rsidP="005C36D5">
      <w:r w:rsidRPr="009C1208">
        <w:t xml:space="preserve">My entire project is based around AI and machine learning. The AI is designed to learn </w:t>
      </w:r>
      <w:r w:rsidR="008C6513">
        <w:t xml:space="preserve">to train a collision avoidance algorithm </w:t>
      </w:r>
      <w:r w:rsidRPr="009C1208">
        <w:t>using machine learning techniques.</w:t>
      </w:r>
    </w:p>
    <w:p w14:paraId="6400E295" w14:textId="674BED5F" w:rsidR="00303679" w:rsidRPr="009C1208" w:rsidRDefault="00303679" w:rsidP="00303679">
      <w:pPr>
        <w:pStyle w:val="Heading3"/>
        <w:rPr>
          <w:sz w:val="24"/>
        </w:rPr>
      </w:pPr>
      <w:bookmarkStart w:id="76" w:name="_Toc720324"/>
      <w:r w:rsidRPr="009C1208">
        <w:rPr>
          <w:sz w:val="24"/>
        </w:rPr>
        <w:t>Use of version management</w:t>
      </w:r>
      <w:bookmarkEnd w:id="76"/>
    </w:p>
    <w:p w14:paraId="2622A6F8" w14:textId="24EF3064" w:rsidR="00303679" w:rsidRPr="009C1208" w:rsidRDefault="00303679" w:rsidP="00303679">
      <w:r w:rsidRPr="009C1208">
        <w:t xml:space="preserve">I have used </w:t>
      </w:r>
      <w:r w:rsidR="00A86E3C" w:rsidRPr="009C1208">
        <w:t>Git</w:t>
      </w:r>
      <w:r w:rsidRPr="009C1208">
        <w:t xml:space="preserve"> as my primary version management and backup software where I </w:t>
      </w:r>
      <w:r w:rsidR="009A44BE" w:rsidRPr="009C1208">
        <w:t>have backed up every significant change in the code through regular commits</w:t>
      </w:r>
      <w:r w:rsidRPr="009C1208">
        <w:t>.</w:t>
      </w:r>
      <w:r w:rsidR="00A86E3C" w:rsidRPr="009C1208">
        <w:t xml:space="preserve"> All the code is on a GitHub hosted private repository</w:t>
      </w:r>
      <w:r w:rsidR="009A44BE" w:rsidRPr="009C1208">
        <w:t xml:space="preserve"> as shown below in </w:t>
      </w:r>
      <w:r w:rsidR="009A44BE" w:rsidRPr="009C1208">
        <w:fldChar w:fldCharType="begin"/>
      </w:r>
      <w:r w:rsidR="009A44BE" w:rsidRPr="009C1208">
        <w:instrText xml:space="preserve"> REF _Ref526972964 \h </w:instrText>
      </w:r>
      <w:r w:rsidR="009C1208">
        <w:instrText xml:space="preserve"> \* MERGEFORMAT </w:instrText>
      </w:r>
      <w:r w:rsidR="009A44BE" w:rsidRPr="009C1208">
        <w:fldChar w:fldCharType="separate"/>
      </w:r>
      <w:r w:rsidR="0007423B" w:rsidRPr="0007423B">
        <w:t xml:space="preserve">Figure </w:t>
      </w:r>
      <w:r w:rsidR="0007423B" w:rsidRPr="0007423B">
        <w:rPr>
          <w:noProof/>
        </w:rPr>
        <w:t>14</w:t>
      </w:r>
      <w:r w:rsidR="009A44BE" w:rsidRPr="009C1208">
        <w:fldChar w:fldCharType="end"/>
      </w:r>
      <w:r w:rsidR="00A86E3C" w:rsidRPr="009C1208">
        <w:t>.</w:t>
      </w:r>
      <w:r w:rsidR="00B71CC6" w:rsidRPr="009C1208">
        <w:t xml:space="preserve"> I will use this repository to host the source code when it is open sourced.</w:t>
      </w:r>
    </w:p>
    <w:p w14:paraId="0BC9350C" w14:textId="77777777" w:rsidR="00220F40" w:rsidRPr="009C1208" w:rsidRDefault="008616D7" w:rsidP="00220F40">
      <w:pPr>
        <w:keepNext/>
      </w:pPr>
      <w:r w:rsidRPr="009C1208">
        <w:rPr>
          <w:noProof/>
          <w:lang w:eastAsia="en-GB"/>
        </w:rPr>
        <w:lastRenderedPageBreak/>
        <w:drawing>
          <wp:inline distT="0" distB="0" distL="0" distR="0" wp14:anchorId="2B8513C4" wp14:editId="558BABB9">
            <wp:extent cx="585216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160" cy="4667250"/>
                    </a:xfrm>
                    <a:prstGeom prst="rect">
                      <a:avLst/>
                    </a:prstGeom>
                  </pic:spPr>
                </pic:pic>
              </a:graphicData>
            </a:graphic>
          </wp:inline>
        </w:drawing>
      </w:r>
    </w:p>
    <w:p w14:paraId="002697A2" w14:textId="2355FC9F" w:rsidR="00220F40" w:rsidRPr="009C1208" w:rsidRDefault="00220F40" w:rsidP="00220F40">
      <w:pPr>
        <w:pStyle w:val="Caption"/>
      </w:pPr>
      <w:bookmarkStart w:id="77" w:name="_Ref526972964"/>
      <w:r w:rsidRPr="009C1208">
        <w:t xml:space="preserve">Figure </w:t>
      </w:r>
      <w:r w:rsidRPr="009C1208">
        <w:fldChar w:fldCharType="begin"/>
      </w:r>
      <w:r w:rsidRPr="009C1208">
        <w:instrText xml:space="preserve"> SEQ Figure \* ARABIC </w:instrText>
      </w:r>
      <w:r w:rsidRPr="009C1208">
        <w:fldChar w:fldCharType="separate"/>
      </w:r>
      <w:r w:rsidR="0007423B">
        <w:rPr>
          <w:noProof/>
        </w:rPr>
        <w:t>14</w:t>
      </w:r>
      <w:r w:rsidRPr="009C1208">
        <w:fldChar w:fldCharType="end"/>
      </w:r>
      <w:bookmarkEnd w:id="77"/>
      <w:r w:rsidRPr="009C1208">
        <w:t xml:space="preserve"> - GitHub commit history</w:t>
      </w:r>
    </w:p>
    <w:p w14:paraId="1EE2E83D" w14:textId="07203E3B" w:rsidR="006A7CC4" w:rsidRPr="009C1208" w:rsidRDefault="006A7CC4" w:rsidP="006A7CC4">
      <w:r w:rsidRPr="009C1208">
        <w:t xml:space="preserve">I have also used GitHub pages to host my API documentation online at </w:t>
      </w:r>
      <w:hyperlink r:id="rId33" w:history="1">
        <w:r w:rsidRPr="009C1208">
          <w:rPr>
            <w:rStyle w:val="Hyperlink"/>
          </w:rPr>
          <w:t>https://abhyuday10.github.io/NEA-Intelligent-Car/</w:t>
        </w:r>
      </w:hyperlink>
    </w:p>
    <w:p w14:paraId="6A0904D0" w14:textId="3AC5532F" w:rsidR="006A7CC4" w:rsidRPr="009C1208" w:rsidRDefault="00AE6AB2" w:rsidP="006A7CC4">
      <w:r w:rsidRPr="009C1208">
        <w:t>All the</w:t>
      </w:r>
      <w:r w:rsidR="006A7CC4" w:rsidRPr="009C1208">
        <w:t xml:space="preserve"> classes, methods and variables are described and documented s</w:t>
      </w:r>
      <w:r w:rsidR="004745D0" w:rsidRPr="009C1208">
        <w:t>o my code is can be easily used by anyone.</w:t>
      </w:r>
    </w:p>
    <w:p w14:paraId="143C309E" w14:textId="77777777" w:rsidR="00E6063E" w:rsidRPr="009C1208" w:rsidRDefault="006060DE" w:rsidP="00E6063E">
      <w:pPr>
        <w:keepNext/>
      </w:pPr>
      <w:r w:rsidRPr="009C1208">
        <w:rPr>
          <w:noProof/>
          <w:lang w:eastAsia="en-GB"/>
        </w:rPr>
        <w:lastRenderedPageBreak/>
        <w:drawing>
          <wp:inline distT="0" distB="0" distL="0" distR="0" wp14:anchorId="5C469F74" wp14:editId="1DB2F23B">
            <wp:extent cx="5852160" cy="40360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2160" cy="4036060"/>
                    </a:xfrm>
                    <a:prstGeom prst="rect">
                      <a:avLst/>
                    </a:prstGeom>
                  </pic:spPr>
                </pic:pic>
              </a:graphicData>
            </a:graphic>
          </wp:inline>
        </w:drawing>
      </w:r>
    </w:p>
    <w:p w14:paraId="36C79B01" w14:textId="12329790" w:rsidR="006060DE" w:rsidRPr="009C1208" w:rsidRDefault="00E6063E" w:rsidP="00E6063E">
      <w:pPr>
        <w:pStyle w:val="Caption"/>
        <w:ind w:left="2160" w:firstLine="720"/>
        <w:jc w:val="left"/>
      </w:pPr>
      <w:r w:rsidRPr="009C1208">
        <w:t xml:space="preserve">Figure </w:t>
      </w:r>
      <w:r w:rsidRPr="009C1208">
        <w:fldChar w:fldCharType="begin"/>
      </w:r>
      <w:r w:rsidRPr="009C1208">
        <w:instrText xml:space="preserve"> SEQ Figure \* ARABIC </w:instrText>
      </w:r>
      <w:r w:rsidRPr="009C1208">
        <w:fldChar w:fldCharType="separate"/>
      </w:r>
      <w:r w:rsidR="0007423B">
        <w:rPr>
          <w:noProof/>
        </w:rPr>
        <w:t>15</w:t>
      </w:r>
      <w:r w:rsidRPr="009C1208">
        <w:fldChar w:fldCharType="end"/>
      </w:r>
      <w:r w:rsidRPr="009C1208">
        <w:t xml:space="preserve"> - GitHub Pages API Documentation</w:t>
      </w:r>
    </w:p>
    <w:p w14:paraId="2E0D0291" w14:textId="77777777" w:rsidR="002449E4" w:rsidRPr="009C1208" w:rsidRDefault="002449E4" w:rsidP="002449E4">
      <w:pPr>
        <w:pStyle w:val="Heading2"/>
      </w:pPr>
      <w:bookmarkStart w:id="78" w:name="_Toc720325"/>
      <w:r w:rsidRPr="009C1208">
        <w:t>Further Considerations</w:t>
      </w:r>
      <w:bookmarkEnd w:id="65"/>
      <w:bookmarkEnd w:id="78"/>
    </w:p>
    <w:p w14:paraId="44284C31" w14:textId="77777777" w:rsidR="002449E4" w:rsidRPr="009C1208" w:rsidRDefault="002449E4" w:rsidP="002449E4">
      <w:pPr>
        <w:pStyle w:val="Heading3"/>
        <w:rPr>
          <w:sz w:val="24"/>
        </w:rPr>
      </w:pPr>
      <w:bookmarkStart w:id="79" w:name="_Toc513972287"/>
      <w:bookmarkStart w:id="80" w:name="_Toc720326"/>
      <w:r w:rsidRPr="009C1208">
        <w:rPr>
          <w:sz w:val="24"/>
        </w:rPr>
        <w:t>Output</w:t>
      </w:r>
      <w:bookmarkEnd w:id="79"/>
      <w:bookmarkEnd w:id="80"/>
    </w:p>
    <w:p w14:paraId="58FFD3A2" w14:textId="7E38A267" w:rsidR="002449E4" w:rsidRPr="009C1208" w:rsidRDefault="002449E4" w:rsidP="002449E4">
      <w:r w:rsidRPr="009C1208">
        <w:t xml:space="preserve">The outputs of the </w:t>
      </w:r>
      <w:r w:rsidR="00A86E3C" w:rsidRPr="009C1208">
        <w:t>neural</w:t>
      </w:r>
      <w:r w:rsidRPr="009C1208">
        <w:t xml:space="preserve"> network are the values computed </w:t>
      </w:r>
      <w:r w:rsidR="00B97A09" w:rsidRPr="009C1208">
        <w:t xml:space="preserve">using the inputs </w:t>
      </w:r>
      <w:r w:rsidR="00865DFB" w:rsidRPr="009C1208">
        <w:t>provided from the input layers</w:t>
      </w:r>
      <w:r w:rsidRPr="009C1208">
        <w:t xml:space="preserve"> in the neural network. </w:t>
      </w:r>
      <w:r w:rsidR="00C006C9">
        <w:t>Each</w:t>
      </w:r>
      <w:r w:rsidRPr="009C1208">
        <w:t xml:space="preserve"> output </w:t>
      </w:r>
      <w:r w:rsidR="00C006C9">
        <w:t xml:space="preserve">is a </w:t>
      </w:r>
      <w:r w:rsidRPr="00C006C9">
        <w:rPr>
          <w:b/>
        </w:rPr>
        <w:t>numerical value</w:t>
      </w:r>
      <w:r w:rsidRPr="009C1208">
        <w:t xml:space="preserve"> </w:t>
      </w:r>
      <w:r w:rsidR="00C006C9">
        <w:t>when e</w:t>
      </w:r>
      <w:r w:rsidR="00407243">
        <w:t>valuated</w:t>
      </w:r>
      <w:r w:rsidR="00FC1345">
        <w:t>,</w:t>
      </w:r>
      <w:r w:rsidR="00407243">
        <w:t xml:space="preserve"> results in a</w:t>
      </w:r>
      <w:r w:rsidR="00FC1345">
        <w:t>n</w:t>
      </w:r>
      <w:r w:rsidR="00407243">
        <w:t xml:space="preserve"> </w:t>
      </w:r>
      <w:r w:rsidR="00FC1345" w:rsidRPr="00FC1345">
        <w:rPr>
          <w:b/>
        </w:rPr>
        <w:t>action</w:t>
      </w:r>
      <w:r w:rsidR="00407243">
        <w:t xml:space="preserve"> in the environment</w:t>
      </w:r>
      <w:r w:rsidRPr="009C1208">
        <w:t xml:space="preserve">. Designing what each output node represents is key to having the neural network learn quickly. Through my preliminary testing, I found </w:t>
      </w:r>
      <w:r w:rsidR="007D3C91" w:rsidRPr="009C1208">
        <w:t>reinforcement-learning</w:t>
      </w:r>
      <w:r w:rsidRPr="009C1208">
        <w:t xml:space="preserve"> networks using </w:t>
      </w:r>
      <w:r w:rsidRPr="008E7A1C">
        <w:rPr>
          <w:b/>
        </w:rPr>
        <w:t>fewer outputs</w:t>
      </w:r>
      <w:r w:rsidRPr="009C1208">
        <w:t xml:space="preserve"> learn much faster because it has fewer possible actions to learn from.</w:t>
      </w:r>
    </w:p>
    <w:p w14:paraId="6FC0158F" w14:textId="61A7150C" w:rsidR="00910BDE" w:rsidRDefault="002449E4" w:rsidP="002449E4">
      <w:r w:rsidRPr="009C1208">
        <w:t xml:space="preserve">Firstly, I need to decide the outputs for the neural network to control the car. One possibility I considered was to </w:t>
      </w:r>
      <w:r w:rsidR="00D11108" w:rsidRPr="009C1208">
        <w:t>reduce</w:t>
      </w:r>
      <w:r w:rsidRPr="009C1208">
        <w:t xml:space="preserve"> the problem down</w:t>
      </w:r>
      <w:r w:rsidR="00D11108" w:rsidRPr="009C1208">
        <w:t xml:space="preserve"> to its basics</w:t>
      </w:r>
      <w:r w:rsidRPr="009C1208">
        <w:t xml:space="preserve">. The movement would be controlled by adjusting </w:t>
      </w:r>
      <w:r w:rsidR="007D3C91" w:rsidRPr="008E7A1C">
        <w:rPr>
          <w:b/>
        </w:rPr>
        <w:t>two</w:t>
      </w:r>
      <w:r w:rsidRPr="008E7A1C">
        <w:rPr>
          <w:b/>
        </w:rPr>
        <w:t xml:space="preserve"> variables, left and right</w:t>
      </w:r>
      <w:r w:rsidRPr="009C1208">
        <w:t xml:space="preserve">. Each variable is a float and designates a </w:t>
      </w:r>
      <w:r w:rsidRPr="008E7A1C">
        <w:rPr>
          <w:b/>
        </w:rPr>
        <w:t>force</w:t>
      </w:r>
      <w:r w:rsidRPr="009C1208">
        <w:t xml:space="preserve"> to each side of the car. By applying </w:t>
      </w:r>
      <w:r w:rsidR="007D3C91" w:rsidRPr="009C1208">
        <w:t>two</w:t>
      </w:r>
      <w:r w:rsidRPr="009C1208">
        <w:t xml:space="preserve"> forces to the car, complete control is possible</w:t>
      </w:r>
      <w:r w:rsidR="00D11108" w:rsidRPr="009C1208">
        <w:t xml:space="preserve"> in the forward direction</w:t>
      </w:r>
      <w:r w:rsidRPr="009C1208">
        <w:t>.</w:t>
      </w:r>
      <w:r w:rsidR="00BF278D">
        <w:t xml:space="preserve"> This mechanic would be </w:t>
      </w:r>
      <w:proofErr w:type="gramStart"/>
      <w:r w:rsidR="00BF278D">
        <w:t>similar to</w:t>
      </w:r>
      <w:proofErr w:type="gramEnd"/>
      <w:r w:rsidR="00BF278D">
        <w:t xml:space="preserve"> how tank treads work.</w:t>
      </w:r>
    </w:p>
    <w:p w14:paraId="6966D3E7" w14:textId="09D5B561" w:rsidR="002449E4" w:rsidRPr="009C1208" w:rsidRDefault="00151CC1" w:rsidP="002449E4">
      <w:r>
        <w:t xml:space="preserve"> To simplify it further, instead of a </w:t>
      </w:r>
      <w:r w:rsidR="00910BDE">
        <w:t xml:space="preserve">variable force I could have each variable represent a </w:t>
      </w:r>
      <w:r w:rsidR="00910BDE" w:rsidRPr="0041143A">
        <w:rPr>
          <w:b/>
        </w:rPr>
        <w:t>probability</w:t>
      </w:r>
      <w:r w:rsidR="00910BDE">
        <w:t xml:space="preserve"> instead. </w:t>
      </w:r>
      <w:r w:rsidR="00ED08AC">
        <w:t xml:space="preserve">An output of L=0.35 and R=0.65 would mean it would </w:t>
      </w:r>
      <w:r w:rsidR="00435BE5">
        <w:t>be 65% sure that turning right is the correct action</w:t>
      </w:r>
      <w:r w:rsidR="007D5C52">
        <w:t xml:space="preserve">. This would reduce the output to a </w:t>
      </w:r>
      <w:r w:rsidR="007D5C52" w:rsidRPr="00435BE5">
        <w:rPr>
          <w:b/>
        </w:rPr>
        <w:t xml:space="preserve">binary </w:t>
      </w:r>
      <w:r w:rsidR="00435BE5">
        <w:rPr>
          <w:b/>
        </w:rPr>
        <w:t>decision</w:t>
      </w:r>
      <w:r w:rsidR="007D5C52">
        <w:t>, left or right.</w:t>
      </w:r>
      <w:r w:rsidR="005D1831">
        <w:t xml:space="preserve"> I will go with this model </w:t>
      </w:r>
      <w:r w:rsidR="00C006C9">
        <w:t>as it means the training process and the physics to represent it will be simpler.</w:t>
      </w:r>
      <w:r w:rsidR="00EE0CF8">
        <w:t xml:space="preserve"> </w:t>
      </w:r>
      <w:r w:rsidR="007F7FB0">
        <w:t>Therefore,</w:t>
      </w:r>
      <w:r w:rsidR="00EE0CF8">
        <w:t xml:space="preserve"> the output layer will contain two nodes</w:t>
      </w:r>
      <w:r w:rsidR="00FC1345">
        <w:t>.</w:t>
      </w:r>
    </w:p>
    <w:p w14:paraId="28DC2DE5" w14:textId="77777777" w:rsidR="002449E4" w:rsidRPr="009C1208" w:rsidRDefault="002449E4" w:rsidP="002449E4">
      <w:pPr>
        <w:pStyle w:val="Heading3"/>
        <w:rPr>
          <w:sz w:val="24"/>
        </w:rPr>
      </w:pPr>
      <w:bookmarkStart w:id="81" w:name="_Toc513972288"/>
      <w:bookmarkStart w:id="82" w:name="_Toc720327"/>
      <w:r w:rsidRPr="009C1208">
        <w:rPr>
          <w:sz w:val="24"/>
        </w:rPr>
        <w:t>Input</w:t>
      </w:r>
      <w:bookmarkEnd w:id="81"/>
      <w:bookmarkEnd w:id="82"/>
    </w:p>
    <w:p w14:paraId="21D97007" w14:textId="2C393EEC" w:rsidR="002449E4" w:rsidRPr="009C1208" w:rsidRDefault="002449E4" w:rsidP="002449E4">
      <w:r w:rsidRPr="009C1208">
        <w:t xml:space="preserve">The input is the data passed into through the input layer, the first layer in the network. These inputs need to be relevant to the problem we are trying to solve so a </w:t>
      </w:r>
      <w:r w:rsidRPr="006C0EF3">
        <w:rPr>
          <w:b/>
        </w:rPr>
        <w:t>pattern between the inputs and the solution</w:t>
      </w:r>
      <w:r w:rsidRPr="009C1208">
        <w:t xml:space="preserve"> can be established. Each </w:t>
      </w:r>
      <w:r w:rsidR="00165524">
        <w:t xml:space="preserve">set of </w:t>
      </w:r>
      <w:r w:rsidRPr="009C1208">
        <w:t>input</w:t>
      </w:r>
      <w:r w:rsidR="00165524">
        <w:t>s</w:t>
      </w:r>
      <w:r w:rsidRPr="009C1208">
        <w:t xml:space="preserve"> will only produce one specific output. If the inputs are irrelevant, for example if a person’s favourite colour is used to classify their athletic ability, it would end up establishing a totally non-existing correlation if there even is one.</w:t>
      </w:r>
    </w:p>
    <w:p w14:paraId="2DAB7B1C" w14:textId="77777777" w:rsidR="002449E4" w:rsidRPr="009C1208" w:rsidRDefault="002449E4" w:rsidP="002449E4">
      <w:r w:rsidRPr="009C1208">
        <w:t xml:space="preserve">For my project, I need to decide on the inputs I will provide the network. As mentioned previously in environmental design, because the learning environment is going to be designed by me, it will be much easier for me to design the inputs. </w:t>
      </w:r>
    </w:p>
    <w:p w14:paraId="269EAE5A" w14:textId="7D8CB3C8" w:rsidR="002449E4" w:rsidRPr="009C1208" w:rsidRDefault="002449E4" w:rsidP="002449E4">
      <w:r w:rsidRPr="009C1208">
        <w:t xml:space="preserve">My problem is related to </w:t>
      </w:r>
      <w:r w:rsidR="009D1D1E">
        <w:t>a</w:t>
      </w:r>
      <w:r w:rsidRPr="009C1208">
        <w:t xml:space="preserve"> car’s movement. This means my inputs need to be about the object’s position or more precisely, </w:t>
      </w:r>
      <w:r w:rsidR="00DC2693" w:rsidRPr="009C1208">
        <w:t xml:space="preserve">its </w:t>
      </w:r>
      <w:r w:rsidR="00DC2693" w:rsidRPr="006C0EF3">
        <w:rPr>
          <w:b/>
        </w:rPr>
        <w:t>position relative to obstacles</w:t>
      </w:r>
      <w:r w:rsidRPr="009C1208">
        <w:t xml:space="preserve">. I could provide the network with the exact coordinates of any environmental obstacle, but since I am designing my system for real use, I would like to design it in a way that can be replicated in real life. Therefore, I will provide the car with virtual sensors to detect anything nearby. The </w:t>
      </w:r>
      <w:r w:rsidRPr="006C0EF3">
        <w:rPr>
          <w:b/>
        </w:rPr>
        <w:t>distance</w:t>
      </w:r>
      <w:r w:rsidRPr="009C1208">
        <w:t xml:space="preserve"> returned by each sensor will serve as inputs for its network.</w:t>
      </w:r>
      <w:r w:rsidR="009D1D1E">
        <w:t xml:space="preserve"> This means the netw</w:t>
      </w:r>
      <w:r w:rsidR="008F49A6">
        <w:t>ork will have one node for each sensor on the car.</w:t>
      </w:r>
    </w:p>
    <w:p w14:paraId="33794864" w14:textId="3170E7C0" w:rsidR="002449E4" w:rsidRPr="009C1208" w:rsidRDefault="002449E4" w:rsidP="002449E4">
      <w:pPr>
        <w:pStyle w:val="Heading3"/>
        <w:rPr>
          <w:sz w:val="24"/>
        </w:rPr>
      </w:pPr>
      <w:bookmarkStart w:id="83" w:name="_Toc513972291"/>
      <w:bookmarkStart w:id="84" w:name="_Toc720328"/>
      <w:r w:rsidRPr="009C1208">
        <w:rPr>
          <w:sz w:val="24"/>
        </w:rPr>
        <w:t>Training time</w:t>
      </w:r>
      <w:bookmarkEnd w:id="83"/>
      <w:bookmarkEnd w:id="84"/>
    </w:p>
    <w:p w14:paraId="53777143" w14:textId="75BEBA13" w:rsidR="00DB7495" w:rsidRPr="009C1208" w:rsidRDefault="00DB7495" w:rsidP="00DB7495">
      <w:r w:rsidRPr="009C1208">
        <w:t xml:space="preserve">Training time </w:t>
      </w:r>
      <w:r w:rsidR="00F27C8F" w:rsidRPr="009C1208">
        <w:t xml:space="preserve">is crucial in machine learning. The training algorithm </w:t>
      </w:r>
      <w:r w:rsidR="008A1045" w:rsidRPr="009C1208">
        <w:t>must</w:t>
      </w:r>
      <w:r w:rsidR="00F27C8F" w:rsidRPr="009C1208">
        <w:t xml:space="preserve"> be </w:t>
      </w:r>
      <w:r w:rsidR="00A1575F" w:rsidRPr="005C0D03">
        <w:rPr>
          <w:b/>
        </w:rPr>
        <w:t>optimise</w:t>
      </w:r>
      <w:r w:rsidR="00F27C8F" w:rsidRPr="005C0D03">
        <w:rPr>
          <w:b/>
        </w:rPr>
        <w:t>d</w:t>
      </w:r>
      <w:r w:rsidR="00F27C8F" w:rsidRPr="009C1208">
        <w:t xml:space="preserve"> so that a good solution can be reached quickly in a realistic time.</w:t>
      </w:r>
      <w:r w:rsidR="005911F6" w:rsidRPr="009C1208">
        <w:t xml:space="preserve"> Several variables can be </w:t>
      </w:r>
      <w:r w:rsidR="000C1B4A" w:rsidRPr="009C1208">
        <w:t>changed</w:t>
      </w:r>
      <w:r w:rsidR="005911F6" w:rsidRPr="009C1208">
        <w:t xml:space="preserve"> to achieve this like generation pool size, </w:t>
      </w:r>
      <w:r w:rsidR="008A1045" w:rsidRPr="009C1208">
        <w:t>number of threads used and optimi</w:t>
      </w:r>
      <w:r w:rsidR="005C0D03">
        <w:t>s</w:t>
      </w:r>
      <w:r w:rsidR="008A1045" w:rsidRPr="009C1208">
        <w:t>ing</w:t>
      </w:r>
      <w:r w:rsidR="00E0212A">
        <w:t xml:space="preserve"> the</w:t>
      </w:r>
      <w:r w:rsidR="008A1045" w:rsidRPr="009C1208">
        <w:t xml:space="preserve"> algorithms.</w:t>
      </w:r>
      <w:r w:rsidR="00E0212A">
        <w:t xml:space="preserve"> In a reinforced-learning algorithm, most of the time is spent </w:t>
      </w:r>
      <w:r w:rsidR="00E0212A" w:rsidRPr="00E67382">
        <w:rPr>
          <w:b/>
        </w:rPr>
        <w:t>evaluating the performance</w:t>
      </w:r>
      <w:r w:rsidR="00E0212A">
        <w:t xml:space="preserve"> in the environment. </w:t>
      </w:r>
      <w:r w:rsidR="00E67382">
        <w:t>Therefore,</w:t>
      </w:r>
      <w:r w:rsidR="00E0212A">
        <w:t xml:space="preserve"> I will have to optimise many of the collision checking and </w:t>
      </w:r>
      <w:r w:rsidR="009C05A9">
        <w:t>rendering algorithms.</w:t>
      </w:r>
    </w:p>
    <w:p w14:paraId="4EDB03C9" w14:textId="5FD88500" w:rsidR="002449E4" w:rsidRPr="009C1208" w:rsidRDefault="002449E4" w:rsidP="002449E4">
      <w:pPr>
        <w:pStyle w:val="Heading3"/>
        <w:rPr>
          <w:sz w:val="24"/>
        </w:rPr>
      </w:pPr>
      <w:bookmarkStart w:id="85" w:name="_Toc513972292"/>
      <w:bookmarkStart w:id="86" w:name="_Toc720329"/>
      <w:r w:rsidRPr="009C1208">
        <w:rPr>
          <w:sz w:val="24"/>
        </w:rPr>
        <w:t>Generation pool size</w:t>
      </w:r>
      <w:bookmarkEnd w:id="85"/>
      <w:bookmarkEnd w:id="86"/>
    </w:p>
    <w:p w14:paraId="0A6A336A" w14:textId="436C6ECC" w:rsidR="009917A7" w:rsidRPr="00695CA2" w:rsidRDefault="009C05A9" w:rsidP="00695CA2">
      <w:pPr>
        <w:sectPr w:rsidR="009917A7" w:rsidRPr="00695CA2" w:rsidSect="00033E03">
          <w:headerReference w:type="default" r:id="rId35"/>
          <w:type w:val="continuous"/>
          <w:pgSz w:w="12240" w:h="15840" w:code="1"/>
          <w:pgMar w:top="2098" w:right="1474" w:bottom="1797" w:left="1474" w:header="851" w:footer="720" w:gutter="0"/>
          <w:cols w:space="720"/>
          <w:docGrid w:linePitch="360"/>
        </w:sectPr>
      </w:pPr>
      <w:r>
        <w:t xml:space="preserve">The generation pool size is the number of cars </w:t>
      </w:r>
      <w:r w:rsidRPr="00E67382">
        <w:rPr>
          <w:b/>
        </w:rPr>
        <w:t>simultaneously</w:t>
      </w:r>
      <w:r>
        <w:t xml:space="preserve"> being improved in the environment. </w:t>
      </w:r>
      <w:r w:rsidR="00F01D18" w:rsidRPr="009C1208">
        <w:t>The pool size</w:t>
      </w:r>
      <w:r w:rsidR="00DF1D9E" w:rsidRPr="009C1208">
        <w:t xml:space="preserve"> must be large enough so there is a </w:t>
      </w:r>
      <w:r w:rsidR="00535FA8" w:rsidRPr="00E67382">
        <w:rPr>
          <w:b/>
        </w:rPr>
        <w:t>variance</w:t>
      </w:r>
      <w:r w:rsidR="00535FA8">
        <w:t xml:space="preserve"> in the</w:t>
      </w:r>
      <w:r w:rsidR="00F01D18" w:rsidRPr="009C1208">
        <w:t xml:space="preserve"> population</w:t>
      </w:r>
      <w:r w:rsidR="00535FA8">
        <w:t xml:space="preserve"> otherwise </w:t>
      </w:r>
      <w:r w:rsidR="00E67382">
        <w:t>the learning will be limited as they will learn from a small previous generation</w:t>
      </w:r>
      <w:r w:rsidR="00F01D18" w:rsidRPr="009C1208">
        <w:t>.</w:t>
      </w:r>
      <w:r w:rsidR="00695CA2">
        <w:t xml:space="preserve"> It also </w:t>
      </w:r>
      <w:proofErr w:type="gramStart"/>
      <w:r w:rsidR="00695CA2">
        <w:t>has to</w:t>
      </w:r>
      <w:proofErr w:type="gramEnd"/>
      <w:r w:rsidR="00695CA2">
        <w:t xml:space="preserve"> be small enough as all the physics must be evaluated for each member.</w:t>
      </w:r>
      <w:r w:rsidR="00F01D18" w:rsidRPr="009C1208">
        <w:t xml:space="preserve"> I believe a size </w:t>
      </w:r>
      <w:r w:rsidR="00E67382">
        <w:t xml:space="preserve">between </w:t>
      </w:r>
      <w:r w:rsidR="00E67382" w:rsidRPr="0037123C">
        <w:rPr>
          <w:b/>
        </w:rPr>
        <w:t>20 and 30</w:t>
      </w:r>
      <w:r w:rsidR="00E67382">
        <w:t xml:space="preserve"> </w:t>
      </w:r>
      <w:r w:rsidR="00F01D18" w:rsidRPr="009C1208">
        <w:t xml:space="preserve">should be </w:t>
      </w:r>
      <w:proofErr w:type="gramStart"/>
      <w:r w:rsidR="00E67382">
        <w:t>sufficient</w:t>
      </w:r>
      <w:proofErr w:type="gramEnd"/>
      <w:r w:rsidR="00695CA2">
        <w:t xml:space="preserve">. This can be fine-tuned </w:t>
      </w:r>
      <w:r w:rsidR="0037123C">
        <w:t>through</w:t>
      </w:r>
      <w:r w:rsidR="00674D95">
        <w:t xml:space="preserve"> trial and error.</w:t>
      </w:r>
    </w:p>
    <w:p w14:paraId="1B64EEA5" w14:textId="740887BF" w:rsidR="00C51827" w:rsidRPr="009C1208" w:rsidRDefault="00586AB9" w:rsidP="00F36DCD">
      <w:pPr>
        <w:pStyle w:val="Heading1"/>
      </w:pPr>
      <w:bookmarkStart w:id="87" w:name="_Toc720330"/>
      <w:r>
        <w:lastRenderedPageBreak/>
        <w:t>Technical</w:t>
      </w:r>
      <w:r w:rsidR="00C51827" w:rsidRPr="009C1208">
        <w:t xml:space="preserve"> </w:t>
      </w:r>
      <w:r>
        <w:t>S</w:t>
      </w:r>
      <w:r w:rsidR="00C51827" w:rsidRPr="009C1208">
        <w:t>olution</w:t>
      </w:r>
      <w:bookmarkEnd w:id="66"/>
      <w:bookmarkEnd w:id="87"/>
    </w:p>
    <w:p w14:paraId="3B66A387" w14:textId="77777777" w:rsidR="00DF3FF2" w:rsidRDefault="00446E47" w:rsidP="00446E47">
      <w:r w:rsidRPr="009C1208">
        <w:t xml:space="preserve">Here, I will break down the code, explaining what each individual class </w:t>
      </w:r>
      <w:r w:rsidR="004811C5">
        <w:t>and function</w:t>
      </w:r>
      <w:r w:rsidR="00043F36">
        <w:t xml:space="preserve"> does</w:t>
      </w:r>
    </w:p>
    <w:p w14:paraId="67D3CE0E" w14:textId="6EA141CF" w:rsidR="00446E47" w:rsidRPr="009C1208" w:rsidRDefault="00446E47" w:rsidP="00446E47">
      <w:r w:rsidRPr="009C1208">
        <w:t>.</w:t>
      </w:r>
    </w:p>
    <w:p w14:paraId="0BB05BB6" w14:textId="6A03208E" w:rsidR="00011B8F" w:rsidRPr="009C1208" w:rsidRDefault="00611325" w:rsidP="00446E47">
      <w:r w:rsidRPr="009C1208">
        <w:t>All the code is hosted on a private GitHub repository listed below and will be made open source after the marking and moderation period have ended.</w:t>
      </w:r>
    </w:p>
    <w:p w14:paraId="575CDC72" w14:textId="1DF170F3" w:rsidR="00011B8F" w:rsidRPr="009C1208" w:rsidRDefault="003A5E8D" w:rsidP="00446E47">
      <w:pPr>
        <w:rPr>
          <w:b/>
        </w:rPr>
      </w:pPr>
      <w:r w:rsidRPr="009C1208">
        <w:rPr>
          <w:b/>
        </w:rPr>
        <w:t>https://github.com/abhyuday10/NEA-Intelligent-Car</w:t>
      </w:r>
    </w:p>
    <w:p w14:paraId="15557DB2" w14:textId="39ED349F" w:rsidR="00A44F80" w:rsidRPr="009C1208" w:rsidRDefault="00A44F80" w:rsidP="00446E47">
      <w:r w:rsidRPr="009C1208">
        <w:t xml:space="preserve">API documentation is available at </w:t>
      </w:r>
      <w:hyperlink r:id="rId36" w:history="1">
        <w:r w:rsidR="00011B8F" w:rsidRPr="009C1208">
          <w:rPr>
            <w:rStyle w:val="Hyperlink"/>
          </w:rPr>
          <w:t>https://abhyuday10.github.io/NEA-Intelligent-Car/</w:t>
        </w:r>
      </w:hyperlink>
    </w:p>
    <w:p w14:paraId="445E6B14" w14:textId="0F38D3A8" w:rsidR="0032124A" w:rsidRPr="009C1208" w:rsidRDefault="0032124A" w:rsidP="0032124A">
      <w:pPr>
        <w:pStyle w:val="Heading2"/>
      </w:pPr>
      <w:bookmarkStart w:id="88" w:name="_Toc720331"/>
      <w:r w:rsidRPr="009C1208">
        <w:t>constants.py</w:t>
      </w:r>
      <w:bookmarkEnd w:id="88"/>
    </w:p>
    <w:p w14:paraId="2EDDF7F9" w14:textId="4C01BE79" w:rsidR="00060CD1" w:rsidRPr="009C1208" w:rsidRDefault="00060CD1" w:rsidP="49AC3A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themeColor="text1"/>
          <w:sz w:val="20"/>
          <w:szCs w:val="21"/>
          <w:lang w:eastAsia="en-GB"/>
        </w:rPr>
      </w:pPr>
      <w:r w:rsidRPr="009C1208">
        <w:rPr>
          <w:rFonts w:ascii="Consolas" w:eastAsia="Times New Roman" w:hAnsi="Consolas" w:cs="Courier New"/>
          <w:i/>
          <w:iCs/>
          <w:color w:val="007800"/>
          <w:kern w:val="0"/>
          <w:sz w:val="20"/>
          <w:szCs w:val="21"/>
          <w:lang w:eastAsia="en-GB"/>
        </w:rPr>
        <w:t xml:space="preserve">"""Constant values </w:t>
      </w:r>
      <w:r w:rsidR="009C0EE2">
        <w:rPr>
          <w:rFonts w:ascii="Consolas" w:eastAsia="Times New Roman" w:hAnsi="Consolas" w:cs="Courier New"/>
          <w:i/>
          <w:iCs/>
          <w:color w:val="007800"/>
          <w:kern w:val="0"/>
          <w:sz w:val="20"/>
          <w:szCs w:val="21"/>
          <w:lang w:eastAsia="en-GB"/>
        </w:rPr>
        <w:t xml:space="preserve">to be defined by the user </w:t>
      </w:r>
      <w:r w:rsidRPr="009C1208">
        <w:rPr>
          <w:rFonts w:ascii="Consolas" w:eastAsia="Times New Roman" w:hAnsi="Consolas" w:cs="Courier New"/>
          <w:i/>
          <w:iCs/>
          <w:color w:val="007800"/>
          <w:kern w:val="0"/>
          <w:sz w:val="20"/>
          <w:szCs w:val="21"/>
          <w:lang w:eastAsia="en-GB"/>
        </w:rPr>
        <w:t>that are used throughout the program."""</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8000"/>
          <w:kern w:val="0"/>
          <w:sz w:val="20"/>
          <w:szCs w:val="21"/>
          <w:lang w:eastAsia="en-GB"/>
        </w:rPr>
        <w:t>#</w:t>
      </w:r>
      <w:r w:rsidR="005C5F62" w:rsidRPr="009C1208">
        <w:rPr>
          <w:rFonts w:ascii="Consolas" w:eastAsia="Times New Roman" w:hAnsi="Consolas" w:cs="Courier New"/>
          <w:i/>
          <w:iCs/>
          <w:color w:val="008000"/>
          <w:kern w:val="0"/>
          <w:sz w:val="20"/>
          <w:szCs w:val="21"/>
          <w:lang w:eastAsia="en-GB"/>
        </w:rPr>
        <w:t xml:space="preserve"> Defining</w:t>
      </w:r>
      <w:r w:rsidRPr="009C1208">
        <w:rPr>
          <w:rFonts w:ascii="Consolas" w:eastAsia="Times New Roman" w:hAnsi="Consolas" w:cs="Courier New"/>
          <w:i/>
          <w:iCs/>
          <w:color w:val="008000"/>
          <w:kern w:val="0"/>
          <w:sz w:val="20"/>
          <w:szCs w:val="21"/>
          <w:lang w:eastAsia="en-GB"/>
        </w:rPr>
        <w:t xml:space="preserve"> </w:t>
      </w:r>
      <w:r w:rsidR="005C5F62" w:rsidRPr="009C1208">
        <w:rPr>
          <w:rFonts w:ascii="Consolas" w:eastAsia="Times New Roman" w:hAnsi="Consolas" w:cs="Courier New"/>
          <w:i/>
          <w:iCs/>
          <w:color w:val="008000"/>
          <w:kern w:val="0"/>
          <w:sz w:val="20"/>
          <w:szCs w:val="21"/>
          <w:lang w:eastAsia="en-GB"/>
        </w:rPr>
        <w:t>c</w:t>
      </w:r>
      <w:r w:rsidRPr="009C1208">
        <w:rPr>
          <w:rFonts w:ascii="Consolas" w:eastAsia="Times New Roman" w:hAnsi="Consolas" w:cs="Courier New"/>
          <w:i/>
          <w:iCs/>
          <w:color w:val="008000"/>
          <w:kern w:val="0"/>
          <w:sz w:val="20"/>
          <w:szCs w:val="21"/>
          <w:lang w:eastAsia="en-GB"/>
        </w:rPr>
        <w:t>olour</w:t>
      </w:r>
      <w:r w:rsidR="006F3D13">
        <w:rPr>
          <w:rFonts w:ascii="Consolas" w:eastAsia="Times New Roman" w:hAnsi="Consolas" w:cs="Courier New"/>
          <w:i/>
          <w:iCs/>
          <w:color w:val="008000"/>
          <w:kern w:val="0"/>
          <w:sz w:val="20"/>
          <w:szCs w:val="21"/>
          <w:lang w:eastAsia="en-GB"/>
        </w:rPr>
        <w:t xml:space="preserve"> values</w:t>
      </w:r>
      <w:r w:rsidRPr="009C1208">
        <w:rPr>
          <w:rFonts w:ascii="Consolas" w:eastAsia="Times New Roman" w:hAnsi="Consolas" w:cs="Courier New"/>
          <w:i/>
          <w:iCs/>
          <w:color w:val="008000"/>
          <w:kern w:val="0"/>
          <w:sz w:val="20"/>
          <w:szCs w:val="21"/>
          <w:lang w:eastAsia="en-GB"/>
        </w:rPr>
        <w:t xml:space="preserve"> for UI rendering in RGB format</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BLACK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WHITE = (</w:t>
      </w:r>
      <w:r w:rsidRPr="009C1208">
        <w:rPr>
          <w:rFonts w:ascii="Consolas" w:eastAsia="Times New Roman" w:hAnsi="Consolas" w:cs="Courier New"/>
          <w:color w:val="0000FF"/>
          <w:kern w:val="0"/>
          <w:sz w:val="20"/>
          <w:szCs w:val="21"/>
          <w:lang w:eastAsia="en-GB"/>
        </w:rPr>
        <w:t>255</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255</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255</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BLUE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255</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GREEN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255</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RED = (</w:t>
      </w:r>
      <w:r w:rsidRPr="009C1208">
        <w:rPr>
          <w:rFonts w:ascii="Consolas" w:eastAsia="Times New Roman" w:hAnsi="Consolas" w:cs="Courier New"/>
          <w:color w:val="0000FF"/>
          <w:kern w:val="0"/>
          <w:sz w:val="20"/>
          <w:szCs w:val="21"/>
          <w:lang w:eastAsia="en-GB"/>
        </w:rPr>
        <w:t>255</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GRAY = (</w:t>
      </w:r>
      <w:r w:rsidRPr="009C1208">
        <w:rPr>
          <w:rFonts w:ascii="Consolas" w:eastAsia="Times New Roman" w:hAnsi="Consolas" w:cs="Courier New"/>
          <w:color w:val="0000FF"/>
          <w:kern w:val="0"/>
          <w:sz w:val="20"/>
          <w:szCs w:val="21"/>
          <w:lang w:eastAsia="en-GB"/>
        </w:rPr>
        <w:t>169</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169</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169</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i/>
          <w:iCs/>
          <w:color w:val="008000"/>
          <w:kern w:val="0"/>
          <w:sz w:val="20"/>
          <w:szCs w:val="21"/>
          <w:lang w:eastAsia="en-GB"/>
        </w:rPr>
        <w:t># Environment parameters</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DRAW_SENSORS = </w:t>
      </w:r>
      <w:r w:rsidRPr="009C1208">
        <w:rPr>
          <w:rFonts w:ascii="Consolas" w:eastAsia="Times New Roman" w:hAnsi="Consolas" w:cs="Courier New"/>
          <w:b/>
          <w:bCs/>
          <w:color w:val="000080"/>
          <w:kern w:val="0"/>
          <w:sz w:val="20"/>
          <w:szCs w:val="21"/>
          <w:lang w:eastAsia="en-GB"/>
        </w:rPr>
        <w:t xml:space="preserve">True  </w:t>
      </w:r>
      <w:r w:rsidRPr="009C1208">
        <w:rPr>
          <w:rFonts w:ascii="Consolas" w:eastAsia="Times New Roman" w:hAnsi="Consolas" w:cs="Courier New"/>
          <w:i/>
          <w:iCs/>
          <w:color w:val="008000"/>
          <w:kern w:val="0"/>
          <w:sz w:val="20"/>
          <w:szCs w:val="21"/>
          <w:lang w:eastAsia="en-GB"/>
        </w:rPr>
        <w:t># Whether to render</w:t>
      </w:r>
      <w:r w:rsidR="006F3D13">
        <w:rPr>
          <w:rFonts w:ascii="Consolas" w:eastAsia="Times New Roman" w:hAnsi="Consolas" w:cs="Courier New"/>
          <w:i/>
          <w:iCs/>
          <w:color w:val="008000"/>
          <w:kern w:val="0"/>
          <w:sz w:val="20"/>
          <w:szCs w:val="21"/>
          <w:lang w:eastAsia="en-GB"/>
        </w:rPr>
        <w:t xml:space="preserve"> car</w:t>
      </w:r>
      <w:r w:rsidRPr="009C1208">
        <w:rPr>
          <w:rFonts w:ascii="Consolas" w:eastAsia="Times New Roman" w:hAnsi="Consolas" w:cs="Courier New"/>
          <w:i/>
          <w:iCs/>
          <w:color w:val="008000"/>
          <w:kern w:val="0"/>
          <w:sz w:val="20"/>
          <w:szCs w:val="21"/>
          <w:lang w:eastAsia="en-GB"/>
        </w:rPr>
        <w:t xml:space="preserve"> sensors in environment or not.</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TIME_LIMIT = </w:t>
      </w:r>
      <w:r w:rsidRPr="009C1208">
        <w:rPr>
          <w:rFonts w:ascii="Consolas" w:eastAsia="Times New Roman" w:hAnsi="Consolas" w:cs="Courier New"/>
          <w:color w:val="0000FF"/>
          <w:kern w:val="0"/>
          <w:sz w:val="20"/>
          <w:szCs w:val="21"/>
          <w:lang w:eastAsia="en-GB"/>
        </w:rPr>
        <w:t xml:space="preserve">820  </w:t>
      </w:r>
      <w:r w:rsidRPr="009C1208">
        <w:rPr>
          <w:rFonts w:ascii="Consolas" w:eastAsia="Times New Roman" w:hAnsi="Consolas" w:cs="Courier New"/>
          <w:i/>
          <w:iCs/>
          <w:color w:val="008000"/>
          <w:kern w:val="0"/>
          <w:sz w:val="20"/>
          <w:szCs w:val="21"/>
          <w:lang w:eastAsia="en-GB"/>
        </w:rPr>
        <w:t># Maximum time</w:t>
      </w:r>
      <w:r w:rsidR="006F3D13">
        <w:rPr>
          <w:rFonts w:ascii="Consolas" w:eastAsia="Times New Roman" w:hAnsi="Consolas" w:cs="Courier New"/>
          <w:i/>
          <w:iCs/>
          <w:color w:val="008000"/>
          <w:kern w:val="0"/>
          <w:sz w:val="20"/>
          <w:szCs w:val="21"/>
          <w:lang w:eastAsia="en-GB"/>
        </w:rPr>
        <w:t xml:space="preserve"> spent</w:t>
      </w:r>
      <w:r w:rsidRPr="009C1208">
        <w:rPr>
          <w:rFonts w:ascii="Consolas" w:eastAsia="Times New Roman" w:hAnsi="Consolas" w:cs="Courier New"/>
          <w:i/>
          <w:iCs/>
          <w:color w:val="008000"/>
          <w:kern w:val="0"/>
          <w:sz w:val="20"/>
          <w:szCs w:val="21"/>
          <w:lang w:eastAsia="en-GB"/>
        </w:rPr>
        <w:t xml:space="preserve"> </w:t>
      </w:r>
      <w:r w:rsidR="006F3D13">
        <w:rPr>
          <w:rFonts w:ascii="Consolas" w:eastAsia="Times New Roman" w:hAnsi="Consolas" w:cs="Courier New"/>
          <w:i/>
          <w:iCs/>
          <w:color w:val="008000"/>
          <w:kern w:val="0"/>
          <w:sz w:val="20"/>
          <w:szCs w:val="21"/>
          <w:lang w:eastAsia="en-GB"/>
        </w:rPr>
        <w:t>evaluating each generation</w:t>
      </w:r>
      <w:r w:rsidRPr="009C1208">
        <w:rPr>
          <w:rFonts w:ascii="Consolas" w:eastAsia="Times New Roman" w:hAnsi="Consolas" w:cs="Courier New"/>
          <w:i/>
          <w:iCs/>
          <w:color w:val="008000"/>
          <w:kern w:val="0"/>
          <w:sz w:val="20"/>
          <w:szCs w:val="21"/>
          <w:lang w:eastAsia="en-GB"/>
        </w:rPr>
        <w:t>.</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SCREEN_HEIGHT = </w:t>
      </w:r>
      <w:r w:rsidRPr="009C1208">
        <w:rPr>
          <w:rFonts w:ascii="Consolas" w:eastAsia="Times New Roman" w:hAnsi="Consolas" w:cs="Courier New"/>
          <w:color w:val="0000FF"/>
          <w:kern w:val="0"/>
          <w:sz w:val="20"/>
          <w:szCs w:val="21"/>
          <w:lang w:eastAsia="en-GB"/>
        </w:rPr>
        <w:t>800</w:t>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00"/>
          <w:kern w:val="0"/>
          <w:sz w:val="20"/>
          <w:szCs w:val="21"/>
          <w:lang w:eastAsia="en-GB"/>
        </w:rPr>
        <w:t xml:space="preserve">SCREEN_WIDTH = </w:t>
      </w:r>
      <w:r w:rsidRPr="009C1208">
        <w:rPr>
          <w:rFonts w:ascii="Consolas" w:eastAsia="Times New Roman" w:hAnsi="Consolas" w:cs="Courier New"/>
          <w:color w:val="0000FF"/>
          <w:kern w:val="0"/>
          <w:sz w:val="20"/>
          <w:szCs w:val="21"/>
          <w:lang w:eastAsia="en-GB"/>
        </w:rPr>
        <w:t>1200</w:t>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i/>
          <w:iCs/>
          <w:color w:val="008000"/>
          <w:kern w:val="0"/>
          <w:sz w:val="20"/>
          <w:szCs w:val="21"/>
          <w:lang w:eastAsia="en-GB"/>
        </w:rPr>
        <w:t># Training parameters</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POOL_SIZE = </w:t>
      </w:r>
      <w:r w:rsidRPr="009C1208">
        <w:rPr>
          <w:rFonts w:ascii="Consolas" w:eastAsia="Times New Roman" w:hAnsi="Consolas" w:cs="Courier New"/>
          <w:color w:val="0000FF"/>
          <w:kern w:val="0"/>
          <w:sz w:val="20"/>
          <w:szCs w:val="21"/>
          <w:lang w:eastAsia="en-GB"/>
        </w:rPr>
        <w:t xml:space="preserve">20  </w:t>
      </w:r>
      <w:r w:rsidRPr="009C1208">
        <w:rPr>
          <w:rFonts w:ascii="Consolas" w:eastAsia="Times New Roman" w:hAnsi="Consolas" w:cs="Courier New"/>
          <w:i/>
          <w:iCs/>
          <w:color w:val="008000"/>
          <w:kern w:val="0"/>
          <w:sz w:val="20"/>
          <w:szCs w:val="21"/>
          <w:lang w:eastAsia="en-GB"/>
        </w:rPr>
        <w:t># Population size for each generation.</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TARGET_TIME = </w:t>
      </w:r>
      <w:r w:rsidRPr="009C1208">
        <w:rPr>
          <w:rFonts w:ascii="Consolas" w:eastAsia="Times New Roman" w:hAnsi="Consolas" w:cs="Courier New"/>
          <w:color w:val="0000FF"/>
          <w:kern w:val="0"/>
          <w:sz w:val="20"/>
          <w:szCs w:val="21"/>
          <w:lang w:eastAsia="en-GB"/>
        </w:rPr>
        <w:t xml:space="preserve">5999  </w:t>
      </w:r>
      <w:r w:rsidRPr="009C1208">
        <w:rPr>
          <w:rFonts w:ascii="Consolas" w:eastAsia="Times New Roman" w:hAnsi="Consolas" w:cs="Courier New"/>
          <w:i/>
          <w:iCs/>
          <w:color w:val="008000"/>
          <w:kern w:val="0"/>
          <w:sz w:val="20"/>
          <w:szCs w:val="21"/>
          <w:lang w:eastAsia="en-GB"/>
        </w:rPr>
        <w:t># Minimum time in seconds required for training termination</w:t>
      </w:r>
      <w:r w:rsidR="006F3D13">
        <w:rPr>
          <w:rFonts w:ascii="Consolas" w:eastAsia="Times New Roman" w:hAnsi="Consolas" w:cs="Courier New"/>
          <w:i/>
          <w:iCs/>
          <w:color w:val="008000"/>
          <w:kern w:val="0"/>
          <w:sz w:val="20"/>
          <w:szCs w:val="21"/>
          <w:lang w:eastAsia="en-GB"/>
        </w:rPr>
        <w:t>.</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TOPOLOGY = [</w:t>
      </w:r>
      <w:r w:rsidRPr="009C1208">
        <w:rPr>
          <w:rFonts w:ascii="Consolas" w:eastAsia="Times New Roman" w:hAnsi="Consolas" w:cs="Courier New"/>
          <w:color w:val="0000FF"/>
          <w:kern w:val="0"/>
          <w:sz w:val="20"/>
          <w:szCs w:val="21"/>
          <w:lang w:eastAsia="en-GB"/>
        </w:rPr>
        <w:t>5</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3</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2</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Neural network structure for the cars.</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Genetic algorithm parameters</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CROSSOVER_RATE = </w:t>
      </w:r>
      <w:r w:rsidRPr="009C1208">
        <w:rPr>
          <w:rFonts w:ascii="Consolas" w:eastAsia="Times New Roman" w:hAnsi="Consolas" w:cs="Courier New"/>
          <w:color w:val="0000FF"/>
          <w:kern w:val="0"/>
          <w:sz w:val="20"/>
          <w:szCs w:val="21"/>
          <w:lang w:eastAsia="en-GB"/>
        </w:rPr>
        <w:t xml:space="preserve">0.7  </w:t>
      </w:r>
      <w:r w:rsidRPr="009C1208">
        <w:rPr>
          <w:rFonts w:ascii="Consolas" w:eastAsia="Times New Roman" w:hAnsi="Consolas" w:cs="Courier New"/>
          <w:i/>
          <w:iCs/>
          <w:color w:val="008000"/>
          <w:kern w:val="0"/>
          <w:sz w:val="20"/>
          <w:szCs w:val="21"/>
          <w:lang w:eastAsia="en-GB"/>
        </w:rPr>
        <w:t># Probability of child being produced.</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color w:val="000000"/>
          <w:kern w:val="0"/>
          <w:sz w:val="20"/>
          <w:szCs w:val="21"/>
          <w:lang w:eastAsia="en-GB"/>
        </w:rPr>
        <w:t xml:space="preserve">MUTATION_RATE = </w:t>
      </w:r>
      <w:r w:rsidRPr="009C1208">
        <w:rPr>
          <w:rFonts w:ascii="Consolas" w:eastAsia="Times New Roman" w:hAnsi="Consolas" w:cs="Courier New"/>
          <w:color w:val="0000FF"/>
          <w:kern w:val="0"/>
          <w:sz w:val="20"/>
          <w:szCs w:val="21"/>
          <w:lang w:eastAsia="en-GB"/>
        </w:rPr>
        <w:t xml:space="preserve">0.05  </w:t>
      </w:r>
      <w:r w:rsidRPr="009C1208">
        <w:rPr>
          <w:rFonts w:ascii="Consolas" w:eastAsia="Times New Roman" w:hAnsi="Consolas" w:cs="Courier New"/>
          <w:i/>
          <w:iCs/>
          <w:color w:val="008000"/>
          <w:kern w:val="0"/>
          <w:sz w:val="20"/>
          <w:szCs w:val="21"/>
          <w:lang w:eastAsia="en-GB"/>
        </w:rPr>
        <w:t># Probability of mutation occurring on a</w:t>
      </w:r>
      <w:r w:rsidR="00CF6169">
        <w:rPr>
          <w:rFonts w:ascii="Consolas" w:eastAsia="Times New Roman" w:hAnsi="Consolas" w:cs="Courier New"/>
          <w:i/>
          <w:iCs/>
          <w:color w:val="008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weight.</w:t>
      </w:r>
    </w:p>
    <w:p w14:paraId="53F4D41E" w14:textId="3120FD52" w:rsidR="00DE48DA" w:rsidRDefault="00DE48DA" w:rsidP="00446E47"/>
    <w:p w14:paraId="59A3049C" w14:textId="77777777" w:rsidR="00085A55" w:rsidRPr="009C1208" w:rsidRDefault="00085A55" w:rsidP="00446E47"/>
    <w:p w14:paraId="4633BDE2" w14:textId="094054D6" w:rsidR="007B1EDF" w:rsidRPr="009C1208" w:rsidRDefault="00D35284" w:rsidP="007B1EDF">
      <w:pPr>
        <w:pStyle w:val="Heading2"/>
      </w:pPr>
      <w:bookmarkStart w:id="89" w:name="_Toc720332"/>
      <w:r w:rsidRPr="009C1208">
        <w:lastRenderedPageBreak/>
        <w:t>e</w:t>
      </w:r>
      <w:r w:rsidR="007B1EDF" w:rsidRPr="009C1208">
        <w:t>nvironment.py</w:t>
      </w:r>
      <w:bookmarkEnd w:id="89"/>
    </w:p>
    <w:p w14:paraId="648836D1" w14:textId="77777777" w:rsidR="008D350D" w:rsidRPr="009C1208" w:rsidRDefault="008D350D" w:rsidP="008D3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i/>
          <w:iCs/>
          <w:color w:val="007800"/>
          <w:kern w:val="0"/>
          <w:sz w:val="20"/>
          <w:szCs w:val="21"/>
          <w:lang w:eastAsia="en-GB"/>
        </w:rPr>
      </w:pPr>
    </w:p>
    <w:p w14:paraId="3F3A3CCC" w14:textId="35749C24" w:rsidR="008D350D" w:rsidRPr="009C1208" w:rsidRDefault="008D350D" w:rsidP="008D3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i/>
          <w:iCs/>
          <w:color w:val="007800"/>
          <w:kern w:val="0"/>
          <w:sz w:val="20"/>
          <w:szCs w:val="21"/>
          <w:lang w:eastAsia="en-GB"/>
        </w:rPr>
        <w:t xml:space="preserve">"""This module is used by the </w:t>
      </w:r>
      <w:proofErr w:type="spellStart"/>
      <w:r w:rsidRPr="009C1208">
        <w:rPr>
          <w:rFonts w:ascii="Consolas" w:eastAsia="Times New Roman" w:hAnsi="Consolas" w:cs="Courier New"/>
          <w:i/>
          <w:iCs/>
          <w:color w:val="007800"/>
          <w:kern w:val="0"/>
          <w:sz w:val="20"/>
          <w:szCs w:val="21"/>
          <w:lang w:eastAsia="en-GB"/>
        </w:rPr>
        <w:t>ML_controller</w:t>
      </w:r>
      <w:proofErr w:type="spellEnd"/>
      <w:r w:rsidRPr="009C1208">
        <w:rPr>
          <w:rFonts w:ascii="Consolas" w:eastAsia="Times New Roman" w:hAnsi="Consolas" w:cs="Courier New"/>
          <w:i/>
          <w:iCs/>
          <w:color w:val="007800"/>
          <w:kern w:val="0"/>
          <w:sz w:val="20"/>
          <w:szCs w:val="21"/>
          <w:lang w:eastAsia="en-GB"/>
        </w:rPr>
        <w:t xml:space="preserve"> for the training simulation and visualisation. </w:t>
      </w:r>
      <w:proofErr w:type="spellStart"/>
      <w:r w:rsidRPr="009C1208">
        <w:rPr>
          <w:rFonts w:ascii="Consolas" w:eastAsia="Times New Roman" w:hAnsi="Consolas" w:cs="Courier New"/>
          <w:i/>
          <w:iCs/>
          <w:color w:val="007800"/>
          <w:kern w:val="0"/>
          <w:sz w:val="20"/>
          <w:szCs w:val="21"/>
          <w:lang w:eastAsia="en-GB"/>
        </w:rPr>
        <w:t>PyGame</w:t>
      </w:r>
      <w:proofErr w:type="spellEnd"/>
      <w:r w:rsidRPr="009C1208">
        <w:rPr>
          <w:rFonts w:ascii="Consolas" w:eastAsia="Times New Roman" w:hAnsi="Consolas" w:cs="Courier New"/>
          <w:i/>
          <w:iCs/>
          <w:color w:val="007800"/>
          <w:kern w:val="0"/>
          <w:sz w:val="20"/>
          <w:szCs w:val="21"/>
          <w:lang w:eastAsia="en-GB"/>
        </w:rPr>
        <w:t xml:space="preserve"> is used for the rendering.</w:t>
      </w:r>
      <w:r w:rsidR="00CF6169">
        <w:rPr>
          <w:rFonts w:ascii="Consolas" w:eastAsia="Times New Roman" w:hAnsi="Consolas" w:cs="Courier New"/>
          <w:i/>
          <w:iCs/>
          <w:color w:val="007800"/>
          <w:kern w:val="0"/>
          <w:sz w:val="20"/>
          <w:szCs w:val="21"/>
          <w:lang w:eastAsia="en-GB"/>
        </w:rPr>
        <w:t xml:space="preserve"> This is where most of the time is spent.</w:t>
      </w:r>
      <w:r w:rsidRPr="009C1208">
        <w:rPr>
          <w:rFonts w:ascii="Consolas" w:eastAsia="Times New Roman" w:hAnsi="Consolas" w:cs="Courier New"/>
          <w:i/>
          <w:iCs/>
          <w:color w:val="007800"/>
          <w:kern w:val="0"/>
          <w:sz w:val="20"/>
          <w:szCs w:val="21"/>
          <w:lang w:eastAsia="en-GB"/>
        </w:rPr>
        <w:t>"""</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math</w:t>
      </w:r>
      <w:r w:rsidR="007A4105">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random</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sys</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proofErr w:type="spellStart"/>
      <w:r w:rsidRPr="009C1208">
        <w:rPr>
          <w:rFonts w:ascii="Consolas" w:eastAsia="Times New Roman" w:hAnsi="Consolas" w:cs="Courier New"/>
          <w:color w:val="000000"/>
          <w:kern w:val="0"/>
          <w:sz w:val="20"/>
          <w:szCs w:val="21"/>
          <w:lang w:eastAsia="en-GB"/>
        </w:rPr>
        <w:t>pygame</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proofErr w:type="spellStart"/>
      <w:r w:rsidRPr="009C1208">
        <w:rPr>
          <w:rFonts w:ascii="Consolas" w:eastAsia="Times New Roman" w:hAnsi="Consolas" w:cs="Courier New"/>
          <w:color w:val="000000"/>
          <w:kern w:val="0"/>
          <w:sz w:val="20"/>
          <w:szCs w:val="21"/>
          <w:lang w:eastAsia="en-GB"/>
        </w:rPr>
        <w:t>thorpy</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as </w:t>
      </w:r>
      <w:proofErr w:type="spellStart"/>
      <w:proofErr w:type="gramStart"/>
      <w:r w:rsidRPr="009C1208">
        <w:rPr>
          <w:rFonts w:ascii="Consolas" w:eastAsia="Times New Roman" w:hAnsi="Consolas" w:cs="Courier New"/>
          <w:color w:val="000000"/>
          <w:kern w:val="0"/>
          <w:sz w:val="20"/>
          <w:szCs w:val="21"/>
          <w:lang w:eastAsia="en-GB"/>
        </w:rPr>
        <w:t>tp</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w:t>
      </w:r>
      <w:proofErr w:type="gramEnd"/>
      <w:r w:rsidRPr="009C1208">
        <w:rPr>
          <w:rFonts w:ascii="Consolas" w:eastAsia="Times New Roman" w:hAnsi="Consolas" w:cs="Courier New"/>
          <w:i/>
          <w:iCs/>
          <w:color w:val="008000"/>
          <w:kern w:val="0"/>
          <w:sz w:val="20"/>
          <w:szCs w:val="21"/>
          <w:lang w:eastAsia="en-GB"/>
        </w:rPr>
        <w:t xml:space="preserve"> </w:t>
      </w:r>
      <w:proofErr w:type="spellStart"/>
      <w:r w:rsidRPr="009C1208">
        <w:rPr>
          <w:rFonts w:ascii="Consolas" w:eastAsia="Times New Roman" w:hAnsi="Consolas" w:cs="Courier New"/>
          <w:i/>
          <w:iCs/>
          <w:color w:val="008000"/>
          <w:kern w:val="0"/>
          <w:sz w:val="20"/>
          <w:szCs w:val="21"/>
          <w:lang w:eastAsia="en-GB"/>
        </w:rPr>
        <w:t>tkinter</w:t>
      </w:r>
      <w:proofErr w:type="spellEnd"/>
      <w:r w:rsidRPr="009C1208">
        <w:rPr>
          <w:rFonts w:ascii="Consolas" w:eastAsia="Times New Roman" w:hAnsi="Consolas" w:cs="Courier New"/>
          <w:i/>
          <w:iCs/>
          <w:color w:val="008000"/>
          <w:kern w:val="0"/>
          <w:sz w:val="20"/>
          <w:szCs w:val="21"/>
          <w:lang w:eastAsia="en-GB"/>
        </w:rPr>
        <w:t xml:space="preserve"> wrapper for the GUI</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constants</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car</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i/>
          <w:iCs/>
          <w:color w:val="008000"/>
          <w:kern w:val="0"/>
          <w:sz w:val="20"/>
          <w:szCs w:val="21"/>
          <w:lang w:eastAsia="en-GB"/>
        </w:rPr>
        <w:t># Initialize the Pygame library</w:t>
      </w:r>
      <w:r w:rsidRPr="009C1208">
        <w:rPr>
          <w:rFonts w:ascii="Consolas" w:eastAsia="Times New Roman" w:hAnsi="Consolas" w:cs="Courier New"/>
          <w:i/>
          <w:iCs/>
          <w:color w:val="008000"/>
          <w:kern w:val="0"/>
          <w:sz w:val="20"/>
          <w:szCs w:val="21"/>
          <w:lang w:eastAsia="en-GB"/>
        </w:rPr>
        <w:br/>
      </w:r>
      <w:proofErr w:type="spellStart"/>
      <w:r w:rsidRPr="009C1208">
        <w:rPr>
          <w:rFonts w:ascii="Consolas" w:eastAsia="Times New Roman" w:hAnsi="Consolas" w:cs="Courier New"/>
          <w:color w:val="000000"/>
          <w:kern w:val="0"/>
          <w:sz w:val="20"/>
          <w:szCs w:val="21"/>
          <w:lang w:eastAsia="en-GB"/>
        </w:rPr>
        <w:t>pygame.init</w:t>
      </w:r>
      <w:proofErr w:type="spellEnd"/>
      <w:r w:rsidRPr="009C1208">
        <w:rPr>
          <w:rFonts w:ascii="Consolas" w:eastAsia="Times New Roman" w:hAnsi="Consolas" w:cs="Courier New"/>
          <w:color w:val="000000"/>
          <w:kern w:val="0"/>
          <w:sz w:val="20"/>
          <w:szCs w:val="21"/>
          <w:lang w:eastAsia="en-GB"/>
        </w:rPr>
        <w:t>()</w:t>
      </w:r>
    </w:p>
    <w:p w14:paraId="1F79F80B" w14:textId="3A5A8F5A" w:rsidR="00AE75CB" w:rsidRPr="009C1208" w:rsidRDefault="00B736BF" w:rsidP="009917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Style w:val="Heading3Char"/>
          <w:sz w:val="24"/>
        </w:rPr>
      </w:pPr>
      <w:r w:rsidRPr="009C1208">
        <w:rPr>
          <w:rFonts w:ascii="Consolas" w:eastAsia="Times New Roman" w:hAnsi="Consolas" w:cs="Courier New"/>
          <w:color w:val="000000"/>
          <w:kern w:val="0"/>
          <w:sz w:val="20"/>
          <w:szCs w:val="21"/>
          <w:lang w:eastAsia="en-GB"/>
        </w:rPr>
        <w:br/>
      </w:r>
    </w:p>
    <w:p w14:paraId="5C3588C6" w14:textId="08F3889D" w:rsidR="00AE75CB" w:rsidRPr="009C1208" w:rsidRDefault="00AE75CB" w:rsidP="00AE75CB">
      <w:pPr>
        <w:pStyle w:val="Heading3"/>
        <w:rPr>
          <w:sz w:val="24"/>
        </w:rPr>
      </w:pPr>
      <w:bookmarkStart w:id="90" w:name="_Toc720333"/>
      <w:r w:rsidRPr="009C1208">
        <w:rPr>
          <w:sz w:val="24"/>
        </w:rPr>
        <w:t xml:space="preserve">Class </w:t>
      </w:r>
      <w:proofErr w:type="spellStart"/>
      <w:r w:rsidRPr="009C1208">
        <w:rPr>
          <w:sz w:val="24"/>
        </w:rPr>
        <w:t>CircleObstacle</w:t>
      </w:r>
      <w:bookmarkEnd w:id="90"/>
      <w:proofErr w:type="spellEnd"/>
    </w:p>
    <w:p w14:paraId="37677BF0" w14:textId="5C2BEDF9" w:rsidR="000323CC" w:rsidRPr="009C1208" w:rsidRDefault="000323CC" w:rsidP="000323CC">
      <w:pPr>
        <w:pStyle w:val="HTMLPreformatted"/>
        <w:shd w:val="clear" w:color="auto" w:fill="FFFFFF"/>
        <w:rPr>
          <w:rFonts w:eastAsia="Times New Roman" w:cs="Courier New"/>
          <w:color w:val="000000"/>
          <w:kern w:val="0"/>
          <w:sz w:val="20"/>
          <w:szCs w:val="21"/>
          <w:lang w:eastAsia="en-GB"/>
        </w:rPr>
      </w:pPr>
      <w:r w:rsidRPr="009C1208">
        <w:rPr>
          <w:rFonts w:eastAsia="Times New Roman" w:cs="Courier New"/>
          <w:b/>
          <w:bCs/>
          <w:color w:val="000080"/>
          <w:kern w:val="0"/>
          <w:sz w:val="20"/>
          <w:szCs w:val="21"/>
          <w:lang w:eastAsia="en-GB"/>
        </w:rPr>
        <w:t xml:space="preserve">class </w:t>
      </w:r>
      <w:proofErr w:type="spellStart"/>
      <w:r w:rsidRPr="009C1208">
        <w:rPr>
          <w:rFonts w:eastAsia="Times New Roman" w:cs="Courier New"/>
          <w:color w:val="000000"/>
          <w:kern w:val="0"/>
          <w:sz w:val="20"/>
          <w:szCs w:val="21"/>
          <w:lang w:eastAsia="en-GB"/>
        </w:rPr>
        <w:t>CircleObstacle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"""Circular obstacle class to manage an obstacle instance in the environment. Can be instantiated with coordinates, movement velocity and radius."""</w:t>
      </w:r>
      <w:r w:rsidRPr="009C1208">
        <w:rPr>
          <w:rFonts w:eastAsia="Times New Roman" w:cs="Courier New"/>
          <w:i/>
          <w:iCs/>
          <w:color w:val="007800"/>
          <w:kern w:val="0"/>
          <w:sz w:val="20"/>
          <w:szCs w:val="21"/>
          <w:lang w:eastAsia="en-GB"/>
        </w:rPr>
        <w:br/>
      </w:r>
      <w:r w:rsidRPr="009C1208">
        <w:rPr>
          <w:rFonts w:eastAsia="Times New Roman" w:cs="Courier New"/>
          <w:i/>
          <w:iCs/>
          <w:color w:val="0078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B200B2"/>
          <w:kern w:val="0"/>
          <w:sz w:val="20"/>
          <w:szCs w:val="21"/>
          <w:lang w:eastAsia="en-GB"/>
        </w:rPr>
        <w:t>__</w:t>
      </w:r>
      <w:proofErr w:type="spellStart"/>
      <w:r w:rsidRPr="009C1208">
        <w:rPr>
          <w:rFonts w:eastAsia="Times New Roman" w:cs="Courier New"/>
          <w:color w:val="B200B2"/>
          <w:kern w:val="0"/>
          <w:sz w:val="20"/>
          <w:szCs w:val="21"/>
          <w:lang w:eastAsia="en-GB"/>
        </w:rPr>
        <w:t>init</w:t>
      </w:r>
      <w:proofErr w:type="spellEnd"/>
      <w:r w:rsidRPr="009C1208">
        <w:rPr>
          <w:rFonts w:eastAsia="Times New Roman" w:cs="Courier New"/>
          <w:color w:val="B200B2"/>
          <w:kern w:val="0"/>
          <w:sz w:val="20"/>
          <w:szCs w:val="21"/>
          <w:lang w:eastAsia="en-GB"/>
        </w:rPr>
        <w:t>__</w:t>
      </w:r>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colour, x, y, move, radius):</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.moveX</w:t>
      </w:r>
      <w:proofErr w:type="spellEnd"/>
      <w:r w:rsidRPr="009C1208">
        <w:rPr>
          <w:rFonts w:eastAsia="Times New Roman" w:cs="Courier New"/>
          <w:color w:val="000000"/>
          <w:kern w:val="0"/>
          <w:sz w:val="20"/>
          <w:szCs w:val="21"/>
          <w:lang w:eastAsia="en-GB"/>
        </w:rPr>
        <w:t xml:space="preserve"> = move[</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r w:rsidRPr="009C1208">
        <w:rPr>
          <w:rFonts w:eastAsia="Times New Roman" w:cs="Courier New"/>
          <w:i/>
          <w:iCs/>
          <w:color w:val="008000"/>
          <w:kern w:val="0"/>
          <w:sz w:val="20"/>
          <w:szCs w:val="21"/>
          <w:lang w:eastAsia="en-GB"/>
        </w:rPr>
        <w:t># x velocity</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.moveY</w:t>
      </w:r>
      <w:proofErr w:type="spellEnd"/>
      <w:r w:rsidRPr="009C1208">
        <w:rPr>
          <w:rFonts w:eastAsia="Times New Roman" w:cs="Courier New"/>
          <w:color w:val="000000"/>
          <w:kern w:val="0"/>
          <w:sz w:val="20"/>
          <w:szCs w:val="21"/>
          <w:lang w:eastAsia="en-GB"/>
        </w:rPr>
        <w:t xml:space="preserve"> = move[</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w:t>
      </w:r>
      <w:r w:rsidRPr="009C1208">
        <w:rPr>
          <w:rFonts w:eastAsia="Times New Roman" w:cs="Courier New"/>
          <w:i/>
          <w:iCs/>
          <w:color w:val="008000"/>
          <w:kern w:val="0"/>
          <w:sz w:val="20"/>
          <w:szCs w:val="21"/>
          <w:lang w:eastAsia="en-GB"/>
        </w:rPr>
        <w:t># y velocity</w:t>
      </w:r>
      <w:r w:rsidRPr="009C1208">
        <w:rPr>
          <w:rFonts w:eastAsia="Times New Roman" w:cs="Courier New"/>
          <w:i/>
          <w:iCs/>
          <w:color w:val="008000"/>
          <w:kern w:val="0"/>
          <w:sz w:val="20"/>
          <w:szCs w:val="21"/>
          <w:lang w:eastAsia="en-GB"/>
        </w:rPr>
        <w:br/>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.colour</w:t>
      </w:r>
      <w:proofErr w:type="spellEnd"/>
      <w:r w:rsidRPr="009C1208">
        <w:rPr>
          <w:rFonts w:eastAsia="Times New Roman" w:cs="Courier New"/>
          <w:color w:val="000000"/>
          <w:kern w:val="0"/>
          <w:sz w:val="20"/>
          <w:szCs w:val="21"/>
          <w:lang w:eastAsia="en-GB"/>
        </w:rPr>
        <w:t xml:space="preserve"> = colour</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t xml:space="preserve"> = [x, y]</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.radius</w:t>
      </w:r>
      <w:proofErr w:type="spellEnd"/>
      <w:r w:rsidRPr="009C1208">
        <w:rPr>
          <w:rFonts w:eastAsia="Times New Roman" w:cs="Courier New"/>
          <w:color w:val="000000"/>
          <w:kern w:val="0"/>
          <w:sz w:val="20"/>
          <w:szCs w:val="21"/>
          <w:lang w:eastAsia="en-GB"/>
        </w:rPr>
        <w:t xml:space="preserve"> = radius</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draw_to_screen</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screen):</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 xml:space="preserve">"""Simple </w:t>
      </w:r>
      <w:r w:rsidR="007E14EB" w:rsidRPr="009C1208">
        <w:rPr>
          <w:rFonts w:eastAsia="Times New Roman" w:cs="Courier New"/>
          <w:i/>
          <w:iCs/>
          <w:color w:val="007800"/>
          <w:kern w:val="0"/>
          <w:szCs w:val="21"/>
          <w:lang w:eastAsia="en-GB"/>
        </w:rPr>
        <w:t>method</w:t>
      </w:r>
      <w:r w:rsidRPr="009C1208">
        <w:rPr>
          <w:rFonts w:eastAsia="Times New Roman" w:cs="Courier New"/>
          <w:i/>
          <w:iCs/>
          <w:color w:val="007800"/>
          <w:kern w:val="0"/>
          <w:sz w:val="20"/>
          <w:szCs w:val="21"/>
          <w:lang w:eastAsia="en-GB"/>
        </w:rPr>
        <w:t xml:space="preserve"> to render this object onto the screen using Pygame</w:t>
      </w:r>
      <w:r w:rsidR="00637EA5">
        <w:rPr>
          <w:rFonts w:eastAsia="Times New Roman" w:cs="Courier New"/>
          <w:i/>
          <w:iCs/>
          <w:color w:val="007800"/>
          <w:kern w:val="0"/>
          <w:sz w:val="20"/>
          <w:szCs w:val="21"/>
          <w:lang w:eastAsia="en-GB"/>
        </w:rPr>
        <w:t xml:space="preserve">: draws a circle with the </w:t>
      </w:r>
      <w:r w:rsidR="008A02F1">
        <w:rPr>
          <w:rFonts w:eastAsia="Times New Roman" w:cs="Courier New"/>
          <w:i/>
          <w:iCs/>
          <w:color w:val="007800"/>
          <w:kern w:val="0"/>
          <w:sz w:val="20"/>
          <w:szCs w:val="21"/>
          <w:lang w:eastAsia="en-GB"/>
        </w:rPr>
        <w:t>object parameters at its location.</w:t>
      </w:r>
      <w:r w:rsidRPr="009C1208">
        <w:rPr>
          <w:rFonts w:eastAsia="Times New Roman" w:cs="Courier New"/>
          <w:i/>
          <w:iCs/>
          <w:color w:val="007800"/>
          <w:kern w:val="0"/>
          <w:sz w:val="20"/>
          <w:szCs w:val="21"/>
          <w:lang w:eastAsia="en-GB"/>
        </w:rPr>
        <w:t>"""</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000000"/>
          <w:kern w:val="0"/>
          <w:sz w:val="20"/>
          <w:szCs w:val="21"/>
          <w:lang w:eastAsia="en-GB"/>
        </w:rPr>
        <w:t>pygame.draw.circle</w:t>
      </w:r>
      <w:proofErr w:type="spellEnd"/>
      <w:r w:rsidRPr="009C1208">
        <w:rPr>
          <w:rFonts w:eastAsia="Times New Roman" w:cs="Courier New"/>
          <w:color w:val="000000"/>
          <w:kern w:val="0"/>
          <w:sz w:val="20"/>
          <w:szCs w:val="21"/>
          <w:lang w:eastAsia="en-GB"/>
        </w:rPr>
        <w:t xml:space="preserve">(screen,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.colour</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.radius</w:t>
      </w:r>
      <w:proofErr w:type="spellEnd"/>
      <w:r w:rsidRPr="009C1208">
        <w:rPr>
          <w:rFonts w:eastAsia="Times New Roman" w:cs="Courier New"/>
          <w:color w:val="000000"/>
          <w:kern w:val="0"/>
          <w:sz w:val="20"/>
          <w:szCs w:val="21"/>
          <w:lang w:eastAsia="en-GB"/>
        </w:rPr>
        <w:t>)</w:t>
      </w:r>
    </w:p>
    <w:p w14:paraId="1BE28A3B" w14:textId="3F424BF1" w:rsidR="00C6337B" w:rsidRDefault="00B736BF"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p>
    <w:p w14:paraId="6D683FC1" w14:textId="5362BBD5" w:rsidR="008A02F1" w:rsidRDefault="008A02F1"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0DCCC9CD" w14:textId="67FABB17" w:rsidR="008A02F1" w:rsidRDefault="008A02F1"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18E842B1" w14:textId="2CFAC7DB" w:rsidR="008A02F1" w:rsidRDefault="008A02F1"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2BD1E16B" w14:textId="7C6102D0" w:rsidR="008A02F1" w:rsidRDefault="008A02F1"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30B5F2A7" w14:textId="1C5556A1" w:rsidR="008A02F1" w:rsidRDefault="008A02F1"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10E92AEB" w14:textId="77777777" w:rsidR="000F41BD" w:rsidRPr="009C1208" w:rsidRDefault="000F41BD" w:rsidP="00B73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5CDDAC02" w14:textId="224D136B" w:rsidR="00C6337B" w:rsidRPr="009C1208" w:rsidRDefault="00C6337B" w:rsidP="00C6337B">
      <w:pPr>
        <w:pStyle w:val="Heading3"/>
        <w:rPr>
          <w:sz w:val="24"/>
        </w:rPr>
      </w:pPr>
      <w:bookmarkStart w:id="91" w:name="_Toc720334"/>
      <w:r w:rsidRPr="009C1208">
        <w:rPr>
          <w:sz w:val="24"/>
        </w:rPr>
        <w:lastRenderedPageBreak/>
        <w:t>Class Environment</w:t>
      </w:r>
      <w:bookmarkEnd w:id="91"/>
    </w:p>
    <w:p w14:paraId="193DAA92" w14:textId="77777777" w:rsidR="00C53C5C" w:rsidRDefault="0080548E" w:rsidP="00316086">
      <w:pPr>
        <w:pStyle w:val="HTMLPreformatted"/>
        <w:shd w:val="clear" w:color="auto" w:fill="FFFFFF"/>
        <w:rPr>
          <w:rFonts w:eastAsia="Times New Roman" w:cs="Courier New"/>
          <w:color w:val="000000"/>
          <w:kern w:val="0"/>
          <w:sz w:val="20"/>
          <w:szCs w:val="21"/>
          <w:lang w:eastAsia="en-GB"/>
        </w:rPr>
      </w:pPr>
      <w:r w:rsidRPr="009C1208">
        <w:rPr>
          <w:rFonts w:eastAsia="Times New Roman" w:cs="Courier New"/>
          <w:b/>
          <w:bCs/>
          <w:color w:val="000080"/>
          <w:kern w:val="0"/>
          <w:sz w:val="20"/>
          <w:szCs w:val="21"/>
          <w:lang w:eastAsia="en-GB"/>
        </w:rPr>
        <w:t xml:space="preserve">class </w:t>
      </w:r>
      <w:r w:rsidRPr="009C1208">
        <w:rPr>
          <w:rFonts w:eastAsia="Times New Roman" w:cs="Courier New"/>
          <w:color w:val="000000"/>
          <w:kern w:val="0"/>
          <w:sz w:val="20"/>
          <w:szCs w:val="21"/>
          <w:lang w:eastAsia="en-GB"/>
        </w:rPr>
        <w:t>Environment: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"""Environment class to evaluate one generation of solutions</w:t>
      </w:r>
      <w:r w:rsidRPr="009C1208">
        <w:rPr>
          <w:rFonts w:eastAsia="Times New Roman" w:cs="Courier New"/>
          <w:i/>
          <w:iCs/>
          <w:color w:val="007800"/>
          <w:kern w:val="0"/>
          <w:sz w:val="20"/>
          <w:szCs w:val="21"/>
          <w:lang w:eastAsia="en-GB"/>
        </w:rPr>
        <w:br/>
        <w:t xml:space="preserve">    Takes a list of the solutions as input</w:t>
      </w:r>
      <w:r w:rsidRPr="009C1208">
        <w:rPr>
          <w:rFonts w:eastAsia="Times New Roman" w:cs="Courier New"/>
          <w:i/>
          <w:iCs/>
          <w:color w:val="007800"/>
          <w:kern w:val="0"/>
          <w:sz w:val="20"/>
          <w:szCs w:val="21"/>
          <w:lang w:eastAsia="en-GB"/>
        </w:rPr>
        <w:br/>
        <w:t xml:space="preserve">    Returns the evaluated solutions and their fitness"""</w:t>
      </w:r>
      <w:r w:rsidRPr="009C1208">
        <w:rPr>
          <w:rFonts w:eastAsia="Times New Roman" w:cs="Courier New"/>
          <w:i/>
          <w:iCs/>
          <w:color w:val="007800"/>
          <w:kern w:val="0"/>
          <w:sz w:val="20"/>
          <w:szCs w:val="21"/>
          <w:lang w:eastAsia="en-GB"/>
        </w:rPr>
        <w:br/>
      </w:r>
      <w:r w:rsidRPr="009C1208">
        <w:rPr>
          <w:rFonts w:eastAsia="Times New Roman" w:cs="Courier New"/>
          <w:i/>
          <w:iCs/>
          <w:color w:val="007800"/>
          <w:kern w:val="0"/>
          <w:sz w:val="20"/>
          <w:szCs w:val="21"/>
          <w:lang w:eastAsia="en-GB"/>
        </w:rPr>
        <w:br/>
        <w:t xml:space="preserve">    </w:t>
      </w:r>
      <w:r w:rsidRPr="009C1208">
        <w:rPr>
          <w:rFonts w:eastAsia="Times New Roman" w:cs="Courier New"/>
          <w:i/>
          <w:iCs/>
          <w:color w:val="008000"/>
          <w:kern w:val="0"/>
          <w:sz w:val="20"/>
          <w:szCs w:val="21"/>
          <w:lang w:eastAsia="en-GB"/>
        </w:rPr>
        <w:t># Initialising environment variables</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clock = </w:t>
      </w:r>
      <w:proofErr w:type="spellStart"/>
      <w:r w:rsidRPr="009C1208">
        <w:rPr>
          <w:rFonts w:eastAsia="Times New Roman" w:cs="Courier New"/>
          <w:color w:val="000000"/>
          <w:kern w:val="0"/>
          <w:sz w:val="20"/>
          <w:szCs w:val="21"/>
          <w:lang w:eastAsia="en-GB"/>
        </w:rPr>
        <w:t>pygame.time.Clock</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i/>
          <w:iCs/>
          <w:color w:val="008000"/>
          <w:kern w:val="0"/>
          <w:sz w:val="20"/>
          <w:szCs w:val="21"/>
          <w:lang w:eastAsia="en-GB"/>
        </w:rPr>
        <w:t># Pygame clock to sync FPS</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screen_size</w:t>
      </w:r>
      <w:proofErr w:type="spellEnd"/>
      <w:r w:rsidRPr="009C1208">
        <w:rPr>
          <w:rFonts w:eastAsia="Times New Roman" w:cs="Courier New"/>
          <w:color w:val="000000"/>
          <w:kern w:val="0"/>
          <w:sz w:val="20"/>
          <w:szCs w:val="21"/>
          <w:lang w:eastAsia="en-GB"/>
        </w:rPr>
        <w:t xml:space="preserve"> = width, height = </w:t>
      </w:r>
      <w:proofErr w:type="spellStart"/>
      <w:r w:rsidRPr="009C1208">
        <w:rPr>
          <w:rFonts w:eastAsia="Times New Roman" w:cs="Courier New"/>
          <w:color w:val="000000"/>
          <w:kern w:val="0"/>
          <w:sz w:val="20"/>
          <w:szCs w:val="21"/>
          <w:lang w:eastAsia="en-GB"/>
        </w:rPr>
        <w:t>constants.SCREEN_WIDTH</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constants.SCREEN_HEIGHT</w:t>
      </w:r>
      <w:proofErr w:type="spellEnd"/>
      <w:r w:rsidRPr="009C1208">
        <w:rPr>
          <w:rFonts w:eastAsia="Times New Roman" w:cs="Courier New"/>
          <w:color w:val="000000"/>
          <w:kern w:val="0"/>
          <w:sz w:val="20"/>
          <w:szCs w:val="21"/>
          <w:lang w:eastAsia="en-GB"/>
        </w:rPr>
        <w:br/>
        <w:t xml:space="preserve">    screen = </w:t>
      </w:r>
      <w:proofErr w:type="spellStart"/>
      <w:r w:rsidRPr="009C1208">
        <w:rPr>
          <w:rFonts w:eastAsia="Times New Roman" w:cs="Courier New"/>
          <w:color w:val="000000"/>
          <w:kern w:val="0"/>
          <w:sz w:val="20"/>
          <w:szCs w:val="21"/>
          <w:lang w:eastAsia="en-GB"/>
        </w:rPr>
        <w:t>pygame.display.set_mode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screen_size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pygame.display.set_caption</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'Intelligent Driver'</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B200B2"/>
          <w:kern w:val="0"/>
          <w:sz w:val="20"/>
          <w:szCs w:val="21"/>
          <w:lang w:eastAsia="en-GB"/>
        </w:rPr>
        <w:t>__</w:t>
      </w:r>
      <w:proofErr w:type="spellStart"/>
      <w:r w:rsidRPr="009C1208">
        <w:rPr>
          <w:rFonts w:eastAsia="Times New Roman" w:cs="Courier New"/>
          <w:color w:val="B200B2"/>
          <w:kern w:val="0"/>
          <w:sz w:val="20"/>
          <w:szCs w:val="21"/>
          <w:lang w:eastAsia="en-GB"/>
        </w:rPr>
        <w:t>init</w:t>
      </w:r>
      <w:proofErr w:type="spellEnd"/>
      <w:r w:rsidRPr="009C1208">
        <w:rPr>
          <w:rFonts w:eastAsia="Times New Roman" w:cs="Courier New"/>
          <w:color w:val="B200B2"/>
          <w:kern w:val="0"/>
          <w:sz w:val="20"/>
          <w:szCs w:val="21"/>
          <w:lang w:eastAsia="en-GB"/>
        </w:rPr>
        <w:t>__</w:t>
      </w:r>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solution_list</w:t>
      </w:r>
      <w:proofErr w:type="spellEnd"/>
      <w:r w:rsidRPr="009C1208">
        <w:rPr>
          <w:rFonts w:eastAsia="Times New Roman" w:cs="Courier New"/>
          <w:color w:val="000000"/>
          <w:kern w:val="0"/>
          <w:sz w:val="20"/>
          <w:szCs w:val="21"/>
          <w:lang w:eastAsia="en-GB"/>
        </w:rPr>
        <w:t>, gen):</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.running</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0080"/>
          <w:kern w:val="0"/>
          <w:sz w:val="20"/>
          <w:szCs w:val="21"/>
          <w:lang w:eastAsia="en-GB"/>
        </w:rPr>
        <w:t>True</w:t>
      </w:r>
      <w:r w:rsidRPr="009C1208">
        <w:rPr>
          <w:rFonts w:eastAsia="Times New Roman" w:cs="Courier New"/>
          <w:b/>
          <w:bCs/>
          <w:color w:val="000080"/>
          <w:kern w:val="0"/>
          <w:sz w:val="20"/>
          <w:szCs w:val="21"/>
          <w:lang w:eastAsia="en-GB"/>
        </w:rPr>
        <w:br/>
        <w:t xml:space="preserve">        </w:t>
      </w:r>
      <w:proofErr w:type="spellStart"/>
      <w:r w:rsidRPr="009C1208">
        <w:rPr>
          <w:rFonts w:eastAsia="Times New Roman" w:cs="Courier New"/>
          <w:color w:val="000000"/>
          <w:kern w:val="0"/>
          <w:sz w:val="20"/>
          <w:szCs w:val="21"/>
          <w:lang w:eastAsia="en-GB"/>
        </w:rPr>
        <w:t>rectx</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200</w:t>
      </w:r>
      <w:r w:rsidRPr="009C1208">
        <w:rPr>
          <w:rFonts w:eastAsia="Times New Roman" w:cs="Courier New"/>
          <w:color w:val="0000FF"/>
          <w:kern w:val="0"/>
          <w:sz w:val="20"/>
          <w:szCs w:val="21"/>
          <w:lang w:eastAsia="en-GB"/>
        </w:rPr>
        <w:br/>
        <w:t xml:space="preserve">        </w:t>
      </w:r>
      <w:proofErr w:type="spellStart"/>
      <w:r w:rsidRPr="009C1208">
        <w:rPr>
          <w:rFonts w:eastAsia="Times New Roman" w:cs="Courier New"/>
          <w:color w:val="000000"/>
          <w:kern w:val="0"/>
          <w:sz w:val="20"/>
          <w:szCs w:val="21"/>
          <w:lang w:eastAsia="en-GB"/>
        </w:rPr>
        <w:t>recty</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400</w:t>
      </w:r>
      <w:r w:rsidRPr="009C1208">
        <w:rPr>
          <w:rFonts w:eastAsia="Times New Roman" w:cs="Courier New"/>
          <w:color w:val="0000FF"/>
          <w:kern w:val="0"/>
          <w:sz w:val="20"/>
          <w:szCs w:val="21"/>
          <w:lang w:eastAsia="en-GB"/>
        </w:rPr>
        <w:br/>
      </w:r>
      <w:r w:rsidRPr="009C1208">
        <w:rPr>
          <w:rFonts w:eastAsia="Times New Roman" w:cs="Courier New"/>
          <w:color w:val="0000FF"/>
          <w:kern w:val="0"/>
          <w:sz w:val="20"/>
          <w:szCs w:val="21"/>
          <w:lang w:eastAsia="en-GB"/>
        </w:rPr>
        <w:br/>
        <w:t xml:space="preserve">        </w:t>
      </w:r>
      <w:r w:rsidRPr="009C1208">
        <w:rPr>
          <w:rFonts w:eastAsia="Times New Roman" w:cs="Courier New"/>
          <w:i/>
          <w:iCs/>
          <w:color w:val="008000"/>
          <w:kern w:val="0"/>
          <w:sz w:val="20"/>
          <w:szCs w:val="21"/>
          <w:lang w:eastAsia="en-GB"/>
        </w:rPr>
        <w:t># Specifying area where obstacles do not spawn</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.width</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rectx</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.height</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recty</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rectx</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recty</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Specifying area where cars spawn</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.carStartPos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100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100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Generate obstacles, borders and cars into environment</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.generate_obstacles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.borders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.create_borders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.generate_cars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solution_list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.evaluatedCars</w:t>
      </w:r>
      <w:proofErr w:type="spellEnd"/>
      <w:r w:rsidRPr="009C1208">
        <w:rPr>
          <w:rFonts w:eastAsia="Times New Roman" w:cs="Courier New"/>
          <w:color w:val="000000"/>
          <w:kern w:val="0"/>
          <w:sz w:val="20"/>
          <w:szCs w:val="21"/>
          <w:lang w:eastAsia="en-GB"/>
        </w:rPr>
        <w:t xml:space="preserve"> = []  </w:t>
      </w:r>
      <w:r w:rsidRPr="009C1208">
        <w:rPr>
          <w:rFonts w:eastAsia="Times New Roman" w:cs="Courier New"/>
          <w:i/>
          <w:iCs/>
          <w:color w:val="008000"/>
          <w:kern w:val="0"/>
          <w:sz w:val="20"/>
          <w:szCs w:val="21"/>
          <w:lang w:eastAsia="en-GB"/>
        </w:rPr>
        <w:t># List to put cars in once evaluated</w:t>
      </w:r>
      <w:r w:rsidRPr="009C1208">
        <w:rPr>
          <w:rFonts w:eastAsia="Times New Roman" w:cs="Courier New"/>
          <w:i/>
          <w:iCs/>
          <w:color w:val="008000"/>
          <w:kern w:val="0"/>
          <w:sz w:val="20"/>
          <w:szCs w:val="21"/>
          <w:lang w:eastAsia="en-GB"/>
        </w:rPr>
        <w:br/>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.generation_number</w:t>
      </w:r>
      <w:proofErr w:type="spellEnd"/>
      <w:r w:rsidRPr="009C1208">
        <w:rPr>
          <w:rFonts w:eastAsia="Times New Roman" w:cs="Courier New"/>
          <w:color w:val="000000"/>
          <w:kern w:val="0"/>
          <w:sz w:val="20"/>
          <w:szCs w:val="21"/>
          <w:lang w:eastAsia="en-GB"/>
        </w:rPr>
        <w:t xml:space="preserve"> = gen</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0</w:t>
      </w:r>
      <w:r w:rsidRPr="009C1208">
        <w:rPr>
          <w:rFonts w:eastAsia="Times New Roman" w:cs="Courier New"/>
          <w:color w:val="0000FF"/>
          <w:kern w:val="0"/>
          <w:sz w:val="20"/>
          <w:szCs w:val="21"/>
          <w:lang w:eastAsia="en-GB"/>
        </w:rPr>
        <w:br/>
      </w:r>
      <w:r w:rsidRPr="009C1208">
        <w:rPr>
          <w:rFonts w:eastAsia="Times New Roman" w:cs="Courier New"/>
          <w:color w:val="0000FF"/>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.pop_size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80"/>
          <w:kern w:val="0"/>
          <w:sz w:val="20"/>
          <w:szCs w:val="21"/>
          <w:lang w:eastAsia="en-GB"/>
        </w:rPr>
        <w:t>len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solution_list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.set_borders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Begin evaluation process for each frame</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.main_simulation</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generate_cars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solution_list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"""Generate cars from the list of solutions(neural networks) to be evaluated"""</w:t>
      </w:r>
      <w:r w:rsidRPr="009C1208">
        <w:rPr>
          <w:rFonts w:eastAsia="Times New Roman" w:cs="Courier New"/>
          <w:i/>
          <w:iCs/>
          <w:color w:val="007800"/>
          <w:kern w:val="0"/>
          <w:sz w:val="20"/>
          <w:szCs w:val="21"/>
          <w:lang w:eastAsia="en-GB"/>
        </w:rPr>
        <w:br/>
        <w:t xml:space="preserve">        </w:t>
      </w:r>
      <w:r w:rsidRPr="009C1208">
        <w:rPr>
          <w:rFonts w:eastAsia="Times New Roman" w:cs="Courier New"/>
          <w:color w:val="000000"/>
          <w:kern w:val="0"/>
          <w:sz w:val="20"/>
          <w:szCs w:val="21"/>
          <w:lang w:eastAsia="en-GB"/>
        </w:rPr>
        <w:t>cars = []</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solution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000000"/>
          <w:kern w:val="0"/>
          <w:sz w:val="20"/>
          <w:szCs w:val="21"/>
          <w:lang w:eastAsia="en-GB"/>
        </w:rPr>
        <w:t>solution_list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cars.append</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car.Car</w:t>
      </w:r>
      <w:proofErr w:type="spellEnd"/>
      <w:r w:rsidRPr="009C1208">
        <w:rPr>
          <w:rFonts w:eastAsia="Times New Roman" w:cs="Courier New"/>
          <w:color w:val="000000"/>
          <w:kern w:val="0"/>
          <w:sz w:val="20"/>
          <w:szCs w:val="21"/>
          <w:lang w:eastAsia="en-GB"/>
        </w:rPr>
        <w:t xml:space="preserve">(solution,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.carStartPos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.carStartPos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lastRenderedPageBreak/>
        <w:t xml:space="preserve">        </w:t>
      </w:r>
      <w:r w:rsidRPr="009C1208">
        <w:rPr>
          <w:rFonts w:eastAsia="Times New Roman" w:cs="Courier New"/>
          <w:b/>
          <w:bCs/>
          <w:color w:val="000080"/>
          <w:kern w:val="0"/>
          <w:sz w:val="20"/>
          <w:szCs w:val="21"/>
          <w:lang w:eastAsia="en-GB"/>
        </w:rPr>
        <w:t xml:space="preserve">return </w:t>
      </w:r>
      <w:r w:rsidRPr="009C1208">
        <w:rPr>
          <w:rFonts w:eastAsia="Times New Roman" w:cs="Courier New"/>
          <w:color w:val="000000"/>
          <w:kern w:val="0"/>
          <w:sz w:val="20"/>
          <w:szCs w:val="21"/>
          <w:lang w:eastAsia="en-GB"/>
        </w:rPr>
        <w:t>cars</w:t>
      </w:r>
    </w:p>
    <w:p w14:paraId="33F1093A" w14:textId="502AE91C" w:rsidR="00316086" w:rsidRPr="009C1208" w:rsidRDefault="0080548E" w:rsidP="00316086">
      <w:pPr>
        <w:pStyle w:val="HTMLPreformatted"/>
        <w:shd w:val="clear" w:color="auto" w:fill="FFFFFF"/>
        <w:rPr>
          <w:rFonts w:eastAsia="Times New Roman" w:cs="Courier New"/>
          <w:b/>
          <w:bCs/>
          <w:color w:val="000080"/>
          <w:kern w:val="0"/>
          <w:sz w:val="20"/>
          <w:szCs w:val="21"/>
          <w:lang w:eastAsia="en-GB"/>
        </w:rPr>
      </w:pP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move_obstacles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"""Updates position for each obstacle based on their velocity on that frame"""</w:t>
      </w:r>
      <w:r w:rsidRPr="009C1208">
        <w:rPr>
          <w:rFonts w:eastAsia="Times New Roman" w:cs="Courier New"/>
          <w:i/>
          <w:iCs/>
          <w:color w:val="0078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obstacle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Changes position of each obstacle by their velocity</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obstacle.moveX</w:t>
      </w:r>
      <w:proofErr w:type="spellEnd"/>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obstacle.moveY</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Simple algorithm to create bounce from borders by reversing direction on impact</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obstacle.radius</w:t>
      </w:r>
      <w:proofErr w:type="spellEnd"/>
      <w:r w:rsidRPr="009C1208">
        <w:rPr>
          <w:rFonts w:eastAsia="Times New Roman" w:cs="Courier New"/>
          <w:color w:val="000000"/>
          <w:kern w:val="0"/>
          <w:sz w:val="20"/>
          <w:szCs w:val="21"/>
          <w:lang w:eastAsia="en-GB"/>
        </w:rPr>
        <w:t xml:space="preserve"> &gt;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.width</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obstacle.moveX</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obstacle.moveX</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w:t>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obstacle.radius</w:t>
      </w:r>
      <w:proofErr w:type="spellEnd"/>
      <w:r w:rsidRPr="009C1208">
        <w:rPr>
          <w:rFonts w:eastAsia="Times New Roman" w:cs="Courier New"/>
          <w:color w:val="000000"/>
          <w:kern w:val="0"/>
          <w:sz w:val="20"/>
          <w:szCs w:val="21"/>
          <w:lang w:eastAsia="en-GB"/>
        </w:rPr>
        <w:t xml:space="preserve"> &lt;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obstacle.moveX</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obstacle.moveX</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w:t>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obstacle.radius</w:t>
      </w:r>
      <w:proofErr w:type="spellEnd"/>
      <w:r w:rsidRPr="009C1208">
        <w:rPr>
          <w:rFonts w:eastAsia="Times New Roman" w:cs="Courier New"/>
          <w:color w:val="000000"/>
          <w:kern w:val="0"/>
          <w:sz w:val="20"/>
          <w:szCs w:val="21"/>
          <w:lang w:eastAsia="en-GB"/>
        </w:rPr>
        <w:t xml:space="preserve"> &gt;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.height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obstacle.moveY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obstacle.moveY</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w:t>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obstacle.radius</w:t>
      </w:r>
      <w:proofErr w:type="spellEnd"/>
      <w:r w:rsidRPr="009C1208">
        <w:rPr>
          <w:rFonts w:eastAsia="Times New Roman" w:cs="Courier New"/>
          <w:color w:val="000000"/>
          <w:kern w:val="0"/>
          <w:sz w:val="20"/>
          <w:szCs w:val="21"/>
          <w:lang w:eastAsia="en-GB"/>
        </w:rPr>
        <w:t xml:space="preserve"> &lt;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obstacle.moveY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obstacle.moveY</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w:t>
      </w:r>
      <w:r w:rsidRPr="009C1208">
        <w:rPr>
          <w:rFonts w:eastAsia="Times New Roman" w:cs="Courier New"/>
          <w:color w:val="0000FF"/>
          <w:kern w:val="0"/>
          <w:sz w:val="20"/>
          <w:szCs w:val="21"/>
          <w:lang w:eastAsia="en-GB"/>
        </w:rPr>
        <w:br/>
      </w:r>
    </w:p>
    <w:p w14:paraId="74C1A6F5" w14:textId="44AD2700" w:rsidR="000E4775" w:rsidRPr="009C1208" w:rsidRDefault="00A32230" w:rsidP="000E4775">
      <w:pPr>
        <w:pStyle w:val="HTMLPreformatted"/>
        <w:shd w:val="clear" w:color="auto" w:fill="FFFFFF"/>
        <w:rPr>
          <w:rFonts w:eastAsia="Times New Roman" w:cs="Courier New"/>
          <w:color w:val="000000"/>
          <w:kern w:val="0"/>
          <w:sz w:val="20"/>
          <w:szCs w:val="21"/>
          <w:lang w:eastAsia="en-GB"/>
        </w:rPr>
      </w:pPr>
      <w:r w:rsidRPr="009C1208">
        <w:rPr>
          <w:rFonts w:eastAsia="Times New Roman" w:cs="Courier New"/>
          <w:b/>
          <w:bCs/>
          <w:color w:val="000080"/>
          <w:kern w:val="0"/>
          <w:sz w:val="20"/>
          <w:szCs w:val="21"/>
          <w:lang w:eastAsia="en-GB"/>
        </w:rPr>
        <w:t xml:space="preserve">    </w:t>
      </w:r>
      <w:r w:rsidR="00316086" w:rsidRPr="009C1208">
        <w:rPr>
          <w:rFonts w:eastAsia="Times New Roman" w:cs="Courier New"/>
          <w:b/>
          <w:bCs/>
          <w:color w:val="000080"/>
          <w:kern w:val="0"/>
          <w:sz w:val="20"/>
          <w:szCs w:val="21"/>
          <w:lang w:eastAsia="en-GB"/>
        </w:rPr>
        <w:t xml:space="preserve">def </w:t>
      </w:r>
      <w:proofErr w:type="spellStart"/>
      <w:r w:rsidR="00316086" w:rsidRPr="009C1208">
        <w:rPr>
          <w:rFonts w:eastAsia="Times New Roman" w:cs="Courier New"/>
          <w:color w:val="000000"/>
          <w:kern w:val="0"/>
          <w:sz w:val="20"/>
          <w:szCs w:val="21"/>
          <w:lang w:eastAsia="en-GB"/>
        </w:rPr>
        <w:t>save_</w:t>
      </w:r>
      <w:proofErr w:type="gramStart"/>
      <w:r w:rsidRPr="009C1208">
        <w:rPr>
          <w:rFonts w:eastAsia="Times New Roman" w:cs="Courier New"/>
          <w:color w:val="000000"/>
          <w:kern w:val="0"/>
          <w:sz w:val="20"/>
          <w:szCs w:val="21"/>
          <w:lang w:eastAsia="en-GB"/>
        </w:rPr>
        <w:t>solution</w:t>
      </w:r>
      <w:proofErr w:type="spellEnd"/>
      <w:r w:rsidRPr="009C1208">
        <w:rPr>
          <w:rFonts w:eastAsia="Times New Roman" w:cs="Courier New"/>
          <w:color w:val="000000"/>
          <w:kern w:val="0"/>
          <w:sz w:val="20"/>
          <w:szCs w:val="21"/>
          <w:lang w:eastAsia="en-GB"/>
        </w:rPr>
        <w:t>(</w:t>
      </w:r>
      <w:proofErr w:type="gramEnd"/>
      <w:r w:rsidR="00316086" w:rsidRPr="009C1208">
        <w:rPr>
          <w:rFonts w:eastAsia="Times New Roman" w:cs="Courier New"/>
          <w:color w:val="94558D"/>
          <w:kern w:val="0"/>
          <w:sz w:val="20"/>
          <w:szCs w:val="21"/>
          <w:lang w:eastAsia="en-GB"/>
        </w:rPr>
        <w:t>self</w:t>
      </w:r>
      <w:r w:rsidR="00316086" w:rsidRPr="009C1208">
        <w:rPr>
          <w:rFonts w:eastAsia="Times New Roman" w:cs="Courier New"/>
          <w:color w:val="000000"/>
          <w:kern w:val="0"/>
          <w:sz w:val="20"/>
          <w:szCs w:val="21"/>
          <w:lang w:eastAsia="en-GB"/>
        </w:rPr>
        <w:t>, solution):</w:t>
      </w:r>
      <w:r w:rsidR="00316086" w:rsidRPr="009C1208">
        <w:rPr>
          <w:rFonts w:eastAsia="Times New Roman" w:cs="Courier New"/>
          <w:color w:val="000000"/>
          <w:kern w:val="0"/>
          <w:sz w:val="20"/>
          <w:szCs w:val="21"/>
          <w:lang w:eastAsia="en-GB"/>
        </w:rPr>
        <w:br/>
        <w:t xml:space="preserve">    </w:t>
      </w:r>
      <w:r w:rsidRPr="009C1208">
        <w:rPr>
          <w:rFonts w:eastAsia="Times New Roman" w:cs="Courier New"/>
          <w:color w:val="000000"/>
          <w:kern w:val="0"/>
          <w:sz w:val="20"/>
          <w:szCs w:val="21"/>
          <w:lang w:eastAsia="en-GB"/>
        </w:rPr>
        <w:t xml:space="preserve">    </w:t>
      </w:r>
      <w:r w:rsidR="00316086" w:rsidRPr="009C1208">
        <w:rPr>
          <w:rFonts w:eastAsia="Times New Roman" w:cs="Courier New"/>
          <w:i/>
          <w:iCs/>
          <w:color w:val="007800"/>
          <w:kern w:val="0"/>
          <w:sz w:val="20"/>
          <w:szCs w:val="21"/>
          <w:lang w:eastAsia="en-GB"/>
        </w:rPr>
        <w:t>"""Save a trained solution to a file to be used later"""</w:t>
      </w:r>
      <w:r w:rsidR="00316086" w:rsidRPr="009C1208">
        <w:rPr>
          <w:rFonts w:eastAsia="Times New Roman" w:cs="Courier New"/>
          <w:i/>
          <w:iCs/>
          <w:color w:val="007800"/>
          <w:kern w:val="0"/>
          <w:sz w:val="20"/>
          <w:szCs w:val="21"/>
          <w:lang w:eastAsia="en-GB"/>
        </w:rPr>
        <w:br/>
        <w:t xml:space="preserve">    </w:t>
      </w:r>
      <w:r w:rsidRPr="009C1208">
        <w:rPr>
          <w:rFonts w:eastAsia="Times New Roman" w:cs="Courier New"/>
          <w:i/>
          <w:iCs/>
          <w:color w:val="007800"/>
          <w:kern w:val="0"/>
          <w:sz w:val="20"/>
          <w:szCs w:val="21"/>
          <w:lang w:eastAsia="en-GB"/>
        </w:rPr>
        <w:t xml:space="preserve">    </w:t>
      </w:r>
      <w:r w:rsidR="00316086" w:rsidRPr="009C1208">
        <w:rPr>
          <w:rFonts w:eastAsia="Times New Roman" w:cs="Courier New"/>
          <w:b/>
          <w:bCs/>
          <w:color w:val="000080"/>
          <w:kern w:val="0"/>
          <w:sz w:val="20"/>
          <w:szCs w:val="21"/>
          <w:lang w:eastAsia="en-GB"/>
        </w:rPr>
        <w:t xml:space="preserve">with </w:t>
      </w:r>
      <w:r w:rsidRPr="009C1208">
        <w:rPr>
          <w:rFonts w:eastAsia="Times New Roman" w:cs="Courier New"/>
          <w:color w:val="000080"/>
          <w:kern w:val="0"/>
          <w:sz w:val="20"/>
          <w:szCs w:val="21"/>
          <w:lang w:eastAsia="en-GB"/>
        </w:rPr>
        <w:t>open</w:t>
      </w:r>
      <w:r w:rsidRPr="009C1208">
        <w:rPr>
          <w:rFonts w:eastAsia="Times New Roman" w:cs="Courier New"/>
          <w:color w:val="000000"/>
          <w:kern w:val="0"/>
          <w:sz w:val="20"/>
          <w:szCs w:val="21"/>
          <w:lang w:eastAsia="en-GB"/>
        </w:rPr>
        <w:t>(</w:t>
      </w:r>
      <w:r w:rsidR="00316086" w:rsidRPr="009C1208">
        <w:rPr>
          <w:rFonts w:eastAsia="Times New Roman" w:cs="Courier New"/>
          <w:b/>
          <w:bCs/>
          <w:color w:val="008080"/>
          <w:kern w:val="0"/>
          <w:sz w:val="20"/>
          <w:szCs w:val="21"/>
          <w:lang w:eastAsia="en-GB"/>
        </w:rPr>
        <w:t>"trained_solution</w:t>
      </w:r>
      <w:r w:rsidR="00EA46B6" w:rsidRPr="009C1208">
        <w:rPr>
          <w:rFonts w:eastAsia="Times New Roman" w:cs="Courier New"/>
          <w:b/>
          <w:bCs/>
          <w:color w:val="008080"/>
          <w:kern w:val="0"/>
          <w:szCs w:val="21"/>
          <w:lang w:eastAsia="en-GB"/>
        </w:rPr>
        <w:t>.csv</w:t>
      </w:r>
      <w:r w:rsidR="00316086" w:rsidRPr="009C1208">
        <w:rPr>
          <w:rFonts w:eastAsia="Times New Roman" w:cs="Courier New"/>
          <w:b/>
          <w:bCs/>
          <w:color w:val="008080"/>
          <w:kern w:val="0"/>
          <w:sz w:val="20"/>
          <w:szCs w:val="21"/>
          <w:lang w:eastAsia="en-GB"/>
        </w:rPr>
        <w:t>"</w:t>
      </w:r>
      <w:r w:rsidR="00316086" w:rsidRPr="009C1208">
        <w:rPr>
          <w:rFonts w:eastAsia="Times New Roman" w:cs="Courier New"/>
          <w:color w:val="000000"/>
          <w:kern w:val="0"/>
          <w:sz w:val="20"/>
          <w:szCs w:val="21"/>
          <w:lang w:eastAsia="en-GB"/>
        </w:rPr>
        <w:t xml:space="preserve">, </w:t>
      </w:r>
      <w:r w:rsidR="00316086" w:rsidRPr="009C1208">
        <w:rPr>
          <w:rFonts w:eastAsia="Times New Roman" w:cs="Courier New"/>
          <w:b/>
          <w:bCs/>
          <w:color w:val="008080"/>
          <w:kern w:val="0"/>
          <w:sz w:val="20"/>
          <w:szCs w:val="21"/>
          <w:lang w:eastAsia="en-GB"/>
        </w:rPr>
        <w:t>"w"</w:t>
      </w:r>
      <w:r w:rsidR="00316086" w:rsidRPr="009C1208">
        <w:rPr>
          <w:rFonts w:eastAsia="Times New Roman" w:cs="Courier New"/>
          <w:color w:val="000000"/>
          <w:kern w:val="0"/>
          <w:sz w:val="20"/>
          <w:szCs w:val="21"/>
          <w:lang w:eastAsia="en-GB"/>
        </w:rPr>
        <w:t xml:space="preserve">) </w:t>
      </w:r>
      <w:r w:rsidR="00316086" w:rsidRPr="009C1208">
        <w:rPr>
          <w:rFonts w:eastAsia="Times New Roman" w:cs="Courier New"/>
          <w:b/>
          <w:bCs/>
          <w:color w:val="000080"/>
          <w:kern w:val="0"/>
          <w:sz w:val="20"/>
          <w:szCs w:val="21"/>
          <w:lang w:eastAsia="en-GB"/>
        </w:rPr>
        <w:t xml:space="preserve">as </w:t>
      </w:r>
      <w:r w:rsidR="00316086" w:rsidRPr="009C1208">
        <w:rPr>
          <w:rFonts w:eastAsia="Times New Roman" w:cs="Courier New"/>
          <w:color w:val="000000"/>
          <w:kern w:val="0"/>
          <w:sz w:val="20"/>
          <w:szCs w:val="21"/>
          <w:lang w:eastAsia="en-GB"/>
        </w:rPr>
        <w:t>file:</w:t>
      </w:r>
      <w:r w:rsidR="00316086" w:rsidRPr="009C1208">
        <w:rPr>
          <w:rFonts w:eastAsia="Times New Roman" w:cs="Courier New"/>
          <w:color w:val="000000"/>
          <w:kern w:val="0"/>
          <w:sz w:val="20"/>
          <w:szCs w:val="21"/>
          <w:lang w:eastAsia="en-GB"/>
        </w:rPr>
        <w:br/>
        <w:t xml:space="preserve">        </w:t>
      </w:r>
      <w:r w:rsidRPr="009C1208">
        <w:rPr>
          <w:rFonts w:eastAsia="Times New Roman" w:cs="Courier New"/>
          <w:color w:val="000000"/>
          <w:kern w:val="0"/>
          <w:sz w:val="20"/>
          <w:szCs w:val="21"/>
          <w:lang w:eastAsia="en-GB"/>
        </w:rPr>
        <w:t xml:space="preserve">    </w:t>
      </w:r>
      <w:proofErr w:type="spellStart"/>
      <w:r w:rsidR="00316086" w:rsidRPr="009C1208">
        <w:rPr>
          <w:rFonts w:eastAsia="Times New Roman" w:cs="Courier New"/>
          <w:color w:val="000000"/>
          <w:kern w:val="0"/>
          <w:sz w:val="20"/>
          <w:szCs w:val="21"/>
          <w:lang w:eastAsia="en-GB"/>
        </w:rPr>
        <w:t>file.write</w:t>
      </w:r>
      <w:proofErr w:type="spellEnd"/>
      <w:r w:rsidR="00316086" w:rsidRPr="009C1208">
        <w:rPr>
          <w:rFonts w:eastAsia="Times New Roman" w:cs="Courier New"/>
          <w:color w:val="000000"/>
          <w:kern w:val="0"/>
          <w:sz w:val="20"/>
          <w:szCs w:val="21"/>
          <w:lang w:eastAsia="en-GB"/>
        </w:rPr>
        <w:t>(</w:t>
      </w:r>
      <w:proofErr w:type="spellStart"/>
      <w:r w:rsidR="00316086" w:rsidRPr="009C1208">
        <w:rPr>
          <w:rFonts w:eastAsia="Times New Roman" w:cs="Courier New"/>
          <w:color w:val="000000"/>
          <w:kern w:val="0"/>
          <w:sz w:val="20"/>
          <w:szCs w:val="21"/>
          <w:lang w:eastAsia="en-GB"/>
        </w:rPr>
        <w:t>solution.weights</w:t>
      </w:r>
      <w:proofErr w:type="spellEnd"/>
      <w:r w:rsidR="00316086" w:rsidRPr="009C1208">
        <w:rPr>
          <w:rFonts w:eastAsia="Times New Roman" w:cs="Courier New"/>
          <w:color w:val="000000"/>
          <w:kern w:val="0"/>
          <w:sz w:val="20"/>
          <w:szCs w:val="21"/>
          <w:lang w:eastAsia="en-GB"/>
        </w:rPr>
        <w:t>)</w:t>
      </w:r>
    </w:p>
    <w:p w14:paraId="753E9A08" w14:textId="77777777" w:rsidR="00316086" w:rsidRPr="009C1208" w:rsidRDefault="00316086" w:rsidP="0080548E">
      <w:pPr>
        <w:pStyle w:val="HTMLPreformatted"/>
        <w:shd w:val="clear" w:color="auto" w:fill="FFFFFF"/>
        <w:rPr>
          <w:rFonts w:eastAsia="Times New Roman" w:cs="Courier New"/>
          <w:color w:val="0000FF"/>
          <w:kern w:val="0"/>
          <w:sz w:val="20"/>
          <w:szCs w:val="21"/>
          <w:lang w:eastAsia="en-GB"/>
        </w:rPr>
      </w:pPr>
    </w:p>
    <w:p w14:paraId="0A47B710" w14:textId="77777777" w:rsidR="00FE7F30" w:rsidRDefault="0080548E" w:rsidP="00F739E3">
      <w:pPr>
        <w:pStyle w:val="HTMLPreformatted"/>
        <w:shd w:val="clear" w:color="auto" w:fill="FFFFFF"/>
        <w:rPr>
          <w:rFonts w:eastAsia="Times New Roman" w:cs="Courier New"/>
          <w:color w:val="000000"/>
          <w:kern w:val="0"/>
          <w:sz w:val="20"/>
          <w:szCs w:val="21"/>
          <w:lang w:eastAsia="en-GB"/>
        </w:rPr>
      </w:pP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generate_obstacles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"""Create randomly positioned objects with random velocities in Environment"""</w:t>
      </w:r>
      <w:r w:rsidRPr="009C1208">
        <w:rPr>
          <w:rFonts w:eastAsia="Times New Roman" w:cs="Courier New"/>
          <w:i/>
          <w:iCs/>
          <w:color w:val="007800"/>
          <w:kern w:val="0"/>
          <w:sz w:val="20"/>
          <w:szCs w:val="21"/>
          <w:lang w:eastAsia="en-GB"/>
        </w:rPr>
        <w:br/>
        <w:t xml:space="preserve">        </w:t>
      </w:r>
      <w:r w:rsidRPr="009C1208">
        <w:rPr>
          <w:rFonts w:eastAsia="Times New Roman" w:cs="Courier New"/>
          <w:color w:val="000000"/>
          <w:kern w:val="0"/>
          <w:sz w:val="20"/>
          <w:szCs w:val="21"/>
          <w:lang w:eastAsia="en-GB"/>
        </w:rPr>
        <w:t>obstacles = []</w:t>
      </w:r>
      <w:r w:rsidRPr="009C1208">
        <w:rPr>
          <w:rFonts w:eastAsia="Times New Roman" w:cs="Courier New"/>
          <w:color w:val="000000"/>
          <w:kern w:val="0"/>
          <w:sz w:val="20"/>
          <w:szCs w:val="21"/>
          <w:lang w:eastAsia="en-GB"/>
        </w:rPr>
        <w:br/>
        <w:t xml:space="preserve">        colour = </w:t>
      </w:r>
      <w:proofErr w:type="spellStart"/>
      <w:r w:rsidRPr="009C1208">
        <w:rPr>
          <w:rFonts w:eastAsia="Times New Roman" w:cs="Courier New"/>
          <w:color w:val="000000"/>
          <w:kern w:val="0"/>
          <w:sz w:val="20"/>
          <w:szCs w:val="21"/>
          <w:lang w:eastAsia="en-GB"/>
        </w:rPr>
        <w:t>constants.BLUE</w:t>
      </w:r>
      <w:proofErr w:type="spellEnd"/>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number_of_obstacles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random.randint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4</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9</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Creates obstacles with the same position near spawn on each generation to encourage cars to travel further</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position = [</w:t>
      </w:r>
      <w:r w:rsidRPr="009C1208">
        <w:rPr>
          <w:rFonts w:eastAsia="Times New Roman" w:cs="Courier New"/>
          <w:color w:val="000080"/>
          <w:kern w:val="0"/>
          <w:sz w:val="20"/>
          <w:szCs w:val="21"/>
          <w:lang w:eastAsia="en-GB"/>
        </w:rPr>
        <w:t>int</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80</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int</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obstacles.append</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CircleObstacle</w:t>
      </w:r>
      <w:proofErr w:type="spellEnd"/>
      <w:r w:rsidRPr="009C1208">
        <w:rPr>
          <w:rFonts w:eastAsia="Times New Roman" w:cs="Courier New"/>
          <w:color w:val="000000"/>
          <w:kern w:val="0"/>
          <w:sz w:val="20"/>
          <w:szCs w:val="21"/>
          <w:lang w:eastAsia="en-GB"/>
        </w:rPr>
        <w:t>(colour, position[</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position[</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60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position = [</w:t>
      </w:r>
      <w:r w:rsidRPr="009C1208">
        <w:rPr>
          <w:rFonts w:eastAsia="Times New Roman" w:cs="Courier New"/>
          <w:color w:val="000080"/>
          <w:kern w:val="0"/>
          <w:sz w:val="20"/>
          <w:szCs w:val="21"/>
          <w:lang w:eastAsia="en-GB"/>
        </w:rPr>
        <w:t>int</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80</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int</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obstacles.append</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CircleObstacle</w:t>
      </w:r>
      <w:proofErr w:type="spellEnd"/>
      <w:r w:rsidRPr="009C1208">
        <w:rPr>
          <w:rFonts w:eastAsia="Times New Roman" w:cs="Courier New"/>
          <w:color w:val="000000"/>
          <w:kern w:val="0"/>
          <w:sz w:val="20"/>
          <w:szCs w:val="21"/>
          <w:lang w:eastAsia="en-GB"/>
        </w:rPr>
        <w:t>(colour, position[</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position[</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60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while </w:t>
      </w:r>
      <w:proofErr w:type="spellStart"/>
      <w:r w:rsidRPr="009C1208">
        <w:rPr>
          <w:rFonts w:eastAsia="Times New Roman" w:cs="Courier New"/>
          <w:color w:val="000080"/>
          <w:kern w:val="0"/>
          <w:sz w:val="20"/>
          <w:szCs w:val="21"/>
          <w:lang w:eastAsia="en-GB"/>
        </w:rPr>
        <w:t>len</w:t>
      </w:r>
      <w:proofErr w:type="spellEnd"/>
      <w:r w:rsidRPr="009C1208">
        <w:rPr>
          <w:rFonts w:eastAsia="Times New Roman" w:cs="Courier New"/>
          <w:color w:val="000000"/>
          <w:kern w:val="0"/>
          <w:sz w:val="20"/>
          <w:szCs w:val="21"/>
          <w:lang w:eastAsia="en-GB"/>
        </w:rPr>
        <w:t xml:space="preserve">(obstacles) &lt; </w:t>
      </w:r>
      <w:proofErr w:type="spellStart"/>
      <w:r w:rsidRPr="009C1208">
        <w:rPr>
          <w:rFonts w:eastAsia="Times New Roman" w:cs="Courier New"/>
          <w:color w:val="000000"/>
          <w:kern w:val="0"/>
          <w:sz w:val="20"/>
          <w:szCs w:val="21"/>
          <w:lang w:eastAsia="en-GB"/>
        </w:rPr>
        <w:t>number_of_obstacles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Generates a random  velocity</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move_x</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random.randint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3</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3</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move_y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random.randint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3</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3</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Generates a random radius</w:t>
      </w:r>
      <w:r w:rsidRPr="009C1208">
        <w:rPr>
          <w:rFonts w:eastAsia="Times New Roman" w:cs="Courier New"/>
          <w:i/>
          <w:iCs/>
          <w:color w:val="008000"/>
          <w:kern w:val="0"/>
          <w:sz w:val="20"/>
          <w:szCs w:val="21"/>
          <w:lang w:eastAsia="en-GB"/>
        </w:rPr>
        <w:br/>
      </w:r>
      <w:r w:rsidRPr="009C1208">
        <w:rPr>
          <w:rFonts w:eastAsia="Times New Roman" w:cs="Courier New"/>
          <w:i/>
          <w:iCs/>
          <w:color w:val="008000"/>
          <w:kern w:val="0"/>
          <w:sz w:val="20"/>
          <w:szCs w:val="21"/>
          <w:lang w:eastAsia="en-GB"/>
        </w:rPr>
        <w:lastRenderedPageBreak/>
        <w:t xml:space="preserve">            </w:t>
      </w:r>
      <w:proofErr w:type="spellStart"/>
      <w:r w:rsidRPr="009C1208">
        <w:rPr>
          <w:rFonts w:eastAsia="Times New Roman" w:cs="Courier New"/>
          <w:color w:val="000000"/>
          <w:kern w:val="0"/>
          <w:sz w:val="20"/>
          <w:szCs w:val="21"/>
          <w:lang w:eastAsia="en-GB"/>
        </w:rPr>
        <w:t>radius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random.randint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40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80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Checks to make sure obstacles do not spawn on top of cars</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position = [</w:t>
      </w:r>
      <w:proofErr w:type="spellStart"/>
      <w:r w:rsidRPr="009C1208">
        <w:rPr>
          <w:rFonts w:eastAsia="Times New Roman" w:cs="Courier New"/>
          <w:color w:val="000000"/>
          <w:kern w:val="0"/>
          <w:sz w:val="20"/>
          <w:szCs w:val="21"/>
          <w:lang w:eastAsia="en-GB"/>
        </w:rPr>
        <w:t>random.randint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.width</w:t>
      </w:r>
      <w:proofErr w:type="spellEnd"/>
      <w:r w:rsidRPr="009C1208">
        <w:rPr>
          <w:rFonts w:eastAsia="Times New Roman" w:cs="Courier New"/>
          <w:color w:val="000000"/>
          <w:kern w:val="0"/>
          <w:sz w:val="20"/>
          <w:szCs w:val="21"/>
          <w:lang w:eastAsia="en-GB"/>
        </w:rPr>
        <w:t xml:space="preserve"> - radius), </w:t>
      </w:r>
      <w:proofErr w:type="spellStart"/>
      <w:r w:rsidRPr="009C1208">
        <w:rPr>
          <w:rFonts w:eastAsia="Times New Roman" w:cs="Courier New"/>
          <w:color w:val="000000"/>
          <w:kern w:val="0"/>
          <w:sz w:val="20"/>
          <w:szCs w:val="21"/>
          <w:lang w:eastAsia="en-GB"/>
        </w:rPr>
        <w:t>random.randint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.height</w:t>
      </w:r>
      <w:proofErr w:type="spellEnd"/>
      <w:r w:rsidRPr="009C1208">
        <w:rPr>
          <w:rFonts w:eastAsia="Times New Roman" w:cs="Courier New"/>
          <w:color w:val="000000"/>
          <w:kern w:val="0"/>
          <w:sz w:val="20"/>
          <w:szCs w:val="21"/>
          <w:lang w:eastAsia="en-GB"/>
        </w:rPr>
        <w:t xml:space="preserve"> - radius)]</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not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.check_if_circle_overlaps</w:t>
      </w:r>
      <w:proofErr w:type="spellEnd"/>
      <w:r w:rsidRPr="009C1208">
        <w:rPr>
          <w:rFonts w:eastAsia="Times New Roman" w:cs="Courier New"/>
          <w:color w:val="000000"/>
          <w:kern w:val="0"/>
          <w:sz w:val="20"/>
          <w:szCs w:val="21"/>
          <w:lang w:eastAsia="en-GB"/>
        </w:rPr>
        <w:t>(position[</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position[</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radius, obstacles):</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not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.circle_rect_collision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.height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.spawnrect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3</w:t>
      </w:r>
      <w:r w:rsidRPr="009C1208">
        <w:rPr>
          <w:rFonts w:eastAsia="Times New Roman" w:cs="Courier New"/>
          <w:color w:val="000000"/>
          <w:kern w:val="0"/>
          <w:sz w:val="20"/>
          <w:szCs w:val="21"/>
          <w:lang w:eastAsia="en-GB"/>
        </w:rPr>
        <w:t>], position[</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position[</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radius):</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obstacles.append</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CircleObstacle</w:t>
      </w:r>
      <w:proofErr w:type="spellEnd"/>
      <w:r w:rsidRPr="009C1208">
        <w:rPr>
          <w:rFonts w:eastAsia="Times New Roman" w:cs="Courier New"/>
          <w:color w:val="000000"/>
          <w:kern w:val="0"/>
          <w:sz w:val="20"/>
          <w:szCs w:val="21"/>
          <w:lang w:eastAsia="en-GB"/>
        </w:rPr>
        <w:t>(colour, position[</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position[</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w:t>
      </w:r>
      <w:proofErr w:type="spellStart"/>
      <w:r w:rsidRPr="009C1208">
        <w:rPr>
          <w:rFonts w:eastAsia="Times New Roman" w:cs="Courier New"/>
          <w:color w:val="000000"/>
          <w:kern w:val="0"/>
          <w:sz w:val="20"/>
          <w:szCs w:val="21"/>
          <w:lang w:eastAsia="en-GB"/>
        </w:rPr>
        <w:t>move_x</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move_y</w:t>
      </w:r>
      <w:proofErr w:type="spellEnd"/>
      <w:r w:rsidRPr="009C1208">
        <w:rPr>
          <w:rFonts w:eastAsia="Times New Roman" w:cs="Courier New"/>
          <w:color w:val="000000"/>
          <w:kern w:val="0"/>
          <w:sz w:val="20"/>
          <w:szCs w:val="21"/>
          <w:lang w:eastAsia="en-GB"/>
        </w:rPr>
        <w:t>], radius))</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return </w:t>
      </w:r>
      <w:r w:rsidRPr="009C1208">
        <w:rPr>
          <w:rFonts w:eastAsia="Times New Roman" w:cs="Courier New"/>
          <w:color w:val="000000"/>
          <w:kern w:val="0"/>
          <w:sz w:val="20"/>
          <w:szCs w:val="21"/>
          <w:lang w:eastAsia="en-GB"/>
        </w:rPr>
        <w:t>obstacles</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color w:val="0000B2"/>
          <w:kern w:val="0"/>
          <w:sz w:val="20"/>
          <w:szCs w:val="21"/>
          <w:lang w:eastAsia="en-GB"/>
        </w:rPr>
        <w:t>@</w:t>
      </w:r>
      <w:proofErr w:type="spellStart"/>
      <w:r w:rsidRPr="009C1208">
        <w:rPr>
          <w:rFonts w:eastAsia="Times New Roman" w:cs="Courier New"/>
          <w:color w:val="0000B2"/>
          <w:kern w:val="0"/>
          <w:sz w:val="20"/>
          <w:szCs w:val="21"/>
          <w:lang w:eastAsia="en-GB"/>
        </w:rPr>
        <w:t>staticmethod</w:t>
      </w:r>
      <w:proofErr w:type="spellEnd"/>
      <w:r w:rsidRPr="009C1208">
        <w:rPr>
          <w:rFonts w:eastAsia="Times New Roman" w:cs="Courier New"/>
          <w:color w:val="0000B2"/>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circle_rect_collision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rleft</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rtop</w:t>
      </w:r>
      <w:proofErr w:type="spellEnd"/>
      <w:r w:rsidRPr="009C1208">
        <w:rPr>
          <w:rFonts w:eastAsia="Times New Roman" w:cs="Courier New"/>
          <w:color w:val="000000"/>
          <w:kern w:val="0"/>
          <w:sz w:val="20"/>
          <w:szCs w:val="21"/>
          <w:lang w:eastAsia="en-GB"/>
        </w:rPr>
        <w:t xml:space="preserve">, width, height,  </w:t>
      </w:r>
      <w:r w:rsidRPr="009C1208">
        <w:rPr>
          <w:rFonts w:eastAsia="Times New Roman" w:cs="Courier New"/>
          <w:i/>
          <w:iCs/>
          <w:color w:val="008000"/>
          <w:kern w:val="0"/>
          <w:sz w:val="20"/>
          <w:szCs w:val="21"/>
          <w:lang w:eastAsia="en-GB"/>
        </w:rPr>
        <w:t># rectangle definition</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center_x</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center_y</w:t>
      </w:r>
      <w:proofErr w:type="spellEnd"/>
      <w:r w:rsidRPr="009C1208">
        <w:rPr>
          <w:rFonts w:eastAsia="Times New Roman" w:cs="Courier New"/>
          <w:color w:val="000000"/>
          <w:kern w:val="0"/>
          <w:sz w:val="20"/>
          <w:szCs w:val="21"/>
          <w:lang w:eastAsia="en-GB"/>
        </w:rPr>
        <w:t xml:space="preserve">, radius):  </w:t>
      </w:r>
      <w:r w:rsidRPr="009C1208">
        <w:rPr>
          <w:rFonts w:eastAsia="Times New Roman" w:cs="Courier New"/>
          <w:i/>
          <w:iCs/>
          <w:color w:val="008000"/>
          <w:kern w:val="0"/>
          <w:sz w:val="20"/>
          <w:szCs w:val="21"/>
          <w:lang w:eastAsia="en-GB"/>
        </w:rPr>
        <w:t># circle definition</w:t>
      </w:r>
      <w:r w:rsidRPr="009C1208">
        <w:rPr>
          <w:rFonts w:eastAsia="Times New Roman" w:cs="Courier New"/>
          <w:i/>
          <w:iCs/>
          <w:color w:val="008000"/>
          <w:kern w:val="0"/>
          <w:sz w:val="20"/>
          <w:szCs w:val="21"/>
          <w:lang w:eastAsia="en-GB"/>
        </w:rPr>
        <w:br/>
        <w:t xml:space="preserve">        </w:t>
      </w:r>
      <w:r w:rsidRPr="009C1208">
        <w:rPr>
          <w:rFonts w:eastAsia="Times New Roman" w:cs="Courier New"/>
          <w:i/>
          <w:iCs/>
          <w:color w:val="007800"/>
          <w:kern w:val="0"/>
          <w:sz w:val="20"/>
          <w:szCs w:val="21"/>
          <w:lang w:eastAsia="en-GB"/>
        </w:rPr>
        <w:t>""" Detect collision between a rectangle and circle. """</w:t>
      </w:r>
      <w:r w:rsidRPr="009C1208">
        <w:rPr>
          <w:rFonts w:eastAsia="Times New Roman" w:cs="Courier New"/>
          <w:i/>
          <w:iCs/>
          <w:color w:val="007800"/>
          <w:kern w:val="0"/>
          <w:sz w:val="20"/>
          <w:szCs w:val="21"/>
          <w:lang w:eastAsia="en-GB"/>
        </w:rPr>
        <w:br/>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000000"/>
          <w:kern w:val="0"/>
          <w:sz w:val="20"/>
          <w:szCs w:val="21"/>
          <w:lang w:eastAsia="en-GB"/>
        </w:rPr>
        <w:t>dist_x</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80"/>
          <w:kern w:val="0"/>
          <w:sz w:val="20"/>
          <w:szCs w:val="21"/>
          <w:lang w:eastAsia="en-GB"/>
        </w:rPr>
        <w:t>abs</w:t>
      </w:r>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center_x</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rleft</w:t>
      </w:r>
      <w:proofErr w:type="spellEnd"/>
      <w:r w:rsidRPr="009C1208">
        <w:rPr>
          <w:rFonts w:eastAsia="Times New Roman" w:cs="Courier New"/>
          <w:color w:val="000000"/>
          <w:kern w:val="0"/>
          <w:sz w:val="20"/>
          <w:szCs w:val="21"/>
          <w:lang w:eastAsia="en-GB"/>
        </w:rPr>
        <w:t xml:space="preserve"> - width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dist_y</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80"/>
          <w:kern w:val="0"/>
          <w:sz w:val="20"/>
          <w:szCs w:val="21"/>
          <w:lang w:eastAsia="en-GB"/>
        </w:rPr>
        <w:t>abs</w:t>
      </w:r>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center_y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rtop</w:t>
      </w:r>
      <w:proofErr w:type="spellEnd"/>
      <w:r w:rsidRPr="009C1208">
        <w:rPr>
          <w:rFonts w:eastAsia="Times New Roman" w:cs="Courier New"/>
          <w:color w:val="000000"/>
          <w:kern w:val="0"/>
          <w:sz w:val="20"/>
          <w:szCs w:val="21"/>
          <w:lang w:eastAsia="en-GB"/>
        </w:rPr>
        <w:t xml:space="preserve"> - height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dist_x</w:t>
      </w:r>
      <w:proofErr w:type="spellEnd"/>
      <w:r w:rsidRPr="009C1208">
        <w:rPr>
          <w:rFonts w:eastAsia="Times New Roman" w:cs="Courier New"/>
          <w:color w:val="000000"/>
          <w:kern w:val="0"/>
          <w:sz w:val="20"/>
          <w:szCs w:val="21"/>
          <w:lang w:eastAsia="en-GB"/>
        </w:rPr>
        <w:t xml:space="preserve"> &gt; (width / </w:t>
      </w:r>
      <w:r w:rsidRPr="009C1208">
        <w:rPr>
          <w:rFonts w:eastAsia="Times New Roman" w:cs="Courier New"/>
          <w:color w:val="0000FF"/>
          <w:kern w:val="0"/>
          <w:sz w:val="20"/>
          <w:szCs w:val="21"/>
          <w:lang w:eastAsia="en-GB"/>
        </w:rPr>
        <w:t xml:space="preserve">2 </w:t>
      </w:r>
      <w:r w:rsidRPr="009C1208">
        <w:rPr>
          <w:rFonts w:eastAsia="Times New Roman" w:cs="Courier New"/>
          <w:color w:val="000000"/>
          <w:kern w:val="0"/>
          <w:sz w:val="20"/>
          <w:szCs w:val="21"/>
          <w:lang w:eastAsia="en-GB"/>
        </w:rPr>
        <w:t>+ radius):</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return False</w:t>
      </w:r>
      <w:r w:rsidRPr="009C1208">
        <w:rPr>
          <w:rFonts w:eastAsia="Times New Roman" w:cs="Courier New"/>
          <w:b/>
          <w:bCs/>
          <w:color w:val="000080"/>
          <w:kern w:val="0"/>
          <w:sz w:val="20"/>
          <w:szCs w:val="21"/>
          <w:lang w:eastAsia="en-GB"/>
        </w:rPr>
        <w:br/>
        <w:t xml:space="preserve">        if </w:t>
      </w:r>
      <w:proofErr w:type="spellStart"/>
      <w:r w:rsidRPr="009C1208">
        <w:rPr>
          <w:rFonts w:eastAsia="Times New Roman" w:cs="Courier New"/>
          <w:color w:val="000000"/>
          <w:kern w:val="0"/>
          <w:sz w:val="20"/>
          <w:szCs w:val="21"/>
          <w:lang w:eastAsia="en-GB"/>
        </w:rPr>
        <w:t>dist_y</w:t>
      </w:r>
      <w:proofErr w:type="spellEnd"/>
      <w:r w:rsidRPr="009C1208">
        <w:rPr>
          <w:rFonts w:eastAsia="Times New Roman" w:cs="Courier New"/>
          <w:color w:val="000000"/>
          <w:kern w:val="0"/>
          <w:sz w:val="20"/>
          <w:szCs w:val="21"/>
          <w:lang w:eastAsia="en-GB"/>
        </w:rPr>
        <w:t xml:space="preserve"> &gt; (height / </w:t>
      </w:r>
      <w:r w:rsidRPr="009C1208">
        <w:rPr>
          <w:rFonts w:eastAsia="Times New Roman" w:cs="Courier New"/>
          <w:color w:val="0000FF"/>
          <w:kern w:val="0"/>
          <w:sz w:val="20"/>
          <w:szCs w:val="21"/>
          <w:lang w:eastAsia="en-GB"/>
        </w:rPr>
        <w:t xml:space="preserve">2 </w:t>
      </w:r>
      <w:r w:rsidRPr="009C1208">
        <w:rPr>
          <w:rFonts w:eastAsia="Times New Roman" w:cs="Courier New"/>
          <w:color w:val="000000"/>
          <w:kern w:val="0"/>
          <w:sz w:val="20"/>
          <w:szCs w:val="21"/>
          <w:lang w:eastAsia="en-GB"/>
        </w:rPr>
        <w:t>+ radius):</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return False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if </w:t>
      </w:r>
      <w:proofErr w:type="spellStart"/>
      <w:r w:rsidRPr="009C1208">
        <w:rPr>
          <w:rFonts w:eastAsia="Times New Roman" w:cs="Courier New"/>
          <w:color w:val="000000"/>
          <w:kern w:val="0"/>
          <w:sz w:val="20"/>
          <w:szCs w:val="21"/>
          <w:lang w:eastAsia="en-GB"/>
        </w:rPr>
        <w:t>dist_x</w:t>
      </w:r>
      <w:proofErr w:type="spellEnd"/>
      <w:r w:rsidRPr="009C1208">
        <w:rPr>
          <w:rFonts w:eastAsia="Times New Roman" w:cs="Courier New"/>
          <w:color w:val="000000"/>
          <w:kern w:val="0"/>
          <w:sz w:val="20"/>
          <w:szCs w:val="21"/>
          <w:lang w:eastAsia="en-GB"/>
        </w:rPr>
        <w:t xml:space="preserve"> &lt;= (width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return True</w:t>
      </w:r>
      <w:r w:rsidRPr="009C1208">
        <w:rPr>
          <w:rFonts w:eastAsia="Times New Roman" w:cs="Courier New"/>
          <w:b/>
          <w:bCs/>
          <w:color w:val="000080"/>
          <w:kern w:val="0"/>
          <w:sz w:val="20"/>
          <w:szCs w:val="21"/>
          <w:lang w:eastAsia="en-GB"/>
        </w:rPr>
        <w:br/>
        <w:t xml:space="preserve">        if </w:t>
      </w:r>
      <w:proofErr w:type="spellStart"/>
      <w:r w:rsidRPr="009C1208">
        <w:rPr>
          <w:rFonts w:eastAsia="Times New Roman" w:cs="Courier New"/>
          <w:color w:val="000000"/>
          <w:kern w:val="0"/>
          <w:sz w:val="20"/>
          <w:szCs w:val="21"/>
          <w:lang w:eastAsia="en-GB"/>
        </w:rPr>
        <w:t>dist_y</w:t>
      </w:r>
      <w:proofErr w:type="spellEnd"/>
      <w:r w:rsidRPr="009C1208">
        <w:rPr>
          <w:rFonts w:eastAsia="Times New Roman" w:cs="Courier New"/>
          <w:color w:val="000000"/>
          <w:kern w:val="0"/>
          <w:sz w:val="20"/>
          <w:szCs w:val="21"/>
          <w:lang w:eastAsia="en-GB"/>
        </w:rPr>
        <w:t xml:space="preserve"> &lt;= (height / </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return True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w:t>
      </w:r>
      <w:r w:rsidRPr="009C1208">
        <w:rPr>
          <w:rFonts w:eastAsia="Times New Roman" w:cs="Courier New"/>
          <w:color w:val="000000"/>
          <w:kern w:val="0"/>
          <w:sz w:val="20"/>
          <w:szCs w:val="21"/>
          <w:lang w:eastAsia="en-GB"/>
        </w:rPr>
        <w:t xml:space="preserve">dx = </w:t>
      </w:r>
      <w:proofErr w:type="spellStart"/>
      <w:r w:rsidRPr="009C1208">
        <w:rPr>
          <w:rFonts w:eastAsia="Times New Roman" w:cs="Courier New"/>
          <w:color w:val="000000"/>
          <w:kern w:val="0"/>
          <w:sz w:val="20"/>
          <w:szCs w:val="21"/>
          <w:lang w:eastAsia="en-GB"/>
        </w:rPr>
        <w:t>dist_x</w:t>
      </w:r>
      <w:proofErr w:type="spellEnd"/>
      <w:r w:rsidRPr="009C1208">
        <w:rPr>
          <w:rFonts w:eastAsia="Times New Roman" w:cs="Courier New"/>
          <w:color w:val="000000"/>
          <w:kern w:val="0"/>
          <w:sz w:val="20"/>
          <w:szCs w:val="21"/>
          <w:lang w:eastAsia="en-GB"/>
        </w:rPr>
        <w:t xml:space="preserve"> - width / </w:t>
      </w:r>
      <w:r w:rsidRPr="009C1208">
        <w:rPr>
          <w:rFonts w:eastAsia="Times New Roman" w:cs="Courier New"/>
          <w:color w:val="0000FF"/>
          <w:kern w:val="0"/>
          <w:sz w:val="20"/>
          <w:szCs w:val="21"/>
          <w:lang w:eastAsia="en-GB"/>
        </w:rPr>
        <w:t>2</w:t>
      </w:r>
      <w:r w:rsidRPr="009C1208">
        <w:rPr>
          <w:rFonts w:eastAsia="Times New Roman" w:cs="Courier New"/>
          <w:color w:val="0000FF"/>
          <w:kern w:val="0"/>
          <w:sz w:val="20"/>
          <w:szCs w:val="21"/>
          <w:lang w:eastAsia="en-GB"/>
        </w:rPr>
        <w:br/>
        <w:t xml:space="preserve">        </w:t>
      </w:r>
      <w:proofErr w:type="spellStart"/>
      <w:r w:rsidRPr="009C1208">
        <w:rPr>
          <w:rFonts w:eastAsia="Times New Roman" w:cs="Courier New"/>
          <w:color w:val="000000"/>
          <w:kern w:val="0"/>
          <w:sz w:val="20"/>
          <w:szCs w:val="21"/>
          <w:lang w:eastAsia="en-GB"/>
        </w:rPr>
        <w:t>dy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dist_y</w:t>
      </w:r>
      <w:proofErr w:type="spellEnd"/>
      <w:r w:rsidRPr="009C1208">
        <w:rPr>
          <w:rFonts w:eastAsia="Times New Roman" w:cs="Courier New"/>
          <w:color w:val="000000"/>
          <w:kern w:val="0"/>
          <w:sz w:val="20"/>
          <w:szCs w:val="21"/>
          <w:lang w:eastAsia="en-GB"/>
        </w:rPr>
        <w:t xml:space="preserve"> - height / </w:t>
      </w:r>
      <w:r w:rsidRPr="009C1208">
        <w:rPr>
          <w:rFonts w:eastAsia="Times New Roman" w:cs="Courier New"/>
          <w:color w:val="0000FF"/>
          <w:kern w:val="0"/>
          <w:sz w:val="20"/>
          <w:szCs w:val="21"/>
          <w:lang w:eastAsia="en-GB"/>
        </w:rPr>
        <w:t>2</w:t>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return </w:t>
      </w:r>
      <w:r w:rsidRPr="009C1208">
        <w:rPr>
          <w:rFonts w:eastAsia="Times New Roman" w:cs="Courier New"/>
          <w:color w:val="000000"/>
          <w:kern w:val="0"/>
          <w:sz w:val="20"/>
          <w:szCs w:val="21"/>
          <w:lang w:eastAsia="en-GB"/>
        </w:rPr>
        <w:t xml:space="preserve">dx * dx + </w:t>
      </w:r>
      <w:proofErr w:type="spellStart"/>
      <w:r w:rsidRPr="009C1208">
        <w:rPr>
          <w:rFonts w:eastAsia="Times New Roman" w:cs="Courier New"/>
          <w:color w:val="000000"/>
          <w:kern w:val="0"/>
          <w:sz w:val="20"/>
          <w:szCs w:val="21"/>
          <w:lang w:eastAsia="en-GB"/>
        </w:rPr>
        <w:t>dy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dy</w:t>
      </w:r>
      <w:proofErr w:type="spellEnd"/>
      <w:r w:rsidRPr="009C1208">
        <w:rPr>
          <w:rFonts w:eastAsia="Times New Roman" w:cs="Courier New"/>
          <w:color w:val="000000"/>
          <w:kern w:val="0"/>
          <w:sz w:val="20"/>
          <w:szCs w:val="21"/>
          <w:lang w:eastAsia="en-GB"/>
        </w:rPr>
        <w:t xml:space="preserve"> &lt;= (radius * radius)</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check_if_circle_overlaps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xml:space="preserve">, x, y, r, </w:t>
      </w:r>
      <w:proofErr w:type="spellStart"/>
      <w:r w:rsidRPr="009C1208">
        <w:rPr>
          <w:rFonts w:eastAsia="Times New Roman" w:cs="Courier New"/>
          <w:color w:val="000000"/>
          <w:kern w:val="0"/>
          <w:sz w:val="20"/>
          <w:szCs w:val="21"/>
          <w:lang w:eastAsia="en-GB"/>
        </w:rPr>
        <w:t>other_obstacles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"""Detects if any obstacles overlaps"""</w:t>
      </w:r>
      <w:r w:rsidRPr="009C1208">
        <w:rPr>
          <w:rFonts w:eastAsia="Times New Roman" w:cs="Courier New"/>
          <w:i/>
          <w:iCs/>
          <w:color w:val="0078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obstacle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000000"/>
          <w:kern w:val="0"/>
          <w:sz w:val="20"/>
          <w:szCs w:val="21"/>
          <w:lang w:eastAsia="en-GB"/>
        </w:rPr>
        <w:t>other_obstacles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.check_if_circles_overlap</w:t>
      </w:r>
      <w:proofErr w:type="spellEnd"/>
      <w:r w:rsidRPr="009C1208">
        <w:rPr>
          <w:rFonts w:eastAsia="Times New Roman" w:cs="Courier New"/>
          <w:color w:val="000000"/>
          <w:kern w:val="0"/>
          <w:sz w:val="20"/>
          <w:szCs w:val="21"/>
          <w:lang w:eastAsia="en-GB"/>
        </w:rPr>
        <w:t xml:space="preserve">(x, y, r,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obstacle.pos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obstacle.radius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return True</w:t>
      </w:r>
      <w:r w:rsidRPr="009C1208">
        <w:rPr>
          <w:rFonts w:eastAsia="Times New Roman" w:cs="Courier New"/>
          <w:b/>
          <w:bCs/>
          <w:color w:val="000080"/>
          <w:kern w:val="0"/>
          <w:sz w:val="20"/>
          <w:szCs w:val="21"/>
          <w:lang w:eastAsia="en-GB"/>
        </w:rPr>
        <w:br/>
        <w:t xml:space="preserve">        return False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def </w:t>
      </w:r>
      <w:proofErr w:type="spellStart"/>
      <w:r w:rsidRPr="009C1208">
        <w:rPr>
          <w:rFonts w:eastAsia="Times New Roman" w:cs="Courier New"/>
          <w:color w:val="000000"/>
          <w:kern w:val="0"/>
          <w:sz w:val="20"/>
          <w:szCs w:val="21"/>
          <w:lang w:eastAsia="en-GB"/>
        </w:rPr>
        <w:t>print_if_obstacles_overlap</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"""Returns True if any obstacles collide with another"""</w:t>
      </w:r>
      <w:r w:rsidRPr="009C1208">
        <w:rPr>
          <w:rFonts w:eastAsia="Times New Roman" w:cs="Courier New"/>
          <w:i/>
          <w:iCs/>
          <w:color w:val="007800"/>
          <w:kern w:val="0"/>
          <w:sz w:val="20"/>
          <w:szCs w:val="21"/>
          <w:lang w:eastAsia="en-GB"/>
        </w:rPr>
        <w:br/>
        <w:t xml:space="preserve">        </w:t>
      </w:r>
      <w:r w:rsidRPr="009C1208">
        <w:rPr>
          <w:rFonts w:eastAsia="Times New Roman" w:cs="Courier New"/>
          <w:color w:val="000000"/>
          <w:kern w:val="0"/>
          <w:sz w:val="20"/>
          <w:szCs w:val="21"/>
          <w:lang w:eastAsia="en-GB"/>
        </w:rPr>
        <w:t xml:space="preserve">overlapping = </w:t>
      </w:r>
      <w:r w:rsidRPr="009C1208">
        <w:rPr>
          <w:rFonts w:eastAsia="Times New Roman" w:cs="Courier New"/>
          <w:b/>
          <w:bCs/>
          <w:color w:val="000080"/>
          <w:kern w:val="0"/>
          <w:sz w:val="20"/>
          <w:szCs w:val="21"/>
          <w:lang w:eastAsia="en-GB"/>
        </w:rPr>
        <w:t>False</w:t>
      </w:r>
      <w:r w:rsidRPr="009C1208">
        <w:rPr>
          <w:rFonts w:eastAsia="Times New Roman" w:cs="Courier New"/>
          <w:b/>
          <w:bCs/>
          <w:color w:val="000080"/>
          <w:kern w:val="0"/>
          <w:sz w:val="20"/>
          <w:szCs w:val="21"/>
          <w:lang w:eastAsia="en-GB"/>
        </w:rPr>
        <w:br/>
        <w:t xml:space="preserve">        for </w:t>
      </w:r>
      <w:proofErr w:type="spellStart"/>
      <w:r w:rsidRPr="009C1208">
        <w:rPr>
          <w:rFonts w:eastAsia="Times New Roman" w:cs="Courier New"/>
          <w:color w:val="000000"/>
          <w:kern w:val="0"/>
          <w:sz w:val="20"/>
          <w:szCs w:val="21"/>
          <w:lang w:eastAsia="en-GB"/>
        </w:rPr>
        <w:t>obs</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proofErr w:type="spellStart"/>
      <w:r w:rsidRPr="009C1208">
        <w:rPr>
          <w:rFonts w:eastAsia="Times New Roman" w:cs="Courier New"/>
          <w:color w:val="000000"/>
          <w:kern w:val="0"/>
          <w:sz w:val="20"/>
          <w:szCs w:val="21"/>
          <w:lang w:eastAsia="en-GB"/>
        </w:rPr>
        <w:t>obst</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lastRenderedPageBreak/>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obs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obst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continue</w:t>
      </w:r>
      <w:r w:rsidRPr="009C1208">
        <w:rPr>
          <w:rFonts w:eastAsia="Times New Roman" w:cs="Courier New"/>
          <w:b/>
          <w:bCs/>
          <w:color w:val="000080"/>
          <w:kern w:val="0"/>
          <w:sz w:val="20"/>
          <w:szCs w:val="21"/>
          <w:lang w:eastAsia="en-GB"/>
        </w:rPr>
        <w:br/>
        <w:t xml:space="preserve">                </w:t>
      </w:r>
      <w:proofErr w:type="spellStart"/>
      <w:r w:rsidRPr="009C1208">
        <w:rPr>
          <w:rFonts w:eastAsia="Times New Roman" w:cs="Courier New"/>
          <w:b/>
          <w:bCs/>
          <w:color w:val="000080"/>
          <w:kern w:val="0"/>
          <w:sz w:val="20"/>
          <w:szCs w:val="21"/>
          <w:lang w:eastAsia="en-GB"/>
        </w:rPr>
        <w:t>elif</w:t>
      </w:r>
      <w:proofErr w:type="spellEnd"/>
      <w:r w:rsidRPr="009C1208">
        <w:rPr>
          <w:rFonts w:eastAsia="Times New Roman" w:cs="Courier New"/>
          <w:b/>
          <w:bCs/>
          <w:color w:val="00008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.check_if_circles_overlap</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obs.pos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obs.pos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obs.radius</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obst.pos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obst.pos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obst.radius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overlapping = </w:t>
      </w:r>
      <w:r w:rsidRPr="009C1208">
        <w:rPr>
          <w:rFonts w:eastAsia="Times New Roman" w:cs="Courier New"/>
          <w:b/>
          <w:bCs/>
          <w:color w:val="000080"/>
          <w:kern w:val="0"/>
          <w:sz w:val="20"/>
          <w:szCs w:val="21"/>
          <w:lang w:eastAsia="en-GB"/>
        </w:rPr>
        <w:t>True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w:t>
      </w:r>
      <w:r w:rsidRPr="009C1208">
        <w:rPr>
          <w:rFonts w:eastAsia="Times New Roman" w:cs="Courier New"/>
          <w:color w:val="000080"/>
          <w:kern w:val="0"/>
          <w:sz w:val="20"/>
          <w:szCs w:val="21"/>
          <w:lang w:eastAsia="en-GB"/>
        </w:rPr>
        <w:t>print</w:t>
      </w:r>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"overlapping: "</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str</w:t>
      </w:r>
      <w:r w:rsidRPr="009C1208">
        <w:rPr>
          <w:rFonts w:eastAsia="Times New Roman" w:cs="Courier New"/>
          <w:color w:val="000000"/>
          <w:kern w:val="0"/>
          <w:sz w:val="20"/>
          <w:szCs w:val="21"/>
          <w:lang w:eastAsia="en-GB"/>
        </w:rPr>
        <w:t>(overlapping))</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color w:val="0000B2"/>
          <w:kern w:val="0"/>
          <w:sz w:val="20"/>
          <w:szCs w:val="21"/>
          <w:lang w:eastAsia="en-GB"/>
        </w:rPr>
        <w:t>@</w:t>
      </w:r>
      <w:proofErr w:type="spellStart"/>
      <w:r w:rsidRPr="009C1208">
        <w:rPr>
          <w:rFonts w:eastAsia="Times New Roman" w:cs="Courier New"/>
          <w:color w:val="0000B2"/>
          <w:kern w:val="0"/>
          <w:sz w:val="20"/>
          <w:szCs w:val="21"/>
          <w:lang w:eastAsia="en-GB"/>
        </w:rPr>
        <w:t>staticmethod</w:t>
      </w:r>
      <w:proofErr w:type="spellEnd"/>
      <w:r w:rsidRPr="009C1208">
        <w:rPr>
          <w:rFonts w:eastAsia="Times New Roman" w:cs="Courier New"/>
          <w:color w:val="0000B2"/>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check_if_circles_overlap</w:t>
      </w:r>
      <w:proofErr w:type="spellEnd"/>
      <w:r w:rsidRPr="009C1208">
        <w:rPr>
          <w:rFonts w:eastAsia="Times New Roman" w:cs="Courier New"/>
          <w:color w:val="000000"/>
          <w:kern w:val="0"/>
          <w:sz w:val="20"/>
          <w:szCs w:val="21"/>
          <w:lang w:eastAsia="en-GB"/>
        </w:rPr>
        <w:t>(x, y, r, a, b, 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"""Stati</w:t>
      </w:r>
      <w:r w:rsidR="00624C57" w:rsidRPr="009C1208">
        <w:rPr>
          <w:rFonts w:eastAsia="Times New Roman" w:cs="Courier New"/>
          <w:i/>
          <w:iCs/>
          <w:color w:val="007800"/>
          <w:kern w:val="0"/>
          <w:szCs w:val="21"/>
          <w:lang w:eastAsia="en-GB"/>
        </w:rPr>
        <w:t>c</w:t>
      </w:r>
      <w:r w:rsidRPr="009C1208">
        <w:rPr>
          <w:rFonts w:eastAsia="Times New Roman" w:cs="Courier New"/>
          <w:i/>
          <w:iCs/>
          <w:color w:val="007800"/>
          <w:kern w:val="0"/>
          <w:sz w:val="20"/>
          <w:szCs w:val="21"/>
          <w:lang w:eastAsia="en-GB"/>
        </w:rPr>
        <w:t xml:space="preserve"> </w:t>
      </w:r>
      <w:r w:rsidR="00C52FDA" w:rsidRPr="009C1208">
        <w:rPr>
          <w:rFonts w:eastAsia="Times New Roman" w:cs="Courier New"/>
          <w:i/>
          <w:iCs/>
          <w:color w:val="007800"/>
          <w:kern w:val="0"/>
          <w:szCs w:val="21"/>
          <w:lang w:eastAsia="en-GB"/>
        </w:rPr>
        <w:t>method</w:t>
      </w:r>
      <w:r w:rsidRPr="009C1208">
        <w:rPr>
          <w:rFonts w:eastAsia="Times New Roman" w:cs="Courier New"/>
          <w:i/>
          <w:iCs/>
          <w:color w:val="007800"/>
          <w:kern w:val="0"/>
          <w:sz w:val="20"/>
          <w:szCs w:val="21"/>
          <w:lang w:eastAsia="en-GB"/>
        </w:rPr>
        <w:t xml:space="preserve"> to detect if any circles overlap"""</w:t>
      </w:r>
      <w:r w:rsidRPr="009C1208">
        <w:rPr>
          <w:rFonts w:eastAsia="Times New Roman" w:cs="Courier New"/>
          <w:i/>
          <w:iCs/>
          <w:color w:val="0078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math.hypot</w:t>
      </w:r>
      <w:proofErr w:type="spellEnd"/>
      <w:r w:rsidRPr="009C1208">
        <w:rPr>
          <w:rFonts w:eastAsia="Times New Roman" w:cs="Courier New"/>
          <w:color w:val="000000"/>
          <w:kern w:val="0"/>
          <w:sz w:val="20"/>
          <w:szCs w:val="21"/>
          <w:lang w:eastAsia="en-GB"/>
        </w:rPr>
        <w:t>(x - a, y - b) &lt;= (r + 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return True</w:t>
      </w:r>
      <w:r w:rsidRPr="009C1208">
        <w:rPr>
          <w:rFonts w:eastAsia="Times New Roman" w:cs="Courier New"/>
          <w:b/>
          <w:bCs/>
          <w:color w:val="000080"/>
          <w:kern w:val="0"/>
          <w:sz w:val="20"/>
          <w:szCs w:val="21"/>
          <w:lang w:eastAsia="en-GB"/>
        </w:rPr>
        <w:br/>
        <w:t xml:space="preserve">        return False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def </w:t>
      </w:r>
      <w:proofErr w:type="spellStart"/>
      <w:r w:rsidRPr="009C1208">
        <w:rPr>
          <w:rFonts w:eastAsia="Times New Roman" w:cs="Courier New"/>
          <w:color w:val="000000"/>
          <w:kern w:val="0"/>
          <w:sz w:val="20"/>
          <w:szCs w:val="21"/>
          <w:lang w:eastAsia="en-GB"/>
        </w:rPr>
        <w:t>create_borders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 xml:space="preserve">"""This </w:t>
      </w:r>
      <w:r w:rsidR="00C52FDA" w:rsidRPr="009C1208">
        <w:rPr>
          <w:rFonts w:eastAsia="Times New Roman" w:cs="Courier New"/>
          <w:i/>
          <w:iCs/>
          <w:color w:val="007800"/>
          <w:kern w:val="0"/>
          <w:szCs w:val="21"/>
          <w:lang w:eastAsia="en-GB"/>
        </w:rPr>
        <w:t>method</w:t>
      </w:r>
      <w:r w:rsidRPr="009C1208">
        <w:rPr>
          <w:rFonts w:eastAsia="Times New Roman" w:cs="Courier New"/>
          <w:i/>
          <w:iCs/>
          <w:color w:val="007800"/>
          <w:kern w:val="0"/>
          <w:sz w:val="20"/>
          <w:szCs w:val="21"/>
          <w:lang w:eastAsia="en-GB"/>
        </w:rPr>
        <w:t xml:space="preserve"> creates the rectangle objects that act as borders for the screen"""</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10</w:t>
      </w:r>
      <w:r w:rsidRPr="009C1208">
        <w:rPr>
          <w:rFonts w:eastAsia="Times New Roman" w:cs="Courier New"/>
          <w:color w:val="0000FF"/>
          <w:kern w:val="0"/>
          <w:sz w:val="20"/>
          <w:szCs w:val="21"/>
          <w:lang w:eastAsia="en-GB"/>
        </w:rPr>
        <w:br/>
        <w:t xml:space="preserve">        </w:t>
      </w:r>
      <w:r w:rsidRPr="009C1208">
        <w:rPr>
          <w:rFonts w:eastAsia="Times New Roman" w:cs="Courier New"/>
          <w:color w:val="000000"/>
          <w:kern w:val="0"/>
          <w:sz w:val="20"/>
          <w:szCs w:val="21"/>
          <w:lang w:eastAsia="en-GB"/>
        </w:rPr>
        <w:t xml:space="preserve">colour = </w:t>
      </w:r>
      <w:proofErr w:type="spellStart"/>
      <w:r w:rsidRPr="009C1208">
        <w:rPr>
          <w:rFonts w:eastAsia="Times New Roman" w:cs="Courier New"/>
          <w:color w:val="000000"/>
          <w:kern w:val="0"/>
          <w:sz w:val="20"/>
          <w:szCs w:val="21"/>
          <w:lang w:eastAsia="en-GB"/>
        </w:rPr>
        <w:t>constants.RED</w:t>
      </w:r>
      <w:proofErr w:type="spellEnd"/>
      <w:r w:rsidRPr="009C1208">
        <w:rPr>
          <w:rFonts w:eastAsia="Times New Roman" w:cs="Courier New"/>
          <w:color w:val="000000"/>
          <w:kern w:val="0"/>
          <w:sz w:val="20"/>
          <w:szCs w:val="21"/>
          <w:lang w:eastAsia="en-GB"/>
        </w:rPr>
        <w:br/>
        <w:t xml:space="preserve">        width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.width</w:t>
      </w:r>
      <w:proofErr w:type="spellEnd"/>
      <w:r w:rsidRPr="009C1208">
        <w:rPr>
          <w:rFonts w:eastAsia="Times New Roman" w:cs="Courier New"/>
          <w:color w:val="000000"/>
          <w:kern w:val="0"/>
          <w:sz w:val="20"/>
          <w:szCs w:val="21"/>
          <w:lang w:eastAsia="en-GB"/>
        </w:rPr>
        <w:br/>
        <w:t xml:space="preserve">        height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.height</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top line</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top = </w:t>
      </w:r>
      <w:proofErr w:type="spellStart"/>
      <w:r w:rsidRPr="009C1208">
        <w:rPr>
          <w:rFonts w:eastAsia="Times New Roman" w:cs="Courier New"/>
          <w:color w:val="000000"/>
          <w:kern w:val="0"/>
          <w:sz w:val="20"/>
          <w:szCs w:val="21"/>
          <w:lang w:eastAsia="en-GB"/>
        </w:rPr>
        <w:t>pygame.draw.rect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w:t>
      </w:r>
      <w:proofErr w:type="spellEnd"/>
      <w:r w:rsidRPr="009C1208">
        <w:rPr>
          <w:rFonts w:eastAsia="Times New Roman" w:cs="Courier New"/>
          <w:color w:val="000000"/>
          <w:kern w:val="0"/>
          <w:sz w:val="20"/>
          <w:szCs w:val="21"/>
          <w:lang w:eastAsia="en-GB"/>
        </w:rPr>
        <w:t>, colour,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width,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bottom line</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bottom = </w:t>
      </w:r>
      <w:proofErr w:type="spellStart"/>
      <w:r w:rsidRPr="009C1208">
        <w:rPr>
          <w:rFonts w:eastAsia="Times New Roman" w:cs="Courier New"/>
          <w:color w:val="000000"/>
          <w:kern w:val="0"/>
          <w:sz w:val="20"/>
          <w:szCs w:val="21"/>
          <w:lang w:eastAsia="en-GB"/>
        </w:rPr>
        <w:t>pygame.draw.rect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w:t>
      </w:r>
      <w:proofErr w:type="spellEnd"/>
      <w:r w:rsidRPr="009C1208">
        <w:rPr>
          <w:rFonts w:eastAsia="Times New Roman" w:cs="Courier New"/>
          <w:color w:val="000000"/>
          <w:kern w:val="0"/>
          <w:sz w:val="20"/>
          <w:szCs w:val="21"/>
          <w:lang w:eastAsia="en-GB"/>
        </w:rPr>
        <w:t>, colour,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height -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 xml:space="preserve">, width,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left line</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left = </w:t>
      </w:r>
      <w:proofErr w:type="spellStart"/>
      <w:r w:rsidRPr="009C1208">
        <w:rPr>
          <w:rFonts w:eastAsia="Times New Roman" w:cs="Courier New"/>
          <w:color w:val="000000"/>
          <w:kern w:val="0"/>
          <w:sz w:val="20"/>
          <w:szCs w:val="21"/>
          <w:lang w:eastAsia="en-GB"/>
        </w:rPr>
        <w:t>pygame.draw.rect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w:t>
      </w:r>
      <w:proofErr w:type="spellEnd"/>
      <w:r w:rsidRPr="009C1208">
        <w:rPr>
          <w:rFonts w:eastAsia="Times New Roman" w:cs="Courier New"/>
          <w:color w:val="000000"/>
          <w:kern w:val="0"/>
          <w:sz w:val="20"/>
          <w:szCs w:val="21"/>
          <w:lang w:eastAsia="en-GB"/>
        </w:rPr>
        <w:t>, colour,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 height])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right line</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right = </w:t>
      </w:r>
      <w:proofErr w:type="spellStart"/>
      <w:r w:rsidRPr="009C1208">
        <w:rPr>
          <w:rFonts w:eastAsia="Times New Roman" w:cs="Courier New"/>
          <w:color w:val="000000"/>
          <w:kern w:val="0"/>
          <w:sz w:val="20"/>
          <w:szCs w:val="21"/>
          <w:lang w:eastAsia="en-GB"/>
        </w:rPr>
        <w:t>pygame.draw.rect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w:t>
      </w:r>
      <w:proofErr w:type="spellEnd"/>
      <w:r w:rsidRPr="009C1208">
        <w:rPr>
          <w:rFonts w:eastAsia="Times New Roman" w:cs="Courier New"/>
          <w:color w:val="000000"/>
          <w:kern w:val="0"/>
          <w:sz w:val="20"/>
          <w:szCs w:val="21"/>
          <w:lang w:eastAsia="en-GB"/>
        </w:rPr>
        <w:t xml:space="preserve">, colour, [width -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 xml:space="preserve">, height + </w:t>
      </w:r>
      <w:proofErr w:type="spellStart"/>
      <w:r w:rsidRPr="009C1208">
        <w:rPr>
          <w:rFonts w:eastAsia="Times New Roman" w:cs="Courier New"/>
          <w:color w:val="000000"/>
          <w:kern w:val="0"/>
          <w:sz w:val="20"/>
          <w:szCs w:val="21"/>
          <w:lang w:eastAsia="en-GB"/>
        </w:rPr>
        <w:t>line_width</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return </w:t>
      </w:r>
      <w:r w:rsidRPr="009C1208">
        <w:rPr>
          <w:rFonts w:eastAsia="Times New Roman" w:cs="Courier New"/>
          <w:color w:val="000000"/>
          <w:kern w:val="0"/>
          <w:sz w:val="20"/>
          <w:szCs w:val="21"/>
          <w:lang w:eastAsia="en-GB"/>
        </w:rPr>
        <w:t>[top, bottom, left, right]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set_obstacles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car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car.obstacles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set_borders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car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car.borders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.borders</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Rendering of different objects in the environment by calling their draw methods</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draw_obstacles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obstacle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obstacle.draw_to_screen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p>
    <w:p w14:paraId="02EE25A9" w14:textId="16944713" w:rsidR="007C61F5" w:rsidRDefault="0080548E" w:rsidP="00F739E3">
      <w:pPr>
        <w:pStyle w:val="HTMLPreformatted"/>
        <w:shd w:val="clear" w:color="auto" w:fill="FFFFFF"/>
        <w:rPr>
          <w:rFonts w:eastAsia="Times New Roman" w:cs="Courier New"/>
          <w:i/>
          <w:iCs/>
          <w:color w:val="008000"/>
          <w:kern w:val="0"/>
          <w:sz w:val="20"/>
          <w:szCs w:val="21"/>
          <w:lang w:eastAsia="en-GB"/>
        </w:rPr>
      </w:pPr>
      <w:r w:rsidRPr="009C1208">
        <w:rPr>
          <w:rFonts w:eastAsia="Times New Roman" w:cs="Courier New"/>
          <w:color w:val="000000"/>
          <w:kern w:val="0"/>
          <w:sz w:val="20"/>
          <w:szCs w:val="21"/>
          <w:lang w:eastAsia="en-GB"/>
        </w:rP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draw_cars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"""Call</w:t>
      </w:r>
      <w:r w:rsidR="00B610FC">
        <w:rPr>
          <w:rFonts w:eastAsia="Times New Roman" w:cs="Courier New"/>
          <w:i/>
          <w:iCs/>
          <w:color w:val="007800"/>
          <w:kern w:val="0"/>
          <w:sz w:val="20"/>
          <w:szCs w:val="21"/>
          <w:lang w:eastAsia="en-GB"/>
        </w:rPr>
        <w:t>s</w:t>
      </w:r>
      <w:r w:rsidRPr="009C1208">
        <w:rPr>
          <w:rFonts w:eastAsia="Times New Roman" w:cs="Courier New"/>
          <w:i/>
          <w:iCs/>
          <w:color w:val="007800"/>
          <w:kern w:val="0"/>
          <w:sz w:val="20"/>
          <w:szCs w:val="21"/>
          <w:lang w:eastAsia="en-GB"/>
        </w:rPr>
        <w:t xml:space="preserve"> the update</w:t>
      </w:r>
      <w:r w:rsidR="00B610FC">
        <w:rPr>
          <w:rFonts w:eastAsia="Times New Roman" w:cs="Courier New"/>
          <w:i/>
          <w:iCs/>
          <w:color w:val="007800"/>
          <w:kern w:val="0"/>
          <w:sz w:val="20"/>
          <w:szCs w:val="21"/>
          <w:lang w:eastAsia="en-GB"/>
        </w:rPr>
        <w:t xml:space="preserve"> method to recalculat</w:t>
      </w:r>
      <w:r w:rsidR="003C62D2">
        <w:rPr>
          <w:rFonts w:eastAsia="Times New Roman" w:cs="Courier New"/>
          <w:i/>
          <w:iCs/>
          <w:color w:val="007800"/>
          <w:kern w:val="0"/>
          <w:sz w:val="20"/>
          <w:szCs w:val="21"/>
          <w:lang w:eastAsia="en-GB"/>
        </w:rPr>
        <w:t>e</w:t>
      </w:r>
      <w:r w:rsidRPr="009C1208">
        <w:rPr>
          <w:rFonts w:eastAsia="Times New Roman" w:cs="Courier New"/>
          <w:i/>
          <w:iCs/>
          <w:color w:val="007800"/>
          <w:kern w:val="0"/>
          <w:sz w:val="20"/>
          <w:szCs w:val="21"/>
          <w:lang w:eastAsia="en-GB"/>
        </w:rPr>
        <w:t xml:space="preserve"> the positions and draw</w:t>
      </w:r>
      <w:r w:rsidR="003C62D2">
        <w:rPr>
          <w:rFonts w:eastAsia="Times New Roman" w:cs="Courier New"/>
          <w:i/>
          <w:iCs/>
          <w:color w:val="007800"/>
          <w:kern w:val="0"/>
          <w:sz w:val="20"/>
          <w:szCs w:val="21"/>
          <w:lang w:eastAsia="en-GB"/>
        </w:rPr>
        <w:t>s</w:t>
      </w:r>
      <w:r w:rsidRPr="009C1208">
        <w:rPr>
          <w:rFonts w:eastAsia="Times New Roman" w:cs="Courier New"/>
          <w:i/>
          <w:iCs/>
          <w:color w:val="007800"/>
          <w:kern w:val="0"/>
          <w:sz w:val="20"/>
          <w:szCs w:val="21"/>
          <w:lang w:eastAsia="en-GB"/>
        </w:rPr>
        <w:t xml:space="preserve"> each car."""</w:t>
      </w:r>
      <w:r w:rsidRPr="009C1208">
        <w:rPr>
          <w:rFonts w:eastAsia="Times New Roman" w:cs="Courier New"/>
          <w:i/>
          <w:iCs/>
          <w:color w:val="0078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car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car.update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car.draw</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car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car.solution.fittest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car.draw</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draw_gui</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 xml:space="preserve">"""Using the </w:t>
      </w:r>
      <w:proofErr w:type="spellStart"/>
      <w:r w:rsidRPr="009C1208">
        <w:rPr>
          <w:rFonts w:eastAsia="Times New Roman" w:cs="Courier New"/>
          <w:i/>
          <w:iCs/>
          <w:color w:val="007800"/>
          <w:kern w:val="0"/>
          <w:sz w:val="20"/>
          <w:szCs w:val="21"/>
          <w:lang w:eastAsia="en-GB"/>
        </w:rPr>
        <w:t>tkinter</w:t>
      </w:r>
      <w:proofErr w:type="spellEnd"/>
      <w:r w:rsidRPr="009C1208">
        <w:rPr>
          <w:rFonts w:eastAsia="Times New Roman" w:cs="Courier New"/>
          <w:i/>
          <w:iCs/>
          <w:color w:val="007800"/>
          <w:kern w:val="0"/>
          <w:sz w:val="20"/>
          <w:szCs w:val="21"/>
          <w:lang w:eastAsia="en-GB"/>
        </w:rPr>
        <w:t xml:space="preserve"> wrapper, </w:t>
      </w:r>
      <w:proofErr w:type="spellStart"/>
      <w:r w:rsidRPr="009C1208">
        <w:rPr>
          <w:rFonts w:eastAsia="Times New Roman" w:cs="Courier New"/>
          <w:i/>
          <w:iCs/>
          <w:color w:val="007800"/>
          <w:kern w:val="0"/>
          <w:sz w:val="20"/>
          <w:szCs w:val="21"/>
          <w:lang w:eastAsia="en-GB"/>
        </w:rPr>
        <w:t>thorpy</w:t>
      </w:r>
      <w:proofErr w:type="spellEnd"/>
      <w:r w:rsidRPr="009C1208">
        <w:rPr>
          <w:rFonts w:eastAsia="Times New Roman" w:cs="Courier New"/>
          <w:i/>
          <w:iCs/>
          <w:color w:val="007800"/>
          <w:kern w:val="0"/>
          <w:sz w:val="20"/>
          <w:szCs w:val="21"/>
          <w:lang w:eastAsia="en-GB"/>
        </w:rPr>
        <w:t xml:space="preserve"> to render the HUD."""</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000000"/>
          <w:kern w:val="0"/>
          <w:sz w:val="20"/>
          <w:szCs w:val="21"/>
          <w:lang w:eastAsia="en-GB"/>
        </w:rPr>
        <w:t>gen_text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tp.OneLineText.make</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 xml:space="preserve">"Generation: " </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str</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.generation_number</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time_text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tp.OneLineText.make</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 xml:space="preserve">"Time: " </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str</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live_text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tp.OneLineText.make</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 xml:space="preserve">"Cars Alive: " </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str</w:t>
      </w:r>
      <w:r w:rsidRPr="009C1208">
        <w:rPr>
          <w:rFonts w:eastAsia="Times New Roman" w:cs="Courier New"/>
          <w:color w:val="000000"/>
          <w:kern w:val="0"/>
          <w:sz w:val="20"/>
          <w:szCs w:val="21"/>
          <w:lang w:eastAsia="en-GB"/>
        </w:rPr>
        <w:t>(</w:t>
      </w:r>
      <w:proofErr w:type="spellStart"/>
      <w:r w:rsidRPr="009C1208">
        <w:rPr>
          <w:rFonts w:eastAsia="Times New Roman" w:cs="Courier New"/>
          <w:color w:val="000080"/>
          <w:kern w:val="0"/>
          <w:sz w:val="20"/>
          <w:szCs w:val="21"/>
          <w:lang w:eastAsia="en-GB"/>
        </w:rPr>
        <w:t>len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8080"/>
          <w:kern w:val="0"/>
          <w:sz w:val="20"/>
          <w:szCs w:val="21"/>
          <w:lang w:eastAsia="en-GB"/>
        </w:rPr>
        <w:t xml:space="preserve">"/" </w:t>
      </w:r>
      <w:r w:rsidRPr="009C1208">
        <w:rPr>
          <w:rFonts w:eastAsia="Times New Roman" w:cs="Courier New"/>
          <w:color w:val="000000"/>
          <w:kern w:val="0"/>
          <w:sz w:val="20"/>
          <w:szCs w:val="21"/>
          <w:lang w:eastAsia="en-GB"/>
        </w:rPr>
        <w:t xml:space="preserve">+ </w:t>
      </w:r>
      <w:r w:rsidRPr="009C1208">
        <w:rPr>
          <w:rFonts w:eastAsia="Times New Roman" w:cs="Courier New"/>
          <w:color w:val="000080"/>
          <w:kern w:val="0"/>
          <w:sz w:val="20"/>
          <w:szCs w:val="21"/>
          <w:lang w:eastAsia="en-GB"/>
        </w:rPr>
        <w:t>str</w:t>
      </w:r>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.pop_size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Specifies font size for HUD.</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live_text.set_font_size</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18</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gen_text.set_font_size</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20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time_text.set_font_size</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20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Put elements into box to manage them better.</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box = </w:t>
      </w:r>
      <w:proofErr w:type="spellStart"/>
      <w:r w:rsidRPr="009C1208">
        <w:rPr>
          <w:rFonts w:eastAsia="Times New Roman" w:cs="Courier New"/>
          <w:color w:val="000000"/>
          <w:kern w:val="0"/>
          <w:sz w:val="20"/>
          <w:szCs w:val="21"/>
          <w:lang w:eastAsia="en-GB"/>
        </w:rPr>
        <w:t>tp.Box.make</w:t>
      </w:r>
      <w:proofErr w:type="spellEnd"/>
      <w:r w:rsidRPr="009C1208">
        <w:rPr>
          <w:rFonts w:eastAsia="Times New Roman" w:cs="Courier New"/>
          <w:color w:val="000000"/>
          <w:kern w:val="0"/>
          <w:sz w:val="20"/>
          <w:szCs w:val="21"/>
          <w:lang w:eastAsia="en-GB"/>
        </w:rPr>
        <w:t>(</w:t>
      </w:r>
      <w:r w:rsidRPr="009C1208">
        <w:rPr>
          <w:rFonts w:eastAsia="Times New Roman" w:cs="Courier New"/>
          <w:color w:val="660099"/>
          <w:kern w:val="0"/>
          <w:sz w:val="20"/>
          <w:szCs w:val="21"/>
          <w:lang w:eastAsia="en-GB"/>
        </w:rPr>
        <w:t>elements</w:t>
      </w:r>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gen_text</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time_text</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live_text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menu = </w:t>
      </w:r>
      <w:proofErr w:type="spellStart"/>
      <w:r w:rsidRPr="009C1208">
        <w:rPr>
          <w:rFonts w:eastAsia="Times New Roman" w:cs="Courier New"/>
          <w:color w:val="000000"/>
          <w:kern w:val="0"/>
          <w:sz w:val="20"/>
          <w:szCs w:val="21"/>
          <w:lang w:eastAsia="en-GB"/>
        </w:rPr>
        <w:t>tp.Menu</w:t>
      </w:r>
      <w:proofErr w:type="spellEnd"/>
      <w:r w:rsidRPr="009C1208">
        <w:rPr>
          <w:rFonts w:eastAsia="Times New Roman" w:cs="Courier New"/>
          <w:color w:val="000000"/>
          <w:kern w:val="0"/>
          <w:sz w:val="20"/>
          <w:szCs w:val="21"/>
          <w:lang w:eastAsia="en-GB"/>
        </w:rPr>
        <w:t>(box)</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Render each element onto screen</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element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000000"/>
          <w:kern w:val="0"/>
          <w:sz w:val="20"/>
          <w:szCs w:val="21"/>
          <w:lang w:eastAsia="en-GB"/>
        </w:rPr>
        <w:t>menu.get_population</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element.surface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box.set_topleft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.screen_size</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box.get_rect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10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box.blit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000000"/>
          <w:kern w:val="0"/>
          <w:sz w:val="20"/>
          <w:szCs w:val="21"/>
          <w:lang w:eastAsia="en-GB"/>
        </w:rPr>
        <w:t>draw(</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"""Calling all the draw methods"""</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.draw_obstacles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.create_borders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.draw_cars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.draw_gui</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main_simulation</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"""Main loop that is run after initialising Environment"""</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 xml:space="preserve">0  </w:t>
      </w:r>
      <w:r w:rsidRPr="009C1208">
        <w:rPr>
          <w:rFonts w:eastAsia="Times New Roman" w:cs="Courier New"/>
          <w:i/>
          <w:iCs/>
          <w:color w:val="008000"/>
          <w:kern w:val="0"/>
          <w:sz w:val="20"/>
          <w:szCs w:val="21"/>
          <w:lang w:eastAsia="en-GB"/>
        </w:rPr>
        <w:t># Stores how long the current generation has been running for.</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while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.running</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This is the main loop that renders each frame.</w:t>
      </w:r>
      <w:r w:rsidRPr="009C1208">
        <w:rPr>
          <w:rFonts w:eastAsia="Times New Roman" w:cs="Courier New"/>
          <w:i/>
          <w:iCs/>
          <w:color w:val="008000"/>
          <w:kern w:val="0"/>
          <w:sz w:val="20"/>
          <w:szCs w:val="21"/>
          <w:lang w:eastAsia="en-GB"/>
        </w:rPr>
        <w:br/>
        <w:t xml:space="preserve">            # Each iteration involves processing and rendering data for one frame.</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1</w:t>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event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000000"/>
          <w:kern w:val="0"/>
          <w:sz w:val="20"/>
          <w:szCs w:val="21"/>
          <w:lang w:eastAsia="en-GB"/>
        </w:rPr>
        <w:t>pygame.event.get</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i/>
          <w:iCs/>
          <w:color w:val="008000"/>
          <w:kern w:val="0"/>
          <w:sz w:val="20"/>
          <w:szCs w:val="21"/>
          <w:lang w:eastAsia="en-GB"/>
        </w:rPr>
        <w:t xml:space="preserve"># Managing the </w:t>
      </w:r>
      <w:proofErr w:type="spellStart"/>
      <w:r w:rsidRPr="009C1208">
        <w:rPr>
          <w:rFonts w:eastAsia="Times New Roman" w:cs="Courier New"/>
          <w:i/>
          <w:iCs/>
          <w:color w:val="008000"/>
          <w:kern w:val="0"/>
          <w:sz w:val="20"/>
          <w:szCs w:val="21"/>
          <w:lang w:eastAsia="en-GB"/>
        </w:rPr>
        <w:t>pygame</w:t>
      </w:r>
      <w:proofErr w:type="spellEnd"/>
      <w:r w:rsidRPr="009C1208">
        <w:rPr>
          <w:rFonts w:eastAsia="Times New Roman" w:cs="Courier New"/>
          <w:i/>
          <w:iCs/>
          <w:color w:val="008000"/>
          <w:kern w:val="0"/>
          <w:sz w:val="20"/>
          <w:szCs w:val="21"/>
          <w:lang w:eastAsia="en-GB"/>
        </w:rPr>
        <w:t xml:space="preserve"> event system.</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event.type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pygame.QUIT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lastRenderedPageBreak/>
        <w:t xml:space="preserve">                    </w:t>
      </w:r>
      <w:proofErr w:type="spellStart"/>
      <w:r w:rsidRPr="009C1208">
        <w:rPr>
          <w:rFonts w:eastAsia="Times New Roman" w:cs="Courier New"/>
          <w:color w:val="000000"/>
          <w:kern w:val="0"/>
          <w:sz w:val="20"/>
          <w:szCs w:val="21"/>
          <w:lang w:eastAsia="en-GB"/>
        </w:rPr>
        <w:t>sys.exit</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i/>
          <w:iCs/>
          <w:color w:val="008000"/>
          <w:kern w:val="0"/>
          <w:sz w:val="20"/>
          <w:szCs w:val="21"/>
          <w:lang w:eastAsia="en-GB"/>
        </w:rPr>
        <w:t># Simple event check to close window.</w:t>
      </w:r>
      <w:r w:rsidRPr="009C1208">
        <w:rPr>
          <w:rFonts w:eastAsia="Times New Roman" w:cs="Courier New"/>
          <w:i/>
          <w:iCs/>
          <w:color w:val="008000"/>
          <w:kern w:val="0"/>
          <w:sz w:val="20"/>
          <w:szCs w:val="21"/>
          <w:lang w:eastAsia="en-GB"/>
        </w:rPr>
        <w:br/>
      </w:r>
      <w:r w:rsidRPr="009C1208">
        <w:rPr>
          <w:rFonts w:eastAsia="Times New Roman" w:cs="Courier New"/>
          <w:i/>
          <w:iCs/>
          <w:color w:val="008000"/>
          <w:kern w:val="0"/>
          <w:sz w:val="20"/>
          <w:szCs w:val="21"/>
          <w:lang w:eastAsia="en-GB"/>
        </w:rPr>
        <w:br/>
        <w:t xml:space="preserve">            # 'Render' each frame by calculating everything until no cars left</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.screen.fill</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constants.WHITE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.set_obstacles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.move_obstacles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Calculate data for each car</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car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Get output decision from each car's neural network</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car.inputs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car.get_sensor_data</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car.set_inputs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car.inputs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car.feed_forward</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car.output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car.get_outputs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Evaluate output and react in Environment</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car.output</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8080"/>
          <w:kern w:val="0"/>
          <w:sz w:val="20"/>
          <w:szCs w:val="21"/>
          <w:lang w:eastAsia="en-GB"/>
        </w:rPr>
        <w:t>"left"</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car.rotate_left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b/>
          <w:bCs/>
          <w:color w:val="000080"/>
          <w:kern w:val="0"/>
          <w:sz w:val="20"/>
          <w:szCs w:val="21"/>
          <w:lang w:eastAsia="en-GB"/>
        </w:rPr>
        <w:t>elif</w:t>
      </w:r>
      <w:proofErr w:type="spellEnd"/>
      <w:r w:rsidRPr="009C1208">
        <w:rPr>
          <w:rFonts w:eastAsia="Times New Roman" w:cs="Courier New"/>
          <w:b/>
          <w:bCs/>
          <w:color w:val="000080"/>
          <w:kern w:val="0"/>
          <w:sz w:val="20"/>
          <w:szCs w:val="21"/>
          <w:lang w:eastAsia="en-GB"/>
        </w:rPr>
        <w:t xml:space="preserve"> </w:t>
      </w:r>
      <w:proofErr w:type="spellStart"/>
      <w:r w:rsidRPr="009C1208">
        <w:rPr>
          <w:rFonts w:eastAsia="Times New Roman" w:cs="Courier New"/>
          <w:color w:val="000000"/>
          <w:kern w:val="0"/>
          <w:sz w:val="20"/>
          <w:szCs w:val="21"/>
          <w:lang w:eastAsia="en-GB"/>
        </w:rPr>
        <w:t>car.output</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8080"/>
          <w:kern w:val="0"/>
          <w:sz w:val="20"/>
          <w:szCs w:val="21"/>
          <w:lang w:eastAsia="en-GB"/>
        </w:rPr>
        <w:t>"right"</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car.rotate_right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car.move_forward</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If any cars crashed, record their performance(time) and remove from Environment</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car.crashed</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car.calculate_fitness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car.solution.time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.evaluatedCars.append</w:t>
      </w:r>
      <w:proofErr w:type="spellEnd"/>
      <w:r w:rsidRPr="009C1208">
        <w:rPr>
          <w:rFonts w:eastAsia="Times New Roman" w:cs="Courier New"/>
          <w:color w:val="000000"/>
          <w:kern w:val="0"/>
          <w:sz w:val="20"/>
          <w:szCs w:val="21"/>
          <w:lang w:eastAsia="en-GB"/>
        </w:rPr>
        <w:t>(car)</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.cars.remove</w:t>
      </w:r>
      <w:proofErr w:type="spellEnd"/>
      <w:r w:rsidRPr="009C1208">
        <w:rPr>
          <w:rFonts w:eastAsia="Times New Roman" w:cs="Courier New"/>
          <w:color w:val="000000"/>
          <w:kern w:val="0"/>
          <w:sz w:val="20"/>
          <w:szCs w:val="21"/>
          <w:lang w:eastAsia="en-GB"/>
        </w:rPr>
        <w:t>(car)</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Terminate Environment if all cars evaluated(they crashed) or time limit reached</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80"/>
          <w:kern w:val="0"/>
          <w:sz w:val="20"/>
          <w:szCs w:val="21"/>
          <w:lang w:eastAsia="en-GB"/>
        </w:rPr>
        <w:t>len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 xml:space="preserve">0 </w:t>
      </w:r>
      <w:r w:rsidRPr="009C1208">
        <w:rPr>
          <w:rFonts w:eastAsia="Times New Roman" w:cs="Courier New"/>
          <w:b/>
          <w:bCs/>
          <w:color w:val="000080"/>
          <w:kern w:val="0"/>
          <w:sz w:val="20"/>
          <w:szCs w:val="21"/>
          <w:lang w:eastAsia="en-GB"/>
        </w:rPr>
        <w:t xml:space="preserve">or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 xml:space="preserve"> &gt; </w:t>
      </w:r>
      <w:proofErr w:type="spellStart"/>
      <w:r w:rsidRPr="009C1208">
        <w:rPr>
          <w:rFonts w:eastAsia="Times New Roman" w:cs="Courier New"/>
          <w:color w:val="000000"/>
          <w:kern w:val="0"/>
          <w:sz w:val="20"/>
          <w:szCs w:val="21"/>
          <w:lang w:eastAsia="en-GB"/>
        </w:rPr>
        <w:t>constants.TIME_LIMIT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car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car.calculate_fitness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car.solution.time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.time</w:t>
      </w:r>
      <w:proofErr w:type="spellEnd"/>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.evaluatedCars.append</w:t>
      </w:r>
      <w:proofErr w:type="spellEnd"/>
      <w:r w:rsidRPr="009C1208">
        <w:rPr>
          <w:rFonts w:eastAsia="Times New Roman" w:cs="Courier New"/>
          <w:color w:val="000000"/>
          <w:kern w:val="0"/>
          <w:sz w:val="20"/>
          <w:szCs w:val="21"/>
          <w:lang w:eastAsia="en-GB"/>
        </w:rPr>
        <w:t>(car)</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return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.cars</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Draw current frame</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.draw</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pygame.display.flip</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.clock.tick</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30</w:t>
      </w:r>
      <w:r w:rsidRPr="009C1208">
        <w:rPr>
          <w:rFonts w:eastAsia="Times New Roman" w:cs="Courier New"/>
          <w:color w:val="000000"/>
          <w:kern w:val="0"/>
          <w:sz w:val="20"/>
          <w:szCs w:val="21"/>
          <w:lang w:eastAsia="en-GB"/>
        </w:rPr>
        <w:t>)</w:t>
      </w:r>
      <w:r w:rsidR="00F739E3">
        <w:rPr>
          <w:rFonts w:eastAsia="Times New Roman" w:cs="Courier New"/>
          <w:color w:val="000000"/>
          <w:kern w:val="0"/>
          <w:sz w:val="20"/>
          <w:szCs w:val="21"/>
          <w:lang w:eastAsia="en-GB"/>
        </w:rPr>
        <w:t xml:space="preserve"> </w:t>
      </w:r>
      <w:r w:rsidR="00F739E3" w:rsidRPr="009C1208">
        <w:rPr>
          <w:rFonts w:eastAsia="Times New Roman" w:cs="Courier New"/>
          <w:i/>
          <w:iCs/>
          <w:color w:val="008000"/>
          <w:kern w:val="0"/>
          <w:sz w:val="20"/>
          <w:szCs w:val="21"/>
          <w:lang w:eastAsia="en-GB"/>
        </w:rPr>
        <w:t xml:space="preserve"># </w:t>
      </w:r>
      <w:r w:rsidR="00F739E3">
        <w:rPr>
          <w:rFonts w:eastAsia="Times New Roman" w:cs="Courier New"/>
          <w:i/>
          <w:iCs/>
          <w:color w:val="008000"/>
          <w:kern w:val="0"/>
          <w:sz w:val="20"/>
          <w:szCs w:val="21"/>
          <w:lang w:eastAsia="en-GB"/>
        </w:rPr>
        <w:t>Sets FPS by syncing render cycle to Pygame clock</w:t>
      </w:r>
    </w:p>
    <w:p w14:paraId="0002C387" w14:textId="3DC48D49" w:rsidR="00FE7F30" w:rsidRDefault="00FE7F30" w:rsidP="00F739E3">
      <w:pPr>
        <w:pStyle w:val="HTMLPreformatted"/>
        <w:shd w:val="clear" w:color="auto" w:fill="FFFFFF"/>
      </w:pPr>
    </w:p>
    <w:p w14:paraId="386CF8DF" w14:textId="51776311" w:rsidR="00C53C5C" w:rsidRDefault="00C53C5C" w:rsidP="00F739E3">
      <w:pPr>
        <w:pStyle w:val="HTMLPreformatted"/>
        <w:shd w:val="clear" w:color="auto" w:fill="FFFFFF"/>
      </w:pPr>
    </w:p>
    <w:p w14:paraId="6C2061BC" w14:textId="77777777" w:rsidR="00492A2C" w:rsidRPr="009C1208" w:rsidRDefault="00492A2C" w:rsidP="00F739E3">
      <w:pPr>
        <w:pStyle w:val="HTMLPreformatted"/>
        <w:shd w:val="clear" w:color="auto" w:fill="FFFFFF"/>
      </w:pPr>
    </w:p>
    <w:p w14:paraId="1FCF5616" w14:textId="0A567853" w:rsidR="00DE48DA" w:rsidRPr="009C1208" w:rsidRDefault="00971E81" w:rsidP="00971E81">
      <w:pPr>
        <w:pStyle w:val="Heading2"/>
      </w:pPr>
      <w:bookmarkStart w:id="92" w:name="_Toc720335"/>
      <w:r w:rsidRPr="009C1208">
        <w:t>car.py</w:t>
      </w:r>
      <w:bookmarkEnd w:id="92"/>
    </w:p>
    <w:p w14:paraId="6DD1AD6F" w14:textId="70B3D48E" w:rsidR="0015651A" w:rsidRPr="009C1208" w:rsidRDefault="00610EA1" w:rsidP="001565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i/>
          <w:iCs/>
          <w:color w:val="007800"/>
          <w:kern w:val="0"/>
          <w:sz w:val="20"/>
          <w:szCs w:val="21"/>
          <w:lang w:eastAsia="en-GB"/>
        </w:rPr>
        <w:t>"""Car module to manage all data for one car. Each car represents a solution in the environment. Performance of car in environment determines the strength of that solution."""</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lastRenderedPageBreak/>
        <w:br/>
      </w:r>
      <w:r w:rsidRPr="009C1208">
        <w:rPr>
          <w:rFonts w:ascii="Consolas" w:eastAsia="Times New Roman" w:hAnsi="Consolas" w:cs="Courier New"/>
          <w:b/>
          <w:bCs/>
          <w:color w:val="000080"/>
          <w:kern w:val="0"/>
          <w:sz w:val="20"/>
          <w:szCs w:val="21"/>
          <w:lang w:eastAsia="en-GB"/>
        </w:rPr>
        <w:t xml:space="preserve">import </w:t>
      </w:r>
      <w:proofErr w:type="spellStart"/>
      <w:r w:rsidRPr="009C1208">
        <w:rPr>
          <w:rFonts w:ascii="Consolas" w:eastAsia="Times New Roman" w:hAnsi="Consolas" w:cs="Courier New"/>
          <w:color w:val="000000"/>
          <w:kern w:val="0"/>
          <w:sz w:val="20"/>
          <w:szCs w:val="21"/>
          <w:lang w:eastAsia="en-GB"/>
        </w:rPr>
        <w:t>pygame</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math</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 xml:space="preserve">environment </w:t>
      </w:r>
      <w:r w:rsidRPr="009C1208">
        <w:rPr>
          <w:rFonts w:ascii="Consolas" w:eastAsia="Times New Roman" w:hAnsi="Consolas" w:cs="Courier New"/>
          <w:b/>
          <w:bCs/>
          <w:color w:val="000080"/>
          <w:kern w:val="0"/>
          <w:sz w:val="20"/>
          <w:szCs w:val="21"/>
          <w:lang w:eastAsia="en-GB"/>
        </w:rPr>
        <w:t xml:space="preserve">as </w:t>
      </w:r>
      <w:r w:rsidRPr="009C1208">
        <w:rPr>
          <w:rFonts w:ascii="Consolas" w:eastAsia="Times New Roman" w:hAnsi="Consolas" w:cs="Courier New"/>
          <w:color w:val="000000"/>
          <w:kern w:val="0"/>
          <w:sz w:val="20"/>
          <w:szCs w:val="21"/>
          <w:lang w:eastAsia="en-GB"/>
        </w:rPr>
        <w:t>env</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constants</w:t>
      </w:r>
      <w:r w:rsidR="0015651A" w:rsidRPr="009C1208">
        <w:rPr>
          <w:rFonts w:ascii="Consolas" w:eastAsia="Times New Roman" w:hAnsi="Consolas" w:cs="Courier New"/>
          <w:color w:val="000000"/>
          <w:kern w:val="0"/>
          <w:sz w:val="20"/>
          <w:szCs w:val="21"/>
          <w:lang w:eastAsia="en-GB"/>
        </w:rPr>
        <w:br/>
      </w:r>
    </w:p>
    <w:p w14:paraId="4A25D2B9" w14:textId="77777777" w:rsidR="00CE3CF7" w:rsidRPr="009C1208" w:rsidRDefault="00CE3CF7" w:rsidP="00CE3CF7">
      <w:pPr>
        <w:rPr>
          <w:rStyle w:val="Heading3Char"/>
          <w:sz w:val="24"/>
        </w:rPr>
      </w:pPr>
    </w:p>
    <w:p w14:paraId="3A1F23A6" w14:textId="61AB0842" w:rsidR="00CE3CF7" w:rsidRPr="009C1208" w:rsidRDefault="0015651A" w:rsidP="00CE3CF7">
      <w:pPr>
        <w:pStyle w:val="Heading3"/>
        <w:rPr>
          <w:rStyle w:val="Heading3Char"/>
          <w:sz w:val="24"/>
        </w:rPr>
      </w:pPr>
      <w:bookmarkStart w:id="93" w:name="_Toc720336"/>
      <w:r w:rsidRPr="009C1208">
        <w:rPr>
          <w:rStyle w:val="Heading3Char"/>
          <w:sz w:val="24"/>
        </w:rPr>
        <w:t>Class Car</w:t>
      </w:r>
      <w:bookmarkEnd w:id="93"/>
    </w:p>
    <w:p w14:paraId="5C574FE7" w14:textId="77777777" w:rsidR="00FE7F30" w:rsidRDefault="00257692" w:rsidP="00257692">
      <w:pPr>
        <w:pStyle w:val="HTMLPreformatted"/>
        <w:shd w:val="clear" w:color="auto" w:fill="FFFFFF"/>
        <w:rPr>
          <w:rFonts w:eastAsia="Times New Roman" w:cs="Courier New"/>
          <w:color w:val="000000"/>
          <w:kern w:val="0"/>
          <w:sz w:val="20"/>
          <w:szCs w:val="21"/>
          <w:lang w:eastAsia="en-GB"/>
        </w:rPr>
      </w:pPr>
      <w:r w:rsidRPr="009C1208">
        <w:rPr>
          <w:rFonts w:eastAsia="Times New Roman" w:cs="Courier New"/>
          <w:b/>
          <w:bCs/>
          <w:color w:val="000080"/>
          <w:kern w:val="0"/>
          <w:sz w:val="20"/>
          <w:szCs w:val="21"/>
          <w:lang w:eastAsia="en-GB"/>
        </w:rPr>
        <w:t xml:space="preserve">class </w:t>
      </w:r>
      <w:r w:rsidRPr="009C1208">
        <w:rPr>
          <w:rFonts w:eastAsia="Times New Roman" w:cs="Courier New"/>
          <w:color w:val="000000"/>
          <w:kern w:val="0"/>
          <w:sz w:val="20"/>
          <w:szCs w:val="21"/>
          <w:lang w:eastAsia="en-GB"/>
        </w:rPr>
        <w:t>Car(</w:t>
      </w:r>
      <w:proofErr w:type="spellStart"/>
      <w:r w:rsidRPr="009C1208">
        <w:rPr>
          <w:rFonts w:eastAsia="Times New Roman" w:cs="Courier New"/>
          <w:color w:val="000000"/>
          <w:kern w:val="0"/>
          <w:sz w:val="20"/>
          <w:szCs w:val="21"/>
          <w:lang w:eastAsia="en-GB"/>
        </w:rPr>
        <w:t>pygame.sprite.Sprite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"""Defining the car class which inherits properties from the Pygame sprite class"""</w:t>
      </w:r>
      <w:r w:rsidRPr="009C1208">
        <w:rPr>
          <w:rFonts w:eastAsia="Times New Roman" w:cs="Courier New"/>
          <w:i/>
          <w:iCs/>
          <w:color w:val="007800"/>
          <w:kern w:val="0"/>
          <w:sz w:val="20"/>
          <w:szCs w:val="21"/>
          <w:lang w:eastAsia="en-GB"/>
        </w:rPr>
        <w:br/>
      </w:r>
      <w:r w:rsidRPr="009C1208">
        <w:rPr>
          <w:rFonts w:eastAsia="Times New Roman" w:cs="Courier New"/>
          <w:i/>
          <w:iCs/>
          <w:color w:val="007800"/>
          <w:kern w:val="0"/>
          <w:sz w:val="20"/>
          <w:szCs w:val="21"/>
          <w:lang w:eastAsia="en-GB"/>
        </w:rPr>
        <w:br/>
        <w:t xml:space="preserve">    </w:t>
      </w:r>
      <w:r w:rsidRPr="009C1208">
        <w:rPr>
          <w:rFonts w:eastAsia="Times New Roman" w:cs="Courier New"/>
          <w:color w:val="000000"/>
          <w:kern w:val="0"/>
          <w:sz w:val="20"/>
          <w:szCs w:val="21"/>
          <w:lang w:eastAsia="en-GB"/>
        </w:rPr>
        <w:t xml:space="preserve">DELTA_ANGLE = </w:t>
      </w:r>
      <w:r w:rsidRPr="009C1208">
        <w:rPr>
          <w:rFonts w:eastAsia="Times New Roman" w:cs="Courier New"/>
          <w:color w:val="0000FF"/>
          <w:kern w:val="0"/>
          <w:sz w:val="20"/>
          <w:szCs w:val="21"/>
          <w:lang w:eastAsia="en-GB"/>
        </w:rPr>
        <w:t xml:space="preserve">5.5  </w:t>
      </w:r>
      <w:r w:rsidRPr="009C1208">
        <w:rPr>
          <w:rFonts w:eastAsia="Times New Roman" w:cs="Courier New"/>
          <w:i/>
          <w:iCs/>
          <w:color w:val="008000"/>
          <w:kern w:val="0"/>
          <w:sz w:val="20"/>
          <w:szCs w:val="21"/>
          <w:lang w:eastAsia="en-GB"/>
        </w:rPr>
        <w:t># Specifies the maximum rotation vector on each frame</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 xml:space="preserve">SPEED = </w:t>
      </w:r>
      <w:r w:rsidRPr="009C1208">
        <w:rPr>
          <w:rFonts w:eastAsia="Times New Roman" w:cs="Courier New"/>
          <w:color w:val="0000FF"/>
          <w:kern w:val="0"/>
          <w:sz w:val="20"/>
          <w:szCs w:val="21"/>
          <w:lang w:eastAsia="en-GB"/>
        </w:rPr>
        <w:t xml:space="preserve">5  </w:t>
      </w:r>
      <w:r w:rsidRPr="009C1208">
        <w:rPr>
          <w:rFonts w:eastAsia="Times New Roman" w:cs="Courier New"/>
          <w:i/>
          <w:iCs/>
          <w:color w:val="008000"/>
          <w:kern w:val="0"/>
          <w:sz w:val="20"/>
          <w:szCs w:val="21"/>
          <w:lang w:eastAsia="en-GB"/>
        </w:rPr>
        <w:t># Specifies the maximum movement possible on each frame</w:t>
      </w:r>
      <w:r w:rsidRPr="009C1208">
        <w:rPr>
          <w:rFonts w:eastAsia="Times New Roman" w:cs="Courier New"/>
          <w:i/>
          <w:iCs/>
          <w:color w:val="008000"/>
          <w:kern w:val="0"/>
          <w:sz w:val="20"/>
          <w:szCs w:val="21"/>
          <w:lang w:eastAsia="en-GB"/>
        </w:rPr>
        <w:br/>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B200B2"/>
          <w:kern w:val="0"/>
          <w:sz w:val="20"/>
          <w:szCs w:val="21"/>
          <w:lang w:eastAsia="en-GB"/>
        </w:rPr>
        <w:t>__</w:t>
      </w:r>
      <w:proofErr w:type="spellStart"/>
      <w:r w:rsidRPr="009C1208">
        <w:rPr>
          <w:rFonts w:eastAsia="Times New Roman" w:cs="Courier New"/>
          <w:color w:val="B200B2"/>
          <w:kern w:val="0"/>
          <w:sz w:val="20"/>
          <w:szCs w:val="21"/>
          <w:lang w:eastAsia="en-GB"/>
        </w:rPr>
        <w:t>init</w:t>
      </w:r>
      <w:proofErr w:type="spellEnd"/>
      <w:r w:rsidRPr="009C1208">
        <w:rPr>
          <w:rFonts w:eastAsia="Times New Roman" w:cs="Courier New"/>
          <w:color w:val="B200B2"/>
          <w:kern w:val="0"/>
          <w:sz w:val="20"/>
          <w:szCs w:val="21"/>
          <w:lang w:eastAsia="en-GB"/>
        </w:rPr>
        <w:t>__</w:t>
      </w:r>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solution, x, y):</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Initialise the sprite masterclass</w:t>
      </w:r>
      <w:r w:rsidRPr="009C1208">
        <w:rPr>
          <w:rFonts w:eastAsia="Times New Roman" w:cs="Courier New"/>
          <w:i/>
          <w:iCs/>
          <w:color w:val="008000"/>
          <w:kern w:val="0"/>
          <w:sz w:val="20"/>
          <w:szCs w:val="21"/>
          <w:lang w:eastAsia="en-GB"/>
        </w:rPr>
        <w:br/>
        <w:t xml:space="preserve">        </w:t>
      </w:r>
      <w:r w:rsidRPr="009C1208">
        <w:rPr>
          <w:rFonts w:eastAsia="Times New Roman" w:cs="Courier New"/>
          <w:color w:val="000000"/>
          <w:kern w:val="0"/>
          <w:sz w:val="20"/>
          <w:szCs w:val="21"/>
          <w:lang w:eastAsia="en-GB"/>
        </w:rPr>
        <w:t>pygame.sprite.Sprite.</w:t>
      </w:r>
      <w:r w:rsidRPr="009C1208">
        <w:rPr>
          <w:rFonts w:eastAsia="Times New Roman" w:cs="Courier New"/>
          <w:color w:val="B200B2"/>
          <w:kern w:val="0"/>
          <w:sz w:val="20"/>
          <w:szCs w:val="21"/>
          <w:lang w:eastAsia="en-GB"/>
        </w:rPr>
        <w:t>__</w:t>
      </w:r>
      <w:proofErr w:type="spellStart"/>
      <w:r w:rsidRPr="009C1208">
        <w:rPr>
          <w:rFonts w:eastAsia="Times New Roman" w:cs="Courier New"/>
          <w:color w:val="B200B2"/>
          <w:kern w:val="0"/>
          <w:sz w:val="20"/>
          <w:szCs w:val="21"/>
          <w:lang w:eastAsia="en-GB"/>
        </w:rPr>
        <w:t>init</w:t>
      </w:r>
      <w:proofErr w:type="spellEnd"/>
      <w:r w:rsidRPr="009C1208">
        <w:rPr>
          <w:rFonts w:eastAsia="Times New Roman" w:cs="Courier New"/>
          <w:color w:val="B200B2"/>
          <w:kern w:val="0"/>
          <w:sz w:val="20"/>
          <w:szCs w:val="21"/>
          <w:lang w:eastAsia="en-GB"/>
        </w:rPr>
        <w:t>__</w:t>
      </w:r>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Initialise images required for rendering</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.boom</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pygame.image.load</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"images/explosion.png"</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.boom</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pygame.transform.scale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.boom</w:t>
      </w:r>
      <w:proofErr w:type="spellEnd"/>
      <w:r w:rsidRPr="009C1208">
        <w:rPr>
          <w:rFonts w:eastAsia="Times New Roman" w:cs="Courier New"/>
          <w:color w:val="000000"/>
          <w:kern w:val="0"/>
          <w:sz w:val="20"/>
          <w:szCs w:val="21"/>
          <w:lang w:eastAsia="en-GB"/>
        </w:rPr>
        <w:t>, (</w:t>
      </w:r>
      <w:r w:rsidRPr="009C1208">
        <w:rPr>
          <w:rFonts w:eastAsia="Times New Roman" w:cs="Courier New"/>
          <w:color w:val="0000FF"/>
          <w:kern w:val="0"/>
          <w:sz w:val="20"/>
          <w:szCs w:val="21"/>
          <w:lang w:eastAsia="en-GB"/>
        </w:rPr>
        <w:t>50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50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solution.fittest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Load image of different colour car if this member is the fittest from previous generation</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pygame.image.load</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"images/car_fit.png"</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else</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Otherwise load default car</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pygame.image.load</w:t>
      </w:r>
      <w:proofErr w:type="spellEnd"/>
      <w:r w:rsidRPr="009C1208">
        <w:rPr>
          <w:rFonts w:eastAsia="Times New Roman" w:cs="Courier New"/>
          <w:color w:val="000000"/>
          <w:kern w:val="0"/>
          <w:sz w:val="20"/>
          <w:szCs w:val="21"/>
          <w:lang w:eastAsia="en-GB"/>
        </w:rPr>
        <w:t>(</w:t>
      </w:r>
      <w:r w:rsidRPr="009C1208">
        <w:rPr>
          <w:rFonts w:eastAsia="Times New Roman" w:cs="Courier New"/>
          <w:b/>
          <w:bCs/>
          <w:color w:val="008080"/>
          <w:kern w:val="0"/>
          <w:sz w:val="20"/>
          <w:szCs w:val="21"/>
          <w:lang w:eastAsia="en-GB"/>
        </w:rPr>
        <w:t>"images/car.png"</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Scale the image for the environment</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pygame.transform.scale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 (</w:t>
      </w:r>
      <w:r w:rsidRPr="009C1208">
        <w:rPr>
          <w:rFonts w:eastAsia="Times New Roman" w:cs="Courier New"/>
          <w:color w:val="0000FF"/>
          <w:kern w:val="0"/>
          <w:sz w:val="20"/>
          <w:szCs w:val="21"/>
          <w:lang w:eastAsia="en-GB"/>
        </w:rPr>
        <w:t>30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60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.orig_image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Create mask from image. Mask contains</w:t>
      </w:r>
      <w:r w:rsidR="00AA2C1E">
        <w:rPr>
          <w:rFonts w:eastAsia="Times New Roman" w:cs="Courier New"/>
          <w:i/>
          <w:iCs/>
          <w:color w:val="008000"/>
          <w:kern w:val="0"/>
          <w:sz w:val="20"/>
          <w:szCs w:val="21"/>
          <w:lang w:eastAsia="en-GB"/>
        </w:rPr>
        <w:t xml:space="preserve"> coordinates of</w:t>
      </w:r>
      <w:r w:rsidRPr="009C1208">
        <w:rPr>
          <w:rFonts w:eastAsia="Times New Roman" w:cs="Courier New"/>
          <w:i/>
          <w:iCs/>
          <w:color w:val="008000"/>
          <w:kern w:val="0"/>
          <w:sz w:val="20"/>
          <w:szCs w:val="21"/>
          <w:lang w:eastAsia="en-GB"/>
        </w:rPr>
        <w:t xml:space="preserve"> each pixel </w:t>
      </w:r>
      <w:r w:rsidR="00AA2C1E">
        <w:rPr>
          <w:rFonts w:eastAsia="Times New Roman" w:cs="Courier New"/>
          <w:i/>
          <w:iCs/>
          <w:color w:val="008000"/>
          <w:kern w:val="0"/>
          <w:sz w:val="20"/>
          <w:szCs w:val="21"/>
          <w:lang w:eastAsia="en-GB"/>
        </w:rPr>
        <w:t>of</w:t>
      </w:r>
      <w:r w:rsidRPr="009C1208">
        <w:rPr>
          <w:rFonts w:eastAsia="Times New Roman" w:cs="Courier New"/>
          <w:i/>
          <w:iCs/>
          <w:color w:val="008000"/>
          <w:kern w:val="0"/>
          <w:sz w:val="20"/>
          <w:szCs w:val="21"/>
          <w:lang w:eastAsia="en-GB"/>
        </w:rPr>
        <w:t xml:space="preserve"> the image in the environment.</w:t>
      </w:r>
      <w:r w:rsidRPr="009C1208">
        <w:rPr>
          <w:rFonts w:eastAsia="Times New Roman" w:cs="Courier New"/>
          <w:i/>
          <w:iCs/>
          <w:color w:val="008000"/>
          <w:kern w:val="0"/>
          <w:sz w:val="20"/>
          <w:szCs w:val="21"/>
          <w:lang w:eastAsia="en-GB"/>
        </w:rPr>
        <w:br/>
        <w:t xml:space="preserve">        # Required for pixel perfect collision detection at the cost of evaluation time.</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.mask</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pygame.mask.from_surface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Create rectangle to store car coordinates</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t xml:space="preserve"> = [x, y]</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.image.get_rect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.rect.center</w:t>
      </w:r>
      <w:proofErr w:type="spellEnd"/>
      <w:r w:rsidRPr="009C1208">
        <w:rPr>
          <w:rFonts w:eastAsia="Times New Roman" w:cs="Courier New"/>
          <w:color w:val="000000"/>
          <w:kern w:val="0"/>
          <w:sz w:val="20"/>
          <w:szCs w:val="21"/>
          <w:lang w:eastAsia="en-GB"/>
        </w:rPr>
        <w:t xml:space="preserve"> = (x, y)</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Store current angle car is facing.</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0</w:t>
      </w:r>
      <w:r w:rsidRPr="009C1208">
        <w:rPr>
          <w:rFonts w:eastAsia="Times New Roman" w:cs="Courier New"/>
          <w:color w:val="0000FF"/>
          <w:kern w:val="0"/>
          <w:sz w:val="20"/>
          <w:szCs w:val="21"/>
          <w:lang w:eastAsia="en-GB"/>
        </w:rPr>
        <w:br/>
        <w:t xml:space="preserve">        </w:t>
      </w:r>
      <w:r w:rsidRPr="009C1208">
        <w:rPr>
          <w:rFonts w:eastAsia="Times New Roman" w:cs="Courier New"/>
          <w:i/>
          <w:iCs/>
          <w:color w:val="008000"/>
          <w:kern w:val="0"/>
          <w:sz w:val="20"/>
          <w:szCs w:val="21"/>
          <w:lang w:eastAsia="en-GB"/>
        </w:rPr>
        <w:t># Boolean to store whether the car has collided in the environment.</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.crashed</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0080"/>
          <w:kern w:val="0"/>
          <w:sz w:val="20"/>
          <w:szCs w:val="21"/>
          <w:lang w:eastAsia="en-GB"/>
        </w:rPr>
        <w:t>False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w:t>
      </w:r>
      <w:r w:rsidRPr="009C1208">
        <w:rPr>
          <w:rFonts w:eastAsia="Times New Roman" w:cs="Courier New"/>
          <w:i/>
          <w:iCs/>
          <w:color w:val="008000"/>
          <w:kern w:val="0"/>
          <w:sz w:val="20"/>
          <w:szCs w:val="21"/>
          <w:lang w:eastAsia="en-GB"/>
        </w:rPr>
        <w:t># Store location of obstacles and screen boundary to check for collisions</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.obstacles</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0080"/>
          <w:kern w:val="0"/>
          <w:sz w:val="20"/>
          <w:szCs w:val="21"/>
          <w:lang w:eastAsia="en-GB"/>
        </w:rPr>
        <w:t>None</w:t>
      </w:r>
      <w:r w:rsidRPr="009C1208">
        <w:rPr>
          <w:rFonts w:eastAsia="Times New Roman" w:cs="Courier New"/>
          <w:b/>
          <w:bCs/>
          <w:color w:val="00008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.borders</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0080"/>
          <w:kern w:val="0"/>
          <w:sz w:val="20"/>
          <w:szCs w:val="21"/>
          <w:lang w:eastAsia="en-GB"/>
        </w:rPr>
        <w:t>None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w:t>
      </w:r>
      <w:r w:rsidRPr="009C1208">
        <w:rPr>
          <w:rFonts w:eastAsia="Times New Roman" w:cs="Courier New"/>
          <w:i/>
          <w:iCs/>
          <w:color w:val="008000"/>
          <w:kern w:val="0"/>
          <w:sz w:val="20"/>
          <w:szCs w:val="21"/>
          <w:lang w:eastAsia="en-GB"/>
        </w:rPr>
        <w:t xml:space="preserve"># Store the solution </w:t>
      </w:r>
      <w:r w:rsidR="006400B6">
        <w:rPr>
          <w:rFonts w:eastAsia="Times New Roman" w:cs="Courier New"/>
          <w:i/>
          <w:iCs/>
          <w:color w:val="008000"/>
          <w:kern w:val="0"/>
          <w:sz w:val="20"/>
          <w:szCs w:val="21"/>
          <w:lang w:eastAsia="en-GB"/>
        </w:rPr>
        <w:t>this car represents.</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.solution</w:t>
      </w:r>
      <w:proofErr w:type="spellEnd"/>
      <w:r w:rsidRPr="009C1208">
        <w:rPr>
          <w:rFonts w:eastAsia="Times New Roman" w:cs="Courier New"/>
          <w:color w:val="000000"/>
          <w:kern w:val="0"/>
          <w:sz w:val="20"/>
          <w:szCs w:val="21"/>
          <w:lang w:eastAsia="en-GB"/>
        </w:rPr>
        <w:t xml:space="preserve"> = solution</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xml:space="preserve"># </w:t>
      </w:r>
      <w:proofErr w:type="spellStart"/>
      <w:r w:rsidRPr="009C1208">
        <w:rPr>
          <w:rFonts w:eastAsia="Times New Roman" w:cs="Courier New"/>
          <w:i/>
          <w:iCs/>
          <w:color w:val="008000"/>
          <w:kern w:val="0"/>
          <w:sz w:val="20"/>
          <w:szCs w:val="21"/>
          <w:lang w:eastAsia="en-GB"/>
        </w:rPr>
        <w:t>Imputs</w:t>
      </w:r>
      <w:proofErr w:type="spellEnd"/>
      <w:r w:rsidRPr="009C1208">
        <w:rPr>
          <w:rFonts w:eastAsia="Times New Roman" w:cs="Courier New"/>
          <w:i/>
          <w:iCs/>
          <w:color w:val="008000"/>
          <w:kern w:val="0"/>
          <w:sz w:val="20"/>
          <w:szCs w:val="21"/>
          <w:lang w:eastAsia="en-GB"/>
        </w:rPr>
        <w:t xml:space="preserve"> and outputs for the neural network making decisions for this car.</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.inputs</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0080"/>
          <w:kern w:val="0"/>
          <w:sz w:val="20"/>
          <w:szCs w:val="21"/>
          <w:lang w:eastAsia="en-GB"/>
        </w:rPr>
        <w:t>None</w:t>
      </w:r>
      <w:r w:rsidRPr="009C1208">
        <w:rPr>
          <w:rFonts w:eastAsia="Times New Roman" w:cs="Courier New"/>
          <w:b/>
          <w:bCs/>
          <w:color w:val="00008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.output</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b/>
          <w:bCs/>
          <w:color w:val="000080"/>
          <w:kern w:val="0"/>
          <w:sz w:val="20"/>
          <w:szCs w:val="21"/>
          <w:lang w:eastAsia="en-GB"/>
        </w:rPr>
        <w:t>None</w:t>
      </w:r>
      <w:r w:rsidRPr="009C1208">
        <w:rPr>
          <w:rFonts w:eastAsia="Times New Roman" w:cs="Courier New"/>
          <w:b/>
          <w:bCs/>
          <w:color w:val="000080"/>
          <w:kern w:val="0"/>
          <w:sz w:val="20"/>
          <w:szCs w:val="21"/>
          <w:lang w:eastAsia="en-GB"/>
        </w:rPr>
        <w:br/>
      </w:r>
      <w:r w:rsidRPr="009C1208">
        <w:rPr>
          <w:rFonts w:eastAsia="Times New Roman" w:cs="Courier New"/>
          <w:b/>
          <w:bCs/>
          <w:color w:val="000080"/>
          <w:kern w:val="0"/>
          <w:sz w:val="20"/>
          <w:szCs w:val="21"/>
          <w:lang w:eastAsia="en-GB"/>
        </w:rPr>
        <w:br/>
        <w:t xml:space="preserve">    def </w:t>
      </w:r>
      <w:proofErr w:type="spellStart"/>
      <w:r w:rsidRPr="009C1208">
        <w:rPr>
          <w:rFonts w:eastAsia="Times New Roman" w:cs="Courier New"/>
          <w:color w:val="000000"/>
          <w:kern w:val="0"/>
          <w:sz w:val="20"/>
          <w:szCs w:val="21"/>
          <w:lang w:eastAsia="en-GB"/>
        </w:rPr>
        <w:t>rotate_right</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"""Rotate car</w:t>
      </w:r>
      <w:r w:rsidR="006400B6">
        <w:rPr>
          <w:rFonts w:eastAsia="Times New Roman" w:cs="Courier New"/>
          <w:i/>
          <w:iCs/>
          <w:color w:val="007800"/>
          <w:kern w:val="0"/>
          <w:sz w:val="20"/>
          <w:szCs w:val="21"/>
          <w:lang w:eastAsia="en-GB"/>
        </w:rPr>
        <w:t xml:space="preserve"> right</w:t>
      </w:r>
      <w:r w:rsidRPr="009C1208">
        <w:rPr>
          <w:rFonts w:eastAsia="Times New Roman" w:cs="Courier New"/>
          <w:i/>
          <w:iCs/>
          <w:color w:val="007800"/>
          <w:kern w:val="0"/>
          <w:sz w:val="20"/>
          <w:szCs w:val="21"/>
          <w:lang w:eastAsia="en-GB"/>
        </w:rPr>
        <w:t xml:space="preserve"> by maximum angle specified"""</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.DELTA_ANGLE</w:t>
      </w:r>
      <w:proofErr w:type="spellEnd"/>
      <w:r w:rsidRPr="009C1208">
        <w:rPr>
          <w:rFonts w:eastAsia="Times New Roman" w:cs="Courier New"/>
          <w:color w:val="000000"/>
          <w:kern w:val="0"/>
          <w:sz w:val="20"/>
          <w:szCs w:val="21"/>
          <w:lang w:eastAsia="en-GB"/>
        </w:rPr>
        <w:t>) % -</w:t>
      </w:r>
      <w:r w:rsidRPr="009C1208">
        <w:rPr>
          <w:rFonts w:eastAsia="Times New Roman" w:cs="Courier New"/>
          <w:color w:val="0000FF"/>
          <w:kern w:val="0"/>
          <w:sz w:val="20"/>
          <w:szCs w:val="21"/>
          <w:lang w:eastAsia="en-GB"/>
        </w:rPr>
        <w:t>360</w:t>
      </w:r>
      <w:r w:rsidRPr="009C1208">
        <w:rPr>
          <w:rFonts w:eastAsia="Times New Roman" w:cs="Courier New"/>
          <w:color w:val="0000FF"/>
          <w:kern w:val="0"/>
          <w:sz w:val="20"/>
          <w:szCs w:val="21"/>
          <w:lang w:eastAsia="en-GB"/>
        </w:rPr>
        <w:br/>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rotate_left</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"""Rotate car</w:t>
      </w:r>
      <w:r w:rsidR="006400B6">
        <w:rPr>
          <w:rFonts w:eastAsia="Times New Roman" w:cs="Courier New"/>
          <w:i/>
          <w:iCs/>
          <w:color w:val="007800"/>
          <w:kern w:val="0"/>
          <w:sz w:val="20"/>
          <w:szCs w:val="21"/>
          <w:lang w:eastAsia="en-GB"/>
        </w:rPr>
        <w:t xml:space="preserve"> left</w:t>
      </w:r>
      <w:r w:rsidRPr="009C1208">
        <w:rPr>
          <w:rFonts w:eastAsia="Times New Roman" w:cs="Courier New"/>
          <w:i/>
          <w:iCs/>
          <w:color w:val="007800"/>
          <w:kern w:val="0"/>
          <w:sz w:val="20"/>
          <w:szCs w:val="21"/>
          <w:lang w:eastAsia="en-GB"/>
        </w:rPr>
        <w:t xml:space="preserve"> by maximum angle specified"""</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.DELTA_ANGLE</w:t>
      </w:r>
      <w:proofErr w:type="spellEnd"/>
      <w:r w:rsidRPr="009C1208">
        <w:rPr>
          <w:rFonts w:eastAsia="Times New Roman" w:cs="Courier New"/>
          <w:color w:val="000000"/>
          <w:kern w:val="0"/>
          <w:sz w:val="20"/>
          <w:szCs w:val="21"/>
          <w:lang w:eastAsia="en-GB"/>
        </w:rPr>
        <w:t>) % -</w:t>
      </w:r>
      <w:r w:rsidRPr="009C1208">
        <w:rPr>
          <w:rFonts w:eastAsia="Times New Roman" w:cs="Courier New"/>
          <w:color w:val="0000FF"/>
          <w:kern w:val="0"/>
          <w:sz w:val="20"/>
          <w:szCs w:val="21"/>
          <w:lang w:eastAsia="en-GB"/>
        </w:rPr>
        <w:t>360</w:t>
      </w:r>
      <w:r w:rsidRPr="009C1208">
        <w:rPr>
          <w:rFonts w:eastAsia="Times New Roman" w:cs="Courier New"/>
          <w:color w:val="0000FF"/>
          <w:kern w:val="0"/>
          <w:sz w:val="20"/>
          <w:szCs w:val="21"/>
          <w:lang w:eastAsia="en-GB"/>
        </w:rPr>
        <w:br/>
      </w:r>
      <w:r w:rsidRPr="009C1208">
        <w:rPr>
          <w:rFonts w:eastAsia="Times New Roman" w:cs="Courier New"/>
          <w:color w:val="0000FF"/>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move_forward</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 xml:space="preserve">"""Trigonometric </w:t>
      </w:r>
      <w:r w:rsidR="00C52FDA" w:rsidRPr="009C1208">
        <w:rPr>
          <w:rFonts w:eastAsia="Times New Roman" w:cs="Courier New"/>
          <w:i/>
          <w:iCs/>
          <w:color w:val="007800"/>
          <w:kern w:val="0"/>
          <w:szCs w:val="21"/>
          <w:lang w:eastAsia="en-GB"/>
        </w:rPr>
        <w:t>method</w:t>
      </w:r>
      <w:r w:rsidRPr="009C1208">
        <w:rPr>
          <w:rFonts w:eastAsia="Times New Roman" w:cs="Courier New"/>
          <w:i/>
          <w:iCs/>
          <w:color w:val="007800"/>
          <w:kern w:val="0"/>
          <w:sz w:val="20"/>
          <w:szCs w:val="21"/>
          <w:lang w:eastAsia="en-GB"/>
        </w:rPr>
        <w:t xml:space="preserve"> to determine new position based on the angle car is facing."""</w:t>
      </w:r>
      <w:r w:rsidRPr="009C1208">
        <w:rPr>
          <w:rFonts w:eastAsia="Times New Roman" w:cs="Courier New"/>
          <w:i/>
          <w:iCs/>
          <w:color w:val="007800"/>
          <w:kern w:val="0"/>
          <w:sz w:val="20"/>
          <w:szCs w:val="21"/>
          <w:lang w:eastAsia="en-GB"/>
        </w:rPr>
        <w:br/>
        <w:t xml:space="preserve">        </w:t>
      </w:r>
      <w:r w:rsidRPr="009C1208">
        <w:rPr>
          <w:rFonts w:eastAsia="Times New Roman" w:cs="Courier New"/>
          <w:color w:val="000000"/>
          <w:kern w:val="0"/>
          <w:sz w:val="20"/>
          <w:szCs w:val="21"/>
          <w:lang w:eastAsia="en-GB"/>
        </w:rPr>
        <w:t xml:space="preserve">dx = </w:t>
      </w:r>
      <w:proofErr w:type="spellStart"/>
      <w:r w:rsidRPr="009C1208">
        <w:rPr>
          <w:rFonts w:eastAsia="Times New Roman" w:cs="Courier New"/>
          <w:color w:val="000000"/>
          <w:kern w:val="0"/>
          <w:sz w:val="20"/>
          <w:szCs w:val="21"/>
          <w:lang w:eastAsia="en-GB"/>
        </w:rPr>
        <w:t>math.cos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math.radians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90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dy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math.sin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math.radians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90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Update position of car</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(dx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.SPEED</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 (</w:t>
      </w:r>
      <w:proofErr w:type="spellStart"/>
      <w:r w:rsidRPr="009C1208">
        <w:rPr>
          <w:rFonts w:eastAsia="Times New Roman" w:cs="Courier New"/>
          <w:color w:val="000000"/>
          <w:kern w:val="0"/>
          <w:sz w:val="20"/>
          <w:szCs w:val="21"/>
          <w:lang w:eastAsia="en-GB"/>
        </w:rPr>
        <w:t>dy</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.SPEED</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.rect.center</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.pos</w:t>
      </w:r>
      <w:proofErr w:type="spellEnd"/>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000000"/>
          <w:kern w:val="0"/>
          <w:sz w:val="20"/>
          <w:szCs w:val="21"/>
          <w:lang w:eastAsia="en-GB"/>
        </w:rPr>
        <w:t>update(</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"""Overriding the default Pygame update method</w:t>
      </w:r>
      <w:r w:rsidRPr="009C1208">
        <w:rPr>
          <w:rFonts w:eastAsia="Times New Roman" w:cs="Courier New"/>
          <w:i/>
          <w:iCs/>
          <w:color w:val="007800"/>
          <w:kern w:val="0"/>
          <w:sz w:val="20"/>
          <w:szCs w:val="21"/>
          <w:lang w:eastAsia="en-GB"/>
        </w:rPr>
        <w:br/>
        <w:t xml:space="preserve">        Update mask and collision state"""</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.mask</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pygame.mask.from_surface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.crashed</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.check_if_crashed</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Helper methods to get and set neural network values</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set_inputs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inputs):</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.solution.brain.set_inputs</w:t>
      </w:r>
      <w:proofErr w:type="spellEnd"/>
      <w:r w:rsidRPr="009C1208">
        <w:rPr>
          <w:rFonts w:eastAsia="Times New Roman" w:cs="Courier New"/>
          <w:color w:val="000000"/>
          <w:kern w:val="0"/>
          <w:sz w:val="20"/>
          <w:szCs w:val="21"/>
          <w:lang w:eastAsia="en-GB"/>
        </w:rPr>
        <w:t>(inputs)</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000000"/>
          <w:kern w:val="0"/>
          <w:sz w:val="20"/>
          <w:szCs w:val="21"/>
          <w:lang w:eastAsia="en-GB"/>
        </w:rPr>
        <w:t>feed_forward(</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.solution.brain.feed_forward</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p>
    <w:p w14:paraId="5630C659" w14:textId="679BBABA" w:rsidR="0083538B" w:rsidRDefault="00257692" w:rsidP="00257692">
      <w:pPr>
        <w:pStyle w:val="HTMLPreformatted"/>
        <w:shd w:val="clear" w:color="auto" w:fill="FFFFFF"/>
        <w:rPr>
          <w:rFonts w:eastAsia="Times New Roman" w:cs="Courier New"/>
          <w:b/>
          <w:bCs/>
          <w:color w:val="000080"/>
          <w:kern w:val="0"/>
          <w:sz w:val="20"/>
          <w:szCs w:val="21"/>
          <w:lang w:eastAsia="en-GB"/>
        </w:rPr>
      </w:pP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get_outputs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return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.solution.brain.get_decision</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calculate_fitness</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 time):</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 xml:space="preserve">"""Simple </w:t>
      </w:r>
      <w:r w:rsidR="00181E66">
        <w:rPr>
          <w:rFonts w:eastAsia="Times New Roman" w:cs="Courier New"/>
          <w:i/>
          <w:iCs/>
          <w:color w:val="007800"/>
          <w:kern w:val="0"/>
          <w:sz w:val="20"/>
          <w:szCs w:val="21"/>
          <w:lang w:eastAsia="en-GB"/>
        </w:rPr>
        <w:t>formula</w:t>
      </w:r>
      <w:r w:rsidRPr="009C1208">
        <w:rPr>
          <w:rFonts w:eastAsia="Times New Roman" w:cs="Courier New"/>
          <w:i/>
          <w:iCs/>
          <w:color w:val="007800"/>
          <w:kern w:val="0"/>
          <w:sz w:val="20"/>
          <w:szCs w:val="21"/>
          <w:lang w:eastAsia="en-GB"/>
        </w:rPr>
        <w:t xml:space="preserve"> to determine fitness from time spent in environment</w:t>
      </w:r>
      <w:r w:rsidRPr="009C1208">
        <w:rPr>
          <w:rFonts w:eastAsia="Times New Roman" w:cs="Courier New"/>
          <w:i/>
          <w:iCs/>
          <w:color w:val="007800"/>
          <w:kern w:val="0"/>
          <w:sz w:val="20"/>
          <w:szCs w:val="21"/>
          <w:lang w:eastAsia="en-GB"/>
        </w:rPr>
        <w:br/>
        <w:t xml:space="preserve">        Can be adjusted to make fitness increase exponentially with time"""</w:t>
      </w:r>
      <w:r w:rsidRPr="009C1208">
        <w:rPr>
          <w:rFonts w:eastAsia="Times New Roman" w:cs="Courier New"/>
          <w:i/>
          <w:iCs/>
          <w:color w:val="007800"/>
          <w:kern w:val="0"/>
          <w:sz w:val="20"/>
          <w:szCs w:val="21"/>
          <w:lang w:eastAsia="en-GB"/>
        </w:rPr>
        <w:br/>
        <w:t xml:space="preserve">        </w:t>
      </w:r>
      <w:r w:rsidRPr="009C1208">
        <w:rPr>
          <w:rFonts w:eastAsia="Times New Roman" w:cs="Courier New"/>
          <w:color w:val="000000"/>
          <w:kern w:val="0"/>
          <w:sz w:val="20"/>
          <w:szCs w:val="21"/>
          <w:lang w:eastAsia="en-GB"/>
        </w:rPr>
        <w:t xml:space="preserve">fitness = </w:t>
      </w:r>
      <w:r w:rsidR="00880502">
        <w:rPr>
          <w:rFonts w:eastAsia="Times New Roman" w:cs="Courier New"/>
          <w:color w:val="000000"/>
          <w:kern w:val="0"/>
          <w:sz w:val="20"/>
          <w:szCs w:val="21"/>
          <w:lang w:eastAsia="en-GB"/>
        </w:rPr>
        <w:t>2*</w:t>
      </w:r>
      <w:r w:rsidR="00C21EB0" w:rsidRPr="009C1208">
        <w:rPr>
          <w:rFonts w:eastAsia="Times New Roman" w:cs="Courier New"/>
          <w:color w:val="000000"/>
          <w:kern w:val="0"/>
          <w:sz w:val="20"/>
          <w:szCs w:val="21"/>
          <w:lang w:eastAsia="en-GB"/>
        </w:rPr>
        <w:t xml:space="preserve">time + </w:t>
      </w:r>
      <w:proofErr w:type="spellStart"/>
      <w:r w:rsidRPr="009C1208">
        <w:rPr>
          <w:rFonts w:eastAsia="Times New Roman" w:cs="Courier New"/>
          <w:color w:val="000000"/>
          <w:kern w:val="0"/>
          <w:sz w:val="20"/>
          <w:szCs w:val="21"/>
          <w:lang w:eastAsia="en-GB"/>
        </w:rPr>
        <w:t>math.pow</w:t>
      </w:r>
      <w:proofErr w:type="spellEnd"/>
      <w:r w:rsidRPr="009C1208">
        <w:rPr>
          <w:rFonts w:eastAsia="Times New Roman" w:cs="Courier New"/>
          <w:color w:val="000000"/>
          <w:kern w:val="0"/>
          <w:sz w:val="20"/>
          <w:szCs w:val="21"/>
          <w:lang w:eastAsia="en-GB"/>
        </w:rPr>
        <w:t xml:space="preserve">(time, </w:t>
      </w:r>
      <w:r w:rsidR="00C21EB0" w:rsidRPr="009C1208">
        <w:rPr>
          <w:rFonts w:eastAsia="Times New Roman" w:cs="Courier New"/>
          <w:color w:val="0000FF"/>
          <w:kern w:val="0"/>
          <w:sz w:val="20"/>
          <w:szCs w:val="21"/>
          <w:lang w:eastAsia="en-GB"/>
        </w:rPr>
        <w:t>2</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.solution.fitness</w:t>
      </w:r>
      <w:proofErr w:type="spellEnd"/>
      <w:r w:rsidRPr="009C1208">
        <w:rPr>
          <w:rFonts w:eastAsia="Times New Roman" w:cs="Courier New"/>
          <w:color w:val="000000"/>
          <w:kern w:val="0"/>
          <w:sz w:val="20"/>
          <w:szCs w:val="21"/>
          <w:lang w:eastAsia="en-GB"/>
        </w:rPr>
        <w:t xml:space="preserve"> = </w:t>
      </w:r>
      <w:proofErr w:type="spellStart"/>
      <w:r w:rsidR="00C5003C" w:rsidRPr="009C1208">
        <w:rPr>
          <w:rFonts w:eastAsia="Times New Roman" w:cs="Courier New"/>
          <w:color w:val="000000"/>
          <w:kern w:val="0"/>
          <w:sz w:val="20"/>
          <w:szCs w:val="21"/>
          <w:lang w:eastAsia="en-GB"/>
        </w:rPr>
        <w:t>math.pow</w:t>
      </w:r>
      <w:proofErr w:type="spellEnd"/>
      <w:r w:rsidR="00C5003C"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t>fitness</w:t>
      </w:r>
      <w:r w:rsidR="00C5003C">
        <w:rPr>
          <w:rFonts w:eastAsia="Times New Roman" w:cs="Courier New"/>
          <w:color w:val="000000"/>
          <w:kern w:val="0"/>
          <w:sz w:val="20"/>
          <w:szCs w:val="21"/>
          <w:lang w:eastAsia="en-GB"/>
        </w:rPr>
        <w:t>, 0.5)</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r w:rsidRPr="009C1208">
        <w:rPr>
          <w:rFonts w:eastAsia="Times New Roman" w:cs="Courier New"/>
          <w:color w:val="000000"/>
          <w:kern w:val="0"/>
          <w:sz w:val="20"/>
          <w:szCs w:val="21"/>
          <w:lang w:eastAsia="en-GB"/>
        </w:rPr>
        <w:t>draw(</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"""Method to draw car data on this frame to the Pygame screen.</w:t>
      </w:r>
      <w:r w:rsidRPr="009C1208">
        <w:rPr>
          <w:rFonts w:eastAsia="Times New Roman" w:cs="Courier New"/>
          <w:i/>
          <w:iCs/>
          <w:color w:val="007800"/>
          <w:kern w:val="0"/>
          <w:sz w:val="20"/>
          <w:szCs w:val="21"/>
          <w:lang w:eastAsia="en-GB"/>
        </w:rPr>
        <w:br/>
        <w:t xml:space="preserve">        Rotate image to the angle the car is currently facing."""</w:t>
      </w:r>
      <w:r w:rsidRPr="009C1208">
        <w:rPr>
          <w:rFonts w:eastAsia="Times New Roman" w:cs="Courier New"/>
          <w:i/>
          <w:iCs/>
          <w:color w:val="007800"/>
          <w:kern w:val="0"/>
          <w:sz w:val="20"/>
          <w:szCs w:val="21"/>
          <w:lang w:eastAsia="en-GB"/>
        </w:rPr>
        <w:br/>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pygame.transform.rotate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.orig_image</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.angle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.image.get_rect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660099"/>
          <w:kern w:val="0"/>
          <w:sz w:val="20"/>
          <w:szCs w:val="21"/>
          <w:lang w:eastAsia="en-GB"/>
        </w:rPr>
        <w:t>center</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.rect.center</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Rendering the image to the current coordinates of the car.</w:t>
      </w:r>
      <w:r w:rsidRPr="009C1208">
        <w:rPr>
          <w:rFonts w:eastAsia="Times New Roman" w:cs="Courier New"/>
          <w:i/>
          <w:iCs/>
          <w:color w:val="008000"/>
          <w:kern w:val="0"/>
          <w:sz w:val="20"/>
          <w:szCs w:val="21"/>
          <w:lang w:eastAsia="en-GB"/>
        </w:rPr>
        <w:br/>
        <w:t xml:space="preserve">        </w:t>
      </w:r>
      <w:proofErr w:type="spellStart"/>
      <w:r w:rsidRPr="009C1208">
        <w:rPr>
          <w:rFonts w:eastAsia="Times New Roman" w:cs="Courier New"/>
          <w:color w:val="000000"/>
          <w:kern w:val="0"/>
          <w:sz w:val="20"/>
          <w:szCs w:val="21"/>
          <w:lang w:eastAsia="en-GB"/>
        </w:rPr>
        <w:t>env.Environment.screen.blit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.image</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def </w:t>
      </w:r>
      <w:proofErr w:type="spellStart"/>
      <w:r w:rsidRPr="009C1208">
        <w:rPr>
          <w:rFonts w:eastAsia="Times New Roman" w:cs="Courier New"/>
          <w:color w:val="000000"/>
          <w:kern w:val="0"/>
          <w:sz w:val="20"/>
          <w:szCs w:val="21"/>
          <w:lang w:eastAsia="en-GB"/>
        </w:rPr>
        <w:t>check_if_crashed</w:t>
      </w:r>
      <w:proofErr w:type="spellEnd"/>
      <w:r w:rsidRPr="009C1208">
        <w:rPr>
          <w:rFonts w:eastAsia="Times New Roman" w:cs="Courier New"/>
          <w:color w:val="000000"/>
          <w:kern w:val="0"/>
          <w:sz w:val="20"/>
          <w:szCs w:val="21"/>
          <w:lang w:eastAsia="en-GB"/>
        </w:rPr>
        <w:t>(</w:t>
      </w:r>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7800"/>
          <w:kern w:val="0"/>
          <w:sz w:val="20"/>
          <w:szCs w:val="21"/>
          <w:lang w:eastAsia="en-GB"/>
        </w:rPr>
        <w:t>"""Algorithm to check if car has crashed by checking overlaps"""</w:t>
      </w:r>
      <w:r w:rsidRPr="009C1208">
        <w:rPr>
          <w:rFonts w:eastAsia="Times New Roman" w:cs="Courier New"/>
          <w:i/>
          <w:iCs/>
          <w:color w:val="007800"/>
          <w:kern w:val="0"/>
          <w:sz w:val="20"/>
          <w:szCs w:val="21"/>
          <w:lang w:eastAsia="en-GB"/>
        </w:rPr>
        <w:br/>
        <w:t xml:space="preserve">        </w:t>
      </w:r>
      <w:proofErr w:type="spellStart"/>
      <w:r w:rsidRPr="009C1208">
        <w:rPr>
          <w:rFonts w:eastAsia="Times New Roman" w:cs="Courier New"/>
          <w:color w:val="000000"/>
          <w:kern w:val="0"/>
          <w:sz w:val="20"/>
          <w:szCs w:val="21"/>
          <w:lang w:eastAsia="en-GB"/>
        </w:rPr>
        <w:t>sample_points</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outline_points</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.mask.outline</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Samples points by checking every tenth point in the car outline to reduce time required</w:t>
      </w:r>
      <w:r w:rsidR="00151F78">
        <w:rPr>
          <w:rFonts w:eastAsia="Times New Roman" w:cs="Courier New"/>
          <w:i/>
          <w:iCs/>
          <w:color w:val="008000"/>
          <w:kern w:val="0"/>
          <w:sz w:val="20"/>
          <w:szCs w:val="21"/>
          <w:lang w:eastAsia="en-GB"/>
        </w:rPr>
        <w:t>.</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proofErr w:type="spellStart"/>
      <w:r w:rsidRPr="009C1208">
        <w:rPr>
          <w:rFonts w:eastAsia="Times New Roman" w:cs="Courier New"/>
          <w:color w:val="000000"/>
          <w:kern w:val="0"/>
          <w:sz w:val="20"/>
          <w:szCs w:val="21"/>
          <w:lang w:eastAsia="en-GB"/>
        </w:rPr>
        <w:t>i</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b/>
          <w:bCs/>
          <w:color w:val="000080"/>
          <w:kern w:val="0"/>
          <w:sz w:val="20"/>
          <w:szCs w:val="21"/>
          <w:lang w:eastAsia="en-GB"/>
        </w:rPr>
        <w:t xml:space="preserve">in </w:t>
      </w:r>
      <w:r w:rsidRPr="009C1208">
        <w:rPr>
          <w:rFonts w:eastAsia="Times New Roman" w:cs="Courier New"/>
          <w:color w:val="000080"/>
          <w:kern w:val="0"/>
          <w:sz w:val="20"/>
          <w:szCs w:val="21"/>
          <w:lang w:eastAsia="en-GB"/>
        </w:rPr>
        <w:t>range</w:t>
      </w:r>
      <w:r w:rsidRPr="009C1208">
        <w:rPr>
          <w:rFonts w:eastAsia="Times New Roman" w:cs="Courier New"/>
          <w:color w:val="000000"/>
          <w:kern w:val="0"/>
          <w:sz w:val="20"/>
          <w:szCs w:val="21"/>
          <w:lang w:eastAsia="en-GB"/>
        </w:rPr>
        <w:t>(</w:t>
      </w:r>
      <w:proofErr w:type="spellStart"/>
      <w:r w:rsidRPr="009C1208">
        <w:rPr>
          <w:rFonts w:eastAsia="Times New Roman" w:cs="Courier New"/>
          <w:color w:val="000080"/>
          <w:kern w:val="0"/>
          <w:sz w:val="20"/>
          <w:szCs w:val="21"/>
          <w:lang w:eastAsia="en-GB"/>
        </w:rPr>
        <w:t>len</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outline_points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000000"/>
          <w:kern w:val="0"/>
          <w:sz w:val="20"/>
          <w:szCs w:val="21"/>
          <w:lang w:eastAsia="en-GB"/>
        </w:rPr>
        <w:t>i</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 xml:space="preserve">10 </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sample_points.append</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outline_points</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i</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xml:space="preserve"># Points need to be </w:t>
      </w:r>
      <w:proofErr w:type="spellStart"/>
      <w:r w:rsidRPr="009C1208">
        <w:rPr>
          <w:rFonts w:eastAsia="Times New Roman" w:cs="Courier New"/>
          <w:i/>
          <w:iCs/>
          <w:color w:val="008000"/>
          <w:kern w:val="0"/>
          <w:sz w:val="20"/>
          <w:szCs w:val="21"/>
          <w:lang w:eastAsia="en-GB"/>
        </w:rPr>
        <w:t>offsetted</w:t>
      </w:r>
      <w:proofErr w:type="spellEnd"/>
      <w:r w:rsidRPr="009C1208">
        <w:rPr>
          <w:rFonts w:eastAsia="Times New Roman" w:cs="Courier New"/>
          <w:i/>
          <w:iCs/>
          <w:color w:val="008000"/>
          <w:kern w:val="0"/>
          <w:sz w:val="20"/>
          <w:szCs w:val="21"/>
          <w:lang w:eastAsia="en-GB"/>
        </w:rPr>
        <w:t xml:space="preserve"> as mask does not store absolute position</w:t>
      </w:r>
      <w:r w:rsidR="00151F78">
        <w:rPr>
          <w:rFonts w:eastAsia="Times New Roman" w:cs="Courier New"/>
          <w:i/>
          <w:iCs/>
          <w:color w:val="008000"/>
          <w:kern w:val="0"/>
          <w:sz w:val="20"/>
          <w:szCs w:val="21"/>
          <w:lang w:eastAsia="en-GB"/>
        </w:rPr>
        <w:t xml:space="preserve"> in environment.</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for </w:t>
      </w:r>
      <w:r w:rsidRPr="009C1208">
        <w:rPr>
          <w:rFonts w:eastAsia="Times New Roman" w:cs="Courier New"/>
          <w:color w:val="000000"/>
          <w:kern w:val="0"/>
          <w:sz w:val="20"/>
          <w:szCs w:val="21"/>
          <w:lang w:eastAsia="en-GB"/>
        </w:rPr>
        <w:t xml:space="preserve">point </w:t>
      </w:r>
      <w:r w:rsidRPr="009C1208">
        <w:rPr>
          <w:rFonts w:eastAsia="Times New Roman" w:cs="Courier New"/>
          <w:b/>
          <w:bCs/>
          <w:color w:val="000080"/>
          <w:kern w:val="0"/>
          <w:sz w:val="20"/>
          <w:szCs w:val="21"/>
          <w:lang w:eastAsia="en-GB"/>
        </w:rPr>
        <w:t xml:space="preserve">in </w:t>
      </w:r>
      <w:proofErr w:type="spellStart"/>
      <w:r w:rsidRPr="009C1208">
        <w:rPr>
          <w:rFonts w:eastAsia="Times New Roman" w:cs="Courier New"/>
          <w:color w:val="000000"/>
          <w:kern w:val="0"/>
          <w:sz w:val="20"/>
          <w:szCs w:val="21"/>
          <w:lang w:eastAsia="en-GB"/>
        </w:rPr>
        <w:t>sample_points</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 point[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 point[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.rect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r w:rsidRPr="009C1208">
        <w:rPr>
          <w:rFonts w:eastAsia="Times New Roman" w:cs="Courier New"/>
          <w:i/>
          <w:iCs/>
          <w:color w:val="008000"/>
          <w:kern w:val="0"/>
          <w:sz w:val="20"/>
          <w:szCs w:val="21"/>
          <w:lang w:eastAsia="en-GB"/>
        </w:rPr>
        <w:t># Checks for overlaps between sampled points to check if crashed into object</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 xml:space="preserve">if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.check_if_point_in_any_obstacle</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b/>
          <w:bCs/>
          <w:color w:val="000080"/>
          <w:kern w:val="0"/>
          <w:sz w:val="20"/>
          <w:szCs w:val="21"/>
          <w:lang w:eastAsia="en-GB"/>
        </w:rPr>
        <w:t xml:space="preserve">or </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.check_if_point_in_any_border</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adjusted_rect</w:t>
      </w:r>
      <w:proofErr w:type="spellEnd"/>
      <w:r w:rsidRPr="009C1208">
        <w:rPr>
          <w:rFonts w:eastAsia="Times New Roman" w:cs="Courier New"/>
          <w:color w:val="000000"/>
          <w:kern w:val="0"/>
          <w:sz w:val="20"/>
          <w:szCs w:val="21"/>
          <w:lang w:eastAsia="en-GB"/>
        </w:rPr>
        <w:t xml:space="preserve"> = [</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0</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25</w:t>
      </w:r>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offsetted_mask_point</w:t>
      </w:r>
      <w:proofErr w:type="spellEnd"/>
      <w:r w:rsidRPr="009C1208">
        <w:rPr>
          <w:rFonts w:eastAsia="Times New Roman" w:cs="Courier New"/>
          <w:color w:val="000000"/>
          <w:kern w:val="0"/>
          <w:sz w:val="20"/>
          <w:szCs w:val="21"/>
          <w:lang w:eastAsia="en-GB"/>
        </w:rPr>
        <w:t>[</w:t>
      </w:r>
      <w:r w:rsidRPr="009C1208">
        <w:rPr>
          <w:rFonts w:eastAsia="Times New Roman" w:cs="Courier New"/>
          <w:color w:val="0000FF"/>
          <w:kern w:val="0"/>
          <w:sz w:val="20"/>
          <w:szCs w:val="21"/>
          <w:lang w:eastAsia="en-GB"/>
        </w:rPr>
        <w:t>1</w:t>
      </w:r>
      <w:r w:rsidRPr="009C1208">
        <w:rPr>
          <w:rFonts w:eastAsia="Times New Roman" w:cs="Courier New"/>
          <w:color w:val="000000"/>
          <w:kern w:val="0"/>
          <w:sz w:val="20"/>
          <w:szCs w:val="21"/>
          <w:lang w:eastAsia="en-GB"/>
        </w:rPr>
        <w:t xml:space="preserve">] - </w:t>
      </w:r>
      <w:r w:rsidRPr="009C1208">
        <w:rPr>
          <w:rFonts w:eastAsia="Times New Roman" w:cs="Courier New"/>
          <w:color w:val="0000FF"/>
          <w:kern w:val="0"/>
          <w:sz w:val="20"/>
          <w:szCs w:val="21"/>
          <w:lang w:eastAsia="en-GB"/>
        </w:rPr>
        <w:t>25</w:t>
      </w:r>
      <w:r w:rsidRPr="009C1208">
        <w:rPr>
          <w:rFonts w:eastAsia="Times New Roman" w:cs="Courier New"/>
          <w:color w:val="000000"/>
          <w:kern w:val="0"/>
          <w:sz w:val="20"/>
          <w:szCs w:val="21"/>
          <w:lang w:eastAsia="en-GB"/>
        </w:rPr>
        <w:t>]</w:t>
      </w:r>
      <w:r w:rsidRPr="009C1208">
        <w:rPr>
          <w:rFonts w:eastAsia="Times New Roman" w:cs="Courier New"/>
          <w:color w:val="000000"/>
          <w:kern w:val="0"/>
          <w:sz w:val="20"/>
          <w:szCs w:val="21"/>
          <w:lang w:eastAsia="en-GB"/>
        </w:rPr>
        <w:br/>
      </w:r>
      <w:r w:rsidRPr="009C1208">
        <w:rPr>
          <w:rFonts w:eastAsia="Times New Roman" w:cs="Courier New"/>
          <w:color w:val="000000"/>
          <w:kern w:val="0"/>
          <w:sz w:val="20"/>
          <w:szCs w:val="21"/>
          <w:lang w:eastAsia="en-GB"/>
        </w:rPr>
        <w:br/>
        <w:t xml:space="preserve">                </w:t>
      </w:r>
      <w:proofErr w:type="spellStart"/>
      <w:r w:rsidRPr="009C1208">
        <w:rPr>
          <w:rFonts w:eastAsia="Times New Roman" w:cs="Courier New"/>
          <w:color w:val="000000"/>
          <w:kern w:val="0"/>
          <w:sz w:val="20"/>
          <w:szCs w:val="21"/>
          <w:lang w:eastAsia="en-GB"/>
        </w:rPr>
        <w:t>env.Environment.screen.blit</w:t>
      </w:r>
      <w:proofErr w:type="spellEnd"/>
      <w:r w:rsidRPr="009C1208">
        <w:rPr>
          <w:rFonts w:eastAsia="Times New Roman" w:cs="Courier New"/>
          <w:color w:val="000000"/>
          <w:kern w:val="0"/>
          <w:sz w:val="20"/>
          <w:szCs w:val="21"/>
          <w:lang w:eastAsia="en-GB"/>
        </w:rPr>
        <w:t>(</w:t>
      </w:r>
      <w:proofErr w:type="spellStart"/>
      <w:r w:rsidRPr="009C1208">
        <w:rPr>
          <w:rFonts w:eastAsia="Times New Roman" w:cs="Courier New"/>
          <w:color w:val="94558D"/>
          <w:kern w:val="0"/>
          <w:sz w:val="20"/>
          <w:szCs w:val="21"/>
          <w:lang w:eastAsia="en-GB"/>
        </w:rPr>
        <w:t>self</w:t>
      </w:r>
      <w:r w:rsidRPr="009C1208">
        <w:rPr>
          <w:rFonts w:eastAsia="Times New Roman" w:cs="Courier New"/>
          <w:color w:val="000000"/>
          <w:kern w:val="0"/>
          <w:sz w:val="20"/>
          <w:szCs w:val="21"/>
          <w:lang w:eastAsia="en-GB"/>
        </w:rPr>
        <w:t>.boom</w:t>
      </w:r>
      <w:proofErr w:type="spellEnd"/>
      <w:r w:rsidRPr="009C1208">
        <w:rPr>
          <w:rFonts w:eastAsia="Times New Roman" w:cs="Courier New"/>
          <w:color w:val="000000"/>
          <w:kern w:val="0"/>
          <w:sz w:val="20"/>
          <w:szCs w:val="21"/>
          <w:lang w:eastAsia="en-GB"/>
        </w:rPr>
        <w:t xml:space="preserve">, </w:t>
      </w:r>
      <w:proofErr w:type="spellStart"/>
      <w:r w:rsidRPr="009C1208">
        <w:rPr>
          <w:rFonts w:eastAsia="Times New Roman" w:cs="Courier New"/>
          <w:color w:val="000000"/>
          <w:kern w:val="0"/>
          <w:sz w:val="20"/>
          <w:szCs w:val="21"/>
          <w:lang w:eastAsia="en-GB"/>
        </w:rPr>
        <w:t>adjusted_rect</w:t>
      </w:r>
      <w:proofErr w:type="spellEnd"/>
      <w:r w:rsidRPr="009C1208">
        <w:rPr>
          <w:rFonts w:eastAsia="Times New Roman" w:cs="Courier New"/>
          <w:color w:val="000000"/>
          <w:kern w:val="0"/>
          <w:sz w:val="20"/>
          <w:szCs w:val="21"/>
          <w:lang w:eastAsia="en-GB"/>
        </w:rPr>
        <w:t xml:space="preserve">)  </w:t>
      </w:r>
      <w:r w:rsidRPr="009C1208">
        <w:rPr>
          <w:rFonts w:eastAsia="Times New Roman" w:cs="Courier New"/>
          <w:i/>
          <w:iCs/>
          <w:color w:val="008000"/>
          <w:kern w:val="0"/>
          <w:sz w:val="20"/>
          <w:szCs w:val="21"/>
          <w:lang w:eastAsia="en-GB"/>
        </w:rPr>
        <w:t># Display collision graphic</w:t>
      </w:r>
      <w:r w:rsidR="00956079">
        <w:rPr>
          <w:rFonts w:eastAsia="Times New Roman" w:cs="Courier New"/>
          <w:i/>
          <w:iCs/>
          <w:color w:val="008000"/>
          <w:kern w:val="0"/>
          <w:sz w:val="20"/>
          <w:szCs w:val="21"/>
          <w:lang w:eastAsia="en-GB"/>
        </w:rPr>
        <w:t xml:space="preserve"> at collision point</w:t>
      </w:r>
      <w:r w:rsidRPr="009C1208">
        <w:rPr>
          <w:rFonts w:eastAsia="Times New Roman" w:cs="Courier New"/>
          <w:i/>
          <w:iCs/>
          <w:color w:val="008000"/>
          <w:kern w:val="0"/>
          <w:sz w:val="20"/>
          <w:szCs w:val="21"/>
          <w:lang w:eastAsia="en-GB"/>
        </w:rPr>
        <w:t xml:space="preserve"> if crashed</w:t>
      </w:r>
      <w:r w:rsidRPr="009C1208">
        <w:rPr>
          <w:rFonts w:eastAsia="Times New Roman" w:cs="Courier New"/>
          <w:i/>
          <w:iCs/>
          <w:color w:val="008000"/>
          <w:kern w:val="0"/>
          <w:sz w:val="20"/>
          <w:szCs w:val="21"/>
          <w:lang w:eastAsia="en-GB"/>
        </w:rPr>
        <w:br/>
        <w:t xml:space="preserve">                </w:t>
      </w:r>
      <w:r w:rsidRPr="009C1208">
        <w:rPr>
          <w:rFonts w:eastAsia="Times New Roman" w:cs="Courier New"/>
          <w:b/>
          <w:bCs/>
          <w:color w:val="000080"/>
          <w:kern w:val="0"/>
          <w:sz w:val="20"/>
          <w:szCs w:val="21"/>
          <w:lang w:eastAsia="en-GB"/>
        </w:rPr>
        <w:t>return True</w:t>
      </w:r>
    </w:p>
    <w:p w14:paraId="5645D6D5" w14:textId="09FE1C6B" w:rsidR="0015651A" w:rsidRPr="00FE7F30" w:rsidRDefault="0083538B" w:rsidP="00FE7F30">
      <w:pPr>
        <w:pStyle w:val="HTMLPreformatted"/>
        <w:shd w:val="clear" w:color="auto" w:fill="FFFFFF"/>
        <w:rPr>
          <w:rFonts w:eastAsia="Times New Roman" w:cs="Courier New"/>
          <w:color w:val="000000"/>
          <w:kern w:val="0"/>
          <w:sz w:val="20"/>
          <w:szCs w:val="21"/>
          <w:lang w:eastAsia="en-GB"/>
        </w:rPr>
      </w:pPr>
      <w:r w:rsidRPr="009C1208">
        <w:rPr>
          <w:rFonts w:eastAsia="Times New Roman" w:cs="Courier New"/>
          <w:i/>
          <w:iCs/>
          <w:color w:val="008000"/>
          <w:kern w:val="0"/>
          <w:sz w:val="20"/>
          <w:szCs w:val="21"/>
          <w:lang w:eastAsia="en-GB"/>
        </w:rPr>
        <w:t xml:space="preserve"># </w:t>
      </w:r>
      <w:r>
        <w:rPr>
          <w:rFonts w:eastAsia="Times New Roman" w:cs="Courier New"/>
          <w:i/>
          <w:iCs/>
          <w:color w:val="008000"/>
          <w:kern w:val="0"/>
          <w:sz w:val="20"/>
          <w:szCs w:val="21"/>
          <w:lang w:eastAsia="en-GB"/>
        </w:rPr>
        <w:t>Otherwise False: no collision</w:t>
      </w:r>
      <w:r w:rsidR="00257692" w:rsidRPr="009C1208">
        <w:rPr>
          <w:rFonts w:eastAsia="Times New Roman" w:cs="Courier New"/>
          <w:b/>
          <w:bCs/>
          <w:color w:val="000080"/>
          <w:kern w:val="0"/>
          <w:sz w:val="20"/>
          <w:szCs w:val="21"/>
          <w:lang w:eastAsia="en-GB"/>
        </w:rPr>
        <w:br/>
        <w:t xml:space="preserve">        return False</w:t>
      </w:r>
      <w:r w:rsidR="00257692" w:rsidRPr="009C1208">
        <w:rPr>
          <w:rFonts w:eastAsia="Times New Roman" w:cs="Courier New"/>
          <w:b/>
          <w:bCs/>
          <w:color w:val="000080"/>
          <w:kern w:val="0"/>
          <w:sz w:val="20"/>
          <w:szCs w:val="21"/>
          <w:lang w:eastAsia="en-GB"/>
        </w:rPr>
        <w:br/>
      </w:r>
      <w:r w:rsidR="00257692" w:rsidRPr="009C1208">
        <w:rPr>
          <w:rFonts w:eastAsia="Times New Roman" w:cs="Courier New"/>
          <w:b/>
          <w:bCs/>
          <w:color w:val="000080"/>
          <w:kern w:val="0"/>
          <w:sz w:val="20"/>
          <w:szCs w:val="21"/>
          <w:lang w:eastAsia="en-GB"/>
        </w:rPr>
        <w:br/>
        <w:t xml:space="preserve">    def </w:t>
      </w:r>
      <w:proofErr w:type="spellStart"/>
      <w:r w:rsidR="00257692" w:rsidRPr="009C1208">
        <w:rPr>
          <w:rFonts w:eastAsia="Times New Roman" w:cs="Courier New"/>
          <w:color w:val="000000"/>
          <w:kern w:val="0"/>
          <w:sz w:val="20"/>
          <w:szCs w:val="21"/>
          <w:lang w:eastAsia="en-GB"/>
        </w:rPr>
        <w:t>get_arm_distance</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 arm, x, y, angle, offset):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7800"/>
          <w:kern w:val="0"/>
          <w:sz w:val="20"/>
          <w:szCs w:val="21"/>
          <w:lang w:eastAsia="en-GB"/>
        </w:rPr>
        <w:t>"""</w:t>
      </w:r>
      <w:r w:rsidR="009F6B29" w:rsidRPr="009C1208">
        <w:rPr>
          <w:rFonts w:eastAsia="Times New Roman" w:cs="Courier New"/>
          <w:i/>
          <w:iCs/>
          <w:color w:val="007800"/>
          <w:kern w:val="0"/>
          <w:szCs w:val="21"/>
          <w:lang w:eastAsia="en-GB"/>
        </w:rPr>
        <w:t>Method</w:t>
      </w:r>
      <w:r w:rsidR="00257692" w:rsidRPr="009C1208">
        <w:rPr>
          <w:rFonts w:eastAsia="Times New Roman" w:cs="Courier New"/>
          <w:i/>
          <w:iCs/>
          <w:color w:val="007800"/>
          <w:kern w:val="0"/>
          <w:sz w:val="20"/>
          <w:szCs w:val="21"/>
          <w:lang w:eastAsia="en-GB"/>
        </w:rPr>
        <w:t xml:space="preserve"> to return sensor distance to objects"""</w:t>
      </w:r>
      <w:r w:rsidR="00257692" w:rsidRPr="009C1208">
        <w:rPr>
          <w:rFonts w:eastAsia="Times New Roman" w:cs="Courier New"/>
          <w:i/>
          <w:iCs/>
          <w:color w:val="007800"/>
          <w:kern w:val="0"/>
          <w:sz w:val="20"/>
          <w:szCs w:val="21"/>
          <w:lang w:eastAsia="en-GB"/>
        </w:rPr>
        <w:br/>
      </w:r>
      <w:r w:rsidR="00257692" w:rsidRPr="009C1208">
        <w:rPr>
          <w:rFonts w:eastAsia="Times New Roman" w:cs="Courier New"/>
          <w:i/>
          <w:iCs/>
          <w:color w:val="0078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t xml:space="preserve"> = </w:t>
      </w:r>
      <w:r w:rsidR="00257692" w:rsidRPr="009C1208">
        <w:rPr>
          <w:rFonts w:eastAsia="Times New Roman" w:cs="Courier New"/>
          <w:color w:val="0000FF"/>
          <w:kern w:val="0"/>
          <w:sz w:val="20"/>
          <w:szCs w:val="21"/>
          <w:lang w:eastAsia="en-GB"/>
        </w:rPr>
        <w:t xml:space="preserve">0  </w:t>
      </w:r>
      <w:r w:rsidR="00257692" w:rsidRPr="009C1208">
        <w:rPr>
          <w:rFonts w:eastAsia="Times New Roman" w:cs="Courier New"/>
          <w:i/>
          <w:iCs/>
          <w:color w:val="008000"/>
          <w:kern w:val="0"/>
          <w:sz w:val="20"/>
          <w:szCs w:val="21"/>
          <w:lang w:eastAsia="en-GB"/>
        </w:rPr>
        <w:t># Used to count the distance.</w:t>
      </w:r>
      <w:r w:rsidR="00257692" w:rsidRPr="009C1208">
        <w:rPr>
          <w:rFonts w:eastAsia="Times New Roman" w:cs="Courier New"/>
          <w:i/>
          <w:iCs/>
          <w:color w:val="008000"/>
          <w:kern w:val="0"/>
          <w:sz w:val="20"/>
          <w:szCs w:val="21"/>
          <w:lang w:eastAsia="en-GB"/>
        </w:rPr>
        <w:br/>
        <w:t xml:space="preserve">        # Look at each point and see if we've hit something.</w:t>
      </w:r>
      <w:r w:rsidR="00257692" w:rsidRPr="009C1208">
        <w:rPr>
          <w:rFonts w:eastAsia="Times New Roman" w:cs="Courier New"/>
          <w:i/>
          <w:iCs/>
          <w:color w:val="008000"/>
          <w:kern w:val="0"/>
          <w:sz w:val="20"/>
          <w:szCs w:val="21"/>
          <w:lang w:eastAsia="en-GB"/>
        </w:rPr>
        <w:br/>
      </w:r>
      <w:r w:rsidR="00257692" w:rsidRPr="009C1208">
        <w:rPr>
          <w:rFonts w:eastAsia="Times New Roman" w:cs="Courier New"/>
          <w:i/>
          <w:iCs/>
          <w:color w:val="008000"/>
          <w:kern w:val="0"/>
          <w:sz w:val="20"/>
          <w:szCs w:val="21"/>
          <w:lang w:eastAsia="en-GB"/>
        </w:rPr>
        <w:lastRenderedPageBreak/>
        <w:br/>
        <w:t xml:space="preserve">        </w:t>
      </w:r>
      <w:r w:rsidR="00257692" w:rsidRPr="009C1208">
        <w:rPr>
          <w:rFonts w:eastAsia="Times New Roman" w:cs="Courier New"/>
          <w:b/>
          <w:bCs/>
          <w:color w:val="000080"/>
          <w:kern w:val="0"/>
          <w:sz w:val="20"/>
          <w:szCs w:val="21"/>
          <w:lang w:eastAsia="en-GB"/>
        </w:rPr>
        <w:t xml:space="preserve">for </w:t>
      </w:r>
      <w:r w:rsidR="00257692" w:rsidRPr="009C1208">
        <w:rPr>
          <w:rFonts w:eastAsia="Times New Roman" w:cs="Courier New"/>
          <w:color w:val="000000"/>
          <w:kern w:val="0"/>
          <w:sz w:val="20"/>
          <w:szCs w:val="21"/>
          <w:lang w:eastAsia="en-GB"/>
        </w:rPr>
        <w:t xml:space="preserve">point </w:t>
      </w:r>
      <w:r w:rsidR="00257692" w:rsidRPr="009C1208">
        <w:rPr>
          <w:rFonts w:eastAsia="Times New Roman" w:cs="Courier New"/>
          <w:b/>
          <w:bCs/>
          <w:color w:val="000080"/>
          <w:kern w:val="0"/>
          <w:sz w:val="20"/>
          <w:szCs w:val="21"/>
          <w:lang w:eastAsia="en-GB"/>
        </w:rPr>
        <w:t xml:space="preserve">in </w:t>
      </w:r>
      <w:r w:rsidR="00257692" w:rsidRPr="009C1208">
        <w:rPr>
          <w:rFonts w:eastAsia="Times New Roman" w:cs="Courier New"/>
          <w:color w:val="000000"/>
          <w:kern w:val="0"/>
          <w:sz w:val="20"/>
          <w:szCs w:val="21"/>
          <w:lang w:eastAsia="en-GB"/>
        </w:rPr>
        <w:t>arm:</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t xml:space="preserve"> += </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FF"/>
          <w:kern w:val="0"/>
          <w:sz w:val="20"/>
          <w:szCs w:val="21"/>
          <w:lang w:eastAsia="en-GB"/>
        </w:rPr>
        <w:br/>
        <w:t xml:space="preserve">            </w:t>
      </w:r>
      <w:r w:rsidR="00257692" w:rsidRPr="009C1208">
        <w:rPr>
          <w:rFonts w:eastAsia="Times New Roman" w:cs="Courier New"/>
          <w:i/>
          <w:iCs/>
          <w:color w:val="008000"/>
          <w:kern w:val="0"/>
          <w:sz w:val="20"/>
          <w:szCs w:val="21"/>
          <w:lang w:eastAsia="en-GB"/>
        </w:rPr>
        <w:t># Move the point to the right spot.</w:t>
      </w:r>
      <w:r w:rsidR="00257692" w:rsidRPr="009C1208">
        <w:rPr>
          <w:rFonts w:eastAsia="Times New Roman" w:cs="Courier New"/>
          <w:i/>
          <w:iCs/>
          <w:color w:val="008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.get_rotated_point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x, y, point[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point[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angle + offset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8000"/>
          <w:kern w:val="0"/>
          <w:sz w:val="20"/>
          <w:szCs w:val="21"/>
          <w:lang w:eastAsia="en-GB"/>
        </w:rPr>
        <w:t xml:space="preserve"># Check if we've hit something. Return the current </w:t>
      </w:r>
      <w:proofErr w:type="spellStart"/>
      <w:r w:rsidR="00257692" w:rsidRPr="009C1208">
        <w:rPr>
          <w:rFonts w:eastAsia="Times New Roman" w:cs="Courier New"/>
          <w:i/>
          <w:iCs/>
          <w:color w:val="008000"/>
          <w:kern w:val="0"/>
          <w:sz w:val="20"/>
          <w:szCs w:val="21"/>
          <w:lang w:eastAsia="en-GB"/>
        </w:rPr>
        <w:t>i</w:t>
      </w:r>
      <w:proofErr w:type="spellEnd"/>
      <w:r w:rsidR="00257692" w:rsidRPr="009C1208">
        <w:rPr>
          <w:rFonts w:eastAsia="Times New Roman" w:cs="Courier New"/>
          <w:i/>
          <w:iCs/>
          <w:color w:val="008000"/>
          <w:kern w:val="0"/>
          <w:sz w:val="20"/>
          <w:szCs w:val="21"/>
          <w:lang w:eastAsia="en-GB"/>
        </w:rPr>
        <w:t xml:space="preserve"> (distance) if we did.</w:t>
      </w:r>
      <w:r w:rsidR="00257692" w:rsidRPr="009C1208">
        <w:rPr>
          <w:rFonts w:eastAsia="Times New Roman" w:cs="Courier New"/>
          <w:i/>
          <w:iCs/>
          <w:color w:val="008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if </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xml:space="preserve">] &lt;= </w:t>
      </w:r>
      <w:r w:rsidR="00257692" w:rsidRPr="009C1208">
        <w:rPr>
          <w:rFonts w:eastAsia="Times New Roman" w:cs="Courier New"/>
          <w:color w:val="0000FF"/>
          <w:kern w:val="0"/>
          <w:sz w:val="20"/>
          <w:szCs w:val="21"/>
          <w:lang w:eastAsia="en-GB"/>
        </w:rPr>
        <w:t xml:space="preserve">0 </w:t>
      </w:r>
      <w:r w:rsidR="00257692" w:rsidRPr="009C1208">
        <w:rPr>
          <w:rFonts w:eastAsia="Times New Roman" w:cs="Courier New"/>
          <w:b/>
          <w:bCs/>
          <w:color w:val="000080"/>
          <w:kern w:val="0"/>
          <w:sz w:val="20"/>
          <w:szCs w:val="21"/>
          <w:lang w:eastAsia="en-GB"/>
        </w:rPr>
        <w:t xml:space="preserve">or </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&lt;= </w:t>
      </w:r>
      <w:r w:rsidR="00257692" w:rsidRPr="009C1208">
        <w:rPr>
          <w:rFonts w:eastAsia="Times New Roman" w:cs="Courier New"/>
          <w:color w:val="0000FF"/>
          <w:kern w:val="0"/>
          <w:sz w:val="20"/>
          <w:szCs w:val="21"/>
          <w:lang w:eastAsia="en-GB"/>
        </w:rPr>
        <w:t xml:space="preserve">0 </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or </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xml:space="preserve">] &gt;= </w:t>
      </w:r>
      <w:proofErr w:type="spellStart"/>
      <w:r w:rsidR="00257692" w:rsidRPr="009C1208">
        <w:rPr>
          <w:rFonts w:eastAsia="Times New Roman" w:cs="Courier New"/>
          <w:color w:val="000000"/>
          <w:kern w:val="0"/>
          <w:sz w:val="20"/>
          <w:szCs w:val="21"/>
          <w:lang w:eastAsia="en-GB"/>
        </w:rPr>
        <w:t>env.Environment.width</w:t>
      </w:r>
      <w:proofErr w:type="spellEnd"/>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b/>
          <w:bCs/>
          <w:color w:val="000080"/>
          <w:kern w:val="0"/>
          <w:sz w:val="20"/>
          <w:szCs w:val="21"/>
          <w:lang w:eastAsia="en-GB"/>
        </w:rPr>
        <w:t xml:space="preserve">or </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&gt;= </w:t>
      </w:r>
      <w:proofErr w:type="spellStart"/>
      <w:r w:rsidR="00257692" w:rsidRPr="009C1208">
        <w:rPr>
          <w:rFonts w:eastAsia="Times New Roman" w:cs="Courier New"/>
          <w:color w:val="000000"/>
          <w:kern w:val="0"/>
          <w:sz w:val="20"/>
          <w:szCs w:val="21"/>
          <w:lang w:eastAsia="en-GB"/>
        </w:rPr>
        <w:t>env.Environment.height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i/>
          <w:iCs/>
          <w:color w:val="008000"/>
          <w:kern w:val="0"/>
          <w:sz w:val="20"/>
          <w:szCs w:val="21"/>
          <w:lang w:eastAsia="en-GB"/>
        </w:rPr>
        <w:t># Sensor is off the screen.</w:t>
      </w:r>
      <w:r w:rsidR="00257692" w:rsidRPr="009C1208">
        <w:rPr>
          <w:rFonts w:eastAsia="Times New Roman" w:cs="Courier New"/>
          <w:i/>
          <w:iCs/>
          <w:color w:val="008000"/>
          <w:kern w:val="0"/>
          <w:sz w:val="20"/>
          <w:szCs w:val="21"/>
          <w:lang w:eastAsia="en-GB"/>
        </w:rPr>
        <w:br/>
        <w:t xml:space="preserve">            </w:t>
      </w:r>
      <w:proofErr w:type="spellStart"/>
      <w:r w:rsidR="00257692" w:rsidRPr="009C1208">
        <w:rPr>
          <w:rFonts w:eastAsia="Times New Roman" w:cs="Courier New"/>
          <w:b/>
          <w:bCs/>
          <w:color w:val="000080"/>
          <w:kern w:val="0"/>
          <w:sz w:val="20"/>
          <w:szCs w:val="21"/>
          <w:lang w:eastAsia="en-GB"/>
        </w:rPr>
        <w:t>elif</w:t>
      </w:r>
      <w:proofErr w:type="spellEnd"/>
      <w:r w:rsidR="00257692" w:rsidRPr="009C1208">
        <w:rPr>
          <w:rFonts w:eastAsia="Times New Roman" w:cs="Courier New"/>
          <w:b/>
          <w:bCs/>
          <w:color w:val="000080"/>
          <w:kern w:val="0"/>
          <w:sz w:val="20"/>
          <w:szCs w:val="21"/>
          <w:lang w:eastAsia="en-GB"/>
        </w:rPr>
        <w:t xml:space="preserve">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.check_if_point_in_any_obstacle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b/>
          <w:bCs/>
          <w:color w:val="000080"/>
          <w:kern w:val="0"/>
          <w:sz w:val="20"/>
          <w:szCs w:val="21"/>
          <w:lang w:eastAsia="en-GB"/>
        </w:rPr>
        <w:t>elif</w:t>
      </w:r>
      <w:proofErr w:type="spellEnd"/>
      <w:r w:rsidR="00257692" w:rsidRPr="009C1208">
        <w:rPr>
          <w:rFonts w:eastAsia="Times New Roman" w:cs="Courier New"/>
          <w:b/>
          <w:bCs/>
          <w:color w:val="00008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constants.DRAW_SENSORS</w:t>
      </w:r>
      <w:proofErr w:type="spellEnd"/>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i/>
          <w:iCs/>
          <w:color w:val="008000"/>
          <w:kern w:val="0"/>
          <w:sz w:val="20"/>
          <w:szCs w:val="21"/>
          <w:lang w:eastAsia="en-GB"/>
        </w:rPr>
        <w:t xml:space="preserve"># Only render sensor arms </w:t>
      </w:r>
      <w:r w:rsidR="00B852CA">
        <w:rPr>
          <w:rFonts w:eastAsia="Times New Roman" w:cs="Courier New"/>
          <w:i/>
          <w:iCs/>
          <w:color w:val="008000"/>
          <w:kern w:val="0"/>
          <w:sz w:val="20"/>
          <w:szCs w:val="21"/>
          <w:lang w:eastAsia="en-GB"/>
        </w:rPr>
        <w:t>if</w:t>
      </w:r>
      <w:r w:rsidR="00257692" w:rsidRPr="009C1208">
        <w:rPr>
          <w:rFonts w:eastAsia="Times New Roman" w:cs="Courier New"/>
          <w:i/>
          <w:iCs/>
          <w:color w:val="008000"/>
          <w:kern w:val="0"/>
          <w:sz w:val="20"/>
          <w:szCs w:val="21"/>
          <w:lang w:eastAsia="en-GB"/>
        </w:rPr>
        <w:t xml:space="preserve"> specified</w:t>
      </w:r>
      <w:r w:rsidR="00257692" w:rsidRPr="009C1208">
        <w:rPr>
          <w:rFonts w:eastAsia="Times New Roman" w:cs="Courier New"/>
          <w:i/>
          <w:iCs/>
          <w:color w:val="008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pygame.draw.circle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env.Environment.screen</w:t>
      </w:r>
      <w:proofErr w:type="spellEnd"/>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constants.BLACK</w:t>
      </w:r>
      <w:proofErr w:type="spellEnd"/>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rotated_p</w:t>
      </w:r>
      <w:proofErr w:type="spellEnd"/>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color w:val="0000FF"/>
          <w:kern w:val="0"/>
          <w:sz w:val="20"/>
          <w:szCs w:val="21"/>
          <w:lang w:eastAsia="en-GB"/>
        </w:rPr>
        <w:t>2</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8000"/>
          <w:kern w:val="0"/>
          <w:sz w:val="20"/>
          <w:szCs w:val="21"/>
          <w:lang w:eastAsia="en-GB"/>
        </w:rPr>
        <w:t># Return the distance for the arm.</w:t>
      </w:r>
      <w:r w:rsidR="00257692" w:rsidRPr="009C1208">
        <w:rPr>
          <w:rFonts w:eastAsia="Times New Roman" w:cs="Courier New"/>
          <w:i/>
          <w:iCs/>
          <w:color w:val="008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check_if_point_in_any_border</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 point):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7800"/>
          <w:kern w:val="0"/>
          <w:sz w:val="20"/>
          <w:szCs w:val="21"/>
          <w:lang w:eastAsia="en-GB"/>
        </w:rPr>
        <w:t>"""Method to check for border intersection with a point"""</w:t>
      </w:r>
      <w:r w:rsidR="00257692" w:rsidRPr="009C1208">
        <w:rPr>
          <w:rFonts w:eastAsia="Times New Roman" w:cs="Courier New"/>
          <w:i/>
          <w:iCs/>
          <w:color w:val="0078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for </w:t>
      </w:r>
      <w:r w:rsidR="00257692" w:rsidRPr="009C1208">
        <w:rPr>
          <w:rFonts w:eastAsia="Times New Roman" w:cs="Courier New"/>
          <w:color w:val="000000"/>
          <w:kern w:val="0"/>
          <w:sz w:val="20"/>
          <w:szCs w:val="21"/>
          <w:lang w:eastAsia="en-GB"/>
        </w:rPr>
        <w:t xml:space="preserve">border </w:t>
      </w:r>
      <w:r w:rsidR="00257692" w:rsidRPr="009C1208">
        <w:rPr>
          <w:rFonts w:eastAsia="Times New Roman" w:cs="Courier New"/>
          <w:b/>
          <w:bCs/>
          <w:color w:val="000080"/>
          <w:kern w:val="0"/>
          <w:sz w:val="20"/>
          <w:szCs w:val="21"/>
          <w:lang w:eastAsia="en-GB"/>
        </w:rPr>
        <w:t xml:space="preserve">in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.borders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if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.check_inside_rect</w:t>
      </w:r>
      <w:proofErr w:type="spellEnd"/>
      <w:r w:rsidR="00257692" w:rsidRPr="009C1208">
        <w:rPr>
          <w:rFonts w:eastAsia="Times New Roman" w:cs="Courier New"/>
          <w:color w:val="000000"/>
          <w:kern w:val="0"/>
          <w:sz w:val="20"/>
          <w:szCs w:val="21"/>
          <w:lang w:eastAsia="en-GB"/>
        </w:rPr>
        <w:t>(point[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point[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border):</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return True</w:t>
      </w:r>
      <w:r w:rsidR="00257692" w:rsidRPr="009C1208">
        <w:rPr>
          <w:rFonts w:eastAsia="Times New Roman" w:cs="Courier New"/>
          <w:b/>
          <w:bCs/>
          <w:color w:val="000080"/>
          <w:kern w:val="0"/>
          <w:sz w:val="20"/>
          <w:szCs w:val="21"/>
          <w:lang w:eastAsia="en-GB"/>
        </w:rPr>
        <w:br/>
        <w:t xml:space="preserve">        return False</w:t>
      </w:r>
      <w:r w:rsidR="00257692" w:rsidRPr="009C1208">
        <w:rPr>
          <w:rFonts w:eastAsia="Times New Roman" w:cs="Courier New"/>
          <w:b/>
          <w:bCs/>
          <w:color w:val="000080"/>
          <w:kern w:val="0"/>
          <w:sz w:val="20"/>
          <w:szCs w:val="21"/>
          <w:lang w:eastAsia="en-GB"/>
        </w:rPr>
        <w:br/>
      </w:r>
      <w:r w:rsidR="00257692" w:rsidRPr="009C1208">
        <w:rPr>
          <w:rFonts w:eastAsia="Times New Roman" w:cs="Courier New"/>
          <w:b/>
          <w:bCs/>
          <w:color w:val="000080"/>
          <w:kern w:val="0"/>
          <w:sz w:val="20"/>
          <w:szCs w:val="21"/>
          <w:lang w:eastAsia="en-GB"/>
        </w:rPr>
        <w:br/>
        <w:t xml:space="preserve">    def </w:t>
      </w:r>
      <w:proofErr w:type="spellStart"/>
      <w:r w:rsidR="00257692" w:rsidRPr="009C1208">
        <w:rPr>
          <w:rFonts w:eastAsia="Times New Roman" w:cs="Courier New"/>
          <w:color w:val="000000"/>
          <w:kern w:val="0"/>
          <w:sz w:val="20"/>
          <w:szCs w:val="21"/>
          <w:lang w:eastAsia="en-GB"/>
        </w:rPr>
        <w:t>check_if_point_in_any_obstacle</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 point):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7800"/>
          <w:kern w:val="0"/>
          <w:sz w:val="20"/>
          <w:szCs w:val="21"/>
          <w:lang w:eastAsia="en-GB"/>
        </w:rPr>
        <w:t>"""Method to check for obstacle intersection with a point"""</w:t>
      </w:r>
      <w:r w:rsidR="00257692" w:rsidRPr="009C1208">
        <w:rPr>
          <w:rFonts w:eastAsia="Times New Roman" w:cs="Courier New"/>
          <w:i/>
          <w:iCs/>
          <w:color w:val="0078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for </w:t>
      </w:r>
      <w:r w:rsidR="00257692" w:rsidRPr="009C1208">
        <w:rPr>
          <w:rFonts w:eastAsia="Times New Roman" w:cs="Courier New"/>
          <w:color w:val="000000"/>
          <w:kern w:val="0"/>
          <w:sz w:val="20"/>
          <w:szCs w:val="21"/>
          <w:lang w:eastAsia="en-GB"/>
        </w:rPr>
        <w:t xml:space="preserve">obstacle </w:t>
      </w:r>
      <w:r w:rsidR="00257692" w:rsidRPr="009C1208">
        <w:rPr>
          <w:rFonts w:eastAsia="Times New Roman" w:cs="Courier New"/>
          <w:b/>
          <w:bCs/>
          <w:color w:val="000080"/>
          <w:kern w:val="0"/>
          <w:sz w:val="20"/>
          <w:szCs w:val="21"/>
          <w:lang w:eastAsia="en-GB"/>
        </w:rPr>
        <w:t xml:space="preserve">in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.obstacles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if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.check_inside_circle</w:t>
      </w:r>
      <w:proofErr w:type="spellEnd"/>
      <w:r w:rsidR="00257692" w:rsidRPr="009C1208">
        <w:rPr>
          <w:rFonts w:eastAsia="Times New Roman" w:cs="Courier New"/>
          <w:color w:val="000000"/>
          <w:kern w:val="0"/>
          <w:sz w:val="20"/>
          <w:szCs w:val="21"/>
          <w:lang w:eastAsia="en-GB"/>
        </w:rPr>
        <w:t>(point[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point[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obstacle.pos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obstacle.pos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obstacle.radius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return True</w:t>
      </w:r>
      <w:r w:rsidR="00257692" w:rsidRPr="009C1208">
        <w:rPr>
          <w:rFonts w:eastAsia="Times New Roman" w:cs="Courier New"/>
          <w:b/>
          <w:bCs/>
          <w:color w:val="000080"/>
          <w:kern w:val="0"/>
          <w:sz w:val="20"/>
          <w:szCs w:val="21"/>
          <w:lang w:eastAsia="en-GB"/>
        </w:rPr>
        <w:br/>
        <w:t xml:space="preserve">        return False</w:t>
      </w:r>
      <w:r w:rsidR="00257692" w:rsidRPr="009C1208">
        <w:rPr>
          <w:rFonts w:eastAsia="Times New Roman" w:cs="Courier New"/>
          <w:b/>
          <w:bCs/>
          <w:color w:val="000080"/>
          <w:kern w:val="0"/>
          <w:sz w:val="20"/>
          <w:szCs w:val="21"/>
          <w:lang w:eastAsia="en-GB"/>
        </w:rPr>
        <w:br/>
      </w:r>
      <w:r w:rsidR="00257692" w:rsidRPr="009C1208">
        <w:rPr>
          <w:rFonts w:eastAsia="Times New Roman" w:cs="Courier New"/>
          <w:b/>
          <w:bCs/>
          <w:color w:val="000080"/>
          <w:kern w:val="0"/>
          <w:sz w:val="20"/>
          <w:szCs w:val="21"/>
          <w:lang w:eastAsia="en-GB"/>
        </w:rPr>
        <w:br/>
        <w:t xml:space="preserve">    </w:t>
      </w:r>
      <w:r w:rsidR="00257692" w:rsidRPr="009C1208">
        <w:rPr>
          <w:rFonts w:eastAsia="Times New Roman" w:cs="Courier New"/>
          <w:i/>
          <w:iCs/>
          <w:color w:val="008000"/>
          <w:kern w:val="0"/>
          <w:sz w:val="20"/>
          <w:szCs w:val="21"/>
          <w:lang w:eastAsia="en-GB"/>
        </w:rPr>
        <w:t># Static helper methods to check for point intersections with circles and rectangles</w:t>
      </w:r>
      <w:r w:rsidR="00257692" w:rsidRPr="009C1208">
        <w:rPr>
          <w:rFonts w:eastAsia="Times New Roman" w:cs="Courier New"/>
          <w:i/>
          <w:iCs/>
          <w:color w:val="008000"/>
          <w:kern w:val="0"/>
          <w:sz w:val="20"/>
          <w:szCs w:val="21"/>
          <w:lang w:eastAsia="en-GB"/>
        </w:rPr>
        <w:br/>
        <w:t xml:space="preserve">    </w:t>
      </w:r>
      <w:r w:rsidR="00257692" w:rsidRPr="009C1208">
        <w:rPr>
          <w:rFonts w:eastAsia="Times New Roman" w:cs="Courier New"/>
          <w:color w:val="0000B2"/>
          <w:kern w:val="0"/>
          <w:sz w:val="20"/>
          <w:szCs w:val="21"/>
          <w:lang w:eastAsia="en-GB"/>
        </w:rPr>
        <w:t>@</w:t>
      </w:r>
      <w:proofErr w:type="spellStart"/>
      <w:r w:rsidR="00257692" w:rsidRPr="009C1208">
        <w:rPr>
          <w:rFonts w:eastAsia="Times New Roman" w:cs="Courier New"/>
          <w:color w:val="0000B2"/>
          <w:kern w:val="0"/>
          <w:sz w:val="20"/>
          <w:szCs w:val="21"/>
          <w:lang w:eastAsia="en-GB"/>
        </w:rPr>
        <w:t>staticmethod</w:t>
      </w:r>
      <w:proofErr w:type="spellEnd"/>
      <w:r w:rsidR="00257692" w:rsidRPr="009C1208">
        <w:rPr>
          <w:rFonts w:eastAsia="Times New Roman" w:cs="Courier New"/>
          <w:color w:val="0000B2"/>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check_inside_rect</w:t>
      </w:r>
      <w:proofErr w:type="spellEnd"/>
      <w:r w:rsidR="00257692" w:rsidRPr="009C1208">
        <w:rPr>
          <w:rFonts w:eastAsia="Times New Roman" w:cs="Courier New"/>
          <w:color w:val="000000"/>
          <w:kern w:val="0"/>
          <w:sz w:val="20"/>
          <w:szCs w:val="21"/>
          <w:lang w:eastAsia="en-GB"/>
        </w:rPr>
        <w:t xml:space="preserve">(x, y, </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2</w:t>
      </w:r>
      <w:r w:rsidR="00257692" w:rsidRPr="009C1208">
        <w:rPr>
          <w:rFonts w:eastAsia="Times New Roman" w:cs="Courier New"/>
          <w:color w:val="000000"/>
          <w:kern w:val="0"/>
          <w:sz w:val="20"/>
          <w:szCs w:val="21"/>
          <w:lang w:eastAsia="en-GB"/>
        </w:rPr>
        <w:t xml:space="preserve">]) &gt; x &gt; </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b/>
          <w:bCs/>
          <w:color w:val="000080"/>
          <w:kern w:val="0"/>
          <w:sz w:val="20"/>
          <w:szCs w:val="21"/>
          <w:lang w:eastAsia="en-GB"/>
        </w:rPr>
        <w:t xml:space="preserve">and </w:t>
      </w:r>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3</w:t>
      </w:r>
      <w:r w:rsidR="00257692" w:rsidRPr="009C1208">
        <w:rPr>
          <w:rFonts w:eastAsia="Times New Roman" w:cs="Courier New"/>
          <w:color w:val="000000"/>
          <w:kern w:val="0"/>
          <w:sz w:val="20"/>
          <w:szCs w:val="21"/>
          <w:lang w:eastAsia="en-GB"/>
        </w:rPr>
        <w:t xml:space="preserve">]) &gt; y &gt; </w:t>
      </w:r>
      <w:proofErr w:type="spellStart"/>
      <w:r w:rsidR="00257692" w:rsidRPr="009C1208">
        <w:rPr>
          <w:rFonts w:eastAsia="Times New Roman" w:cs="Courier New"/>
          <w:color w:val="000000"/>
          <w:kern w:val="0"/>
          <w:sz w:val="20"/>
          <w:szCs w:val="21"/>
          <w:lang w:eastAsia="en-GB"/>
        </w:rPr>
        <w:t>rect</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color w:val="0000B2"/>
          <w:kern w:val="0"/>
          <w:sz w:val="20"/>
          <w:szCs w:val="21"/>
          <w:lang w:eastAsia="en-GB"/>
        </w:rPr>
        <w:t>@</w:t>
      </w:r>
      <w:proofErr w:type="spellStart"/>
      <w:r w:rsidR="00257692" w:rsidRPr="009C1208">
        <w:rPr>
          <w:rFonts w:eastAsia="Times New Roman" w:cs="Courier New"/>
          <w:color w:val="0000B2"/>
          <w:kern w:val="0"/>
          <w:sz w:val="20"/>
          <w:szCs w:val="21"/>
          <w:lang w:eastAsia="en-GB"/>
        </w:rPr>
        <w:t>staticmethod</w:t>
      </w:r>
      <w:proofErr w:type="spellEnd"/>
      <w:r w:rsidR="00257692" w:rsidRPr="009C1208">
        <w:rPr>
          <w:rFonts w:eastAsia="Times New Roman" w:cs="Courier New"/>
          <w:color w:val="0000B2"/>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check_inside_circle</w:t>
      </w:r>
      <w:proofErr w:type="spellEnd"/>
      <w:r w:rsidR="00257692" w:rsidRPr="009C1208">
        <w:rPr>
          <w:rFonts w:eastAsia="Times New Roman" w:cs="Courier New"/>
          <w:color w:val="000000"/>
          <w:kern w:val="0"/>
          <w:sz w:val="20"/>
          <w:szCs w:val="21"/>
          <w:lang w:eastAsia="en-GB"/>
        </w:rPr>
        <w:t>(x, y, a, b, r):</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r w:rsidR="00257692" w:rsidRPr="009C1208">
        <w:rPr>
          <w:rFonts w:eastAsia="Times New Roman" w:cs="Courier New"/>
          <w:color w:val="000000"/>
          <w:kern w:val="0"/>
          <w:sz w:val="20"/>
          <w:szCs w:val="21"/>
          <w:lang w:eastAsia="en-GB"/>
        </w:rPr>
        <w:t>(x - a) * (x - a) + (y - b) * (y - b) &lt; r * r</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get_sensor_data</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lastRenderedPageBreak/>
        <w:t xml:space="preserve">        </w:t>
      </w:r>
      <w:r w:rsidR="00257692" w:rsidRPr="009C1208">
        <w:rPr>
          <w:rFonts w:eastAsia="Times New Roman" w:cs="Courier New"/>
          <w:i/>
          <w:iCs/>
          <w:color w:val="007800"/>
          <w:kern w:val="0"/>
          <w:sz w:val="20"/>
          <w:szCs w:val="21"/>
          <w:lang w:eastAsia="en-GB"/>
        </w:rPr>
        <w:t>"""Method to get sensors readings for the car"""</w:t>
      </w:r>
      <w:r w:rsidR="00257692" w:rsidRPr="009C1208">
        <w:rPr>
          <w:rFonts w:eastAsia="Times New Roman" w:cs="Courier New"/>
          <w:i/>
          <w:iCs/>
          <w:color w:val="0078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.get_sensor_readings</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.rect.center</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.rect.center</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w:t>
      </w:r>
      <w:proofErr w:type="spellStart"/>
      <w:r w:rsidR="00257692" w:rsidRPr="009C1208">
        <w:rPr>
          <w:rFonts w:eastAsia="Times New Roman" w:cs="Courier New"/>
          <w:color w:val="000000"/>
          <w:kern w:val="0"/>
          <w:sz w:val="20"/>
          <w:szCs w:val="21"/>
          <w:lang w:eastAsia="en-GB"/>
        </w:rPr>
        <w:t>math.radians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000080"/>
          <w:kern w:val="0"/>
          <w:sz w:val="20"/>
          <w:szCs w:val="21"/>
          <w:lang w:eastAsia="en-GB"/>
        </w:rPr>
        <w:t>abs</w:t>
      </w:r>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.angle</w:t>
      </w:r>
      <w:proofErr w:type="spellEnd"/>
      <w:r w:rsidR="00257692" w:rsidRPr="009C1208">
        <w:rPr>
          <w:rFonts w:eastAsia="Times New Roman" w:cs="Courier New"/>
          <w:color w:val="000000"/>
          <w:kern w:val="0"/>
          <w:sz w:val="20"/>
          <w:szCs w:val="21"/>
          <w:lang w:eastAsia="en-GB"/>
        </w:rPr>
        <w:t xml:space="preserve">) - </w:t>
      </w:r>
      <w:r w:rsidR="00257692" w:rsidRPr="009C1208">
        <w:rPr>
          <w:rFonts w:eastAsia="Times New Roman" w:cs="Courier New"/>
          <w:color w:val="0000FF"/>
          <w:kern w:val="0"/>
          <w:sz w:val="20"/>
          <w:szCs w:val="21"/>
          <w:lang w:eastAsia="en-GB"/>
        </w:rPr>
        <w:t>90</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get_sensor_readings</w:t>
      </w:r>
      <w:proofErr w:type="spellEnd"/>
      <w:r w:rsidR="00257692" w:rsidRPr="009C1208">
        <w:rPr>
          <w:rFonts w:eastAsia="Times New Roman" w:cs="Courier New"/>
          <w:color w:val="000000"/>
          <w:kern w:val="0"/>
          <w:sz w:val="20"/>
          <w:szCs w:val="21"/>
          <w:lang w:eastAsia="en-GB"/>
        </w:rPr>
        <w:t>(</w:t>
      </w:r>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 x, y, angle):</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7800"/>
          <w:kern w:val="0"/>
          <w:sz w:val="20"/>
          <w:szCs w:val="21"/>
          <w:lang w:eastAsia="en-GB"/>
        </w:rPr>
        <w:t>"""Return the values of each sensor in a list"""</w:t>
      </w:r>
      <w:r w:rsidR="00257692" w:rsidRPr="009C1208">
        <w:rPr>
          <w:rFonts w:eastAsia="Times New Roman" w:cs="Courier New"/>
          <w:i/>
          <w:iCs/>
          <w:color w:val="007800"/>
          <w:kern w:val="0"/>
          <w:sz w:val="20"/>
          <w:szCs w:val="21"/>
          <w:lang w:eastAsia="en-GB"/>
        </w:rPr>
        <w:br/>
        <w:t xml:space="preserve">        </w:t>
      </w:r>
      <w:r w:rsidR="00257692" w:rsidRPr="009C1208">
        <w:rPr>
          <w:rFonts w:eastAsia="Times New Roman" w:cs="Courier New"/>
          <w:color w:val="000000"/>
          <w:kern w:val="0"/>
          <w:sz w:val="20"/>
          <w:szCs w:val="21"/>
          <w:lang w:eastAsia="en-GB"/>
        </w:rPr>
        <w:t xml:space="preserve">readings = []  </w:t>
      </w:r>
      <w:r w:rsidR="00257692" w:rsidRPr="009C1208">
        <w:rPr>
          <w:rFonts w:eastAsia="Times New Roman" w:cs="Courier New"/>
          <w:i/>
          <w:iCs/>
          <w:color w:val="008000"/>
          <w:kern w:val="0"/>
          <w:sz w:val="20"/>
          <w:szCs w:val="21"/>
          <w:lang w:eastAsia="en-GB"/>
        </w:rPr>
        <w:t># List to store each sensor value</w:t>
      </w:r>
      <w:r w:rsidR="00257692" w:rsidRPr="009C1208">
        <w:rPr>
          <w:rFonts w:eastAsia="Times New Roman" w:cs="Courier New"/>
          <w:i/>
          <w:iCs/>
          <w:color w:val="008000"/>
          <w:kern w:val="0"/>
          <w:sz w:val="20"/>
          <w:szCs w:val="21"/>
          <w:lang w:eastAsia="en-GB"/>
        </w:rPr>
        <w:br/>
      </w:r>
      <w:r w:rsidR="00257692" w:rsidRPr="009C1208">
        <w:rPr>
          <w:rFonts w:eastAsia="Times New Roman" w:cs="Courier New"/>
          <w:i/>
          <w:iCs/>
          <w:color w:val="008000"/>
          <w:kern w:val="0"/>
          <w:sz w:val="20"/>
          <w:szCs w:val="21"/>
          <w:lang w:eastAsia="en-GB"/>
        </w:rPr>
        <w:br/>
        <w:t xml:space="preserve">        # Make our arms</w:t>
      </w:r>
      <w:r w:rsidR="00257692" w:rsidRPr="009C1208">
        <w:rPr>
          <w:rFonts w:eastAsia="Times New Roman" w:cs="Courier New"/>
          <w:i/>
          <w:iCs/>
          <w:color w:val="008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arm_left</w:t>
      </w:r>
      <w:proofErr w:type="spellEnd"/>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.make_sensor_arm</w:t>
      </w:r>
      <w:proofErr w:type="spellEnd"/>
      <w:r w:rsidR="00257692" w:rsidRPr="009C1208">
        <w:rPr>
          <w:rFonts w:eastAsia="Times New Roman" w:cs="Courier New"/>
          <w:color w:val="000000"/>
          <w:kern w:val="0"/>
          <w:sz w:val="20"/>
          <w:szCs w:val="21"/>
          <w:lang w:eastAsia="en-GB"/>
        </w:rPr>
        <w:t>(x, y)</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arm_middle</w:t>
      </w:r>
      <w:proofErr w:type="spellEnd"/>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000000"/>
          <w:kern w:val="0"/>
          <w:sz w:val="20"/>
          <w:szCs w:val="21"/>
          <w:lang w:eastAsia="en-GB"/>
        </w:rPr>
        <w:t>arm_left</w:t>
      </w:r>
      <w:proofErr w:type="spellEnd"/>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arm_right</w:t>
      </w:r>
      <w:proofErr w:type="spellEnd"/>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000000"/>
          <w:kern w:val="0"/>
          <w:sz w:val="20"/>
          <w:szCs w:val="21"/>
          <w:lang w:eastAsia="en-GB"/>
        </w:rPr>
        <w:t>arm_left</w:t>
      </w:r>
      <w:proofErr w:type="spellEnd"/>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8000"/>
          <w:kern w:val="0"/>
          <w:sz w:val="20"/>
          <w:szCs w:val="21"/>
          <w:lang w:eastAsia="en-GB"/>
        </w:rPr>
        <w:t># Rotate them and get readings.</w:t>
      </w:r>
      <w:r w:rsidR="00257692" w:rsidRPr="009C1208">
        <w:rPr>
          <w:rFonts w:eastAsia="Times New Roman" w:cs="Courier New"/>
          <w:i/>
          <w:iCs/>
          <w:color w:val="008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readings.append</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.get_arm_distance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arm_left</w:t>
      </w:r>
      <w:proofErr w:type="spellEnd"/>
      <w:r w:rsidR="00257692" w:rsidRPr="009C1208">
        <w:rPr>
          <w:rFonts w:eastAsia="Times New Roman" w:cs="Courier New"/>
          <w:color w:val="000000"/>
          <w:kern w:val="0"/>
          <w:sz w:val="20"/>
          <w:szCs w:val="21"/>
          <w:lang w:eastAsia="en-GB"/>
        </w:rPr>
        <w:t xml:space="preserve">, x, y, angle, </w:t>
      </w:r>
      <w:r w:rsidR="00257692" w:rsidRPr="009C1208">
        <w:rPr>
          <w:rFonts w:eastAsia="Times New Roman" w:cs="Courier New"/>
          <w:color w:val="0000FF"/>
          <w:kern w:val="0"/>
          <w:sz w:val="20"/>
          <w:szCs w:val="21"/>
          <w:lang w:eastAsia="en-GB"/>
        </w:rPr>
        <w:t>0.75</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readings.append</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.get_arm_distance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arm_left</w:t>
      </w:r>
      <w:proofErr w:type="spellEnd"/>
      <w:r w:rsidR="00257692" w:rsidRPr="009C1208">
        <w:rPr>
          <w:rFonts w:eastAsia="Times New Roman" w:cs="Courier New"/>
          <w:color w:val="000000"/>
          <w:kern w:val="0"/>
          <w:sz w:val="20"/>
          <w:szCs w:val="21"/>
          <w:lang w:eastAsia="en-GB"/>
        </w:rPr>
        <w:t xml:space="preserve">, x, y, angle, </w:t>
      </w:r>
      <w:r w:rsidR="00257692" w:rsidRPr="009C1208">
        <w:rPr>
          <w:rFonts w:eastAsia="Times New Roman" w:cs="Courier New"/>
          <w:color w:val="0000FF"/>
          <w:kern w:val="0"/>
          <w:sz w:val="20"/>
          <w:szCs w:val="21"/>
          <w:lang w:eastAsia="en-GB"/>
        </w:rPr>
        <w:t>1.55</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readings.append</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.get_arm_distance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arm_middle</w:t>
      </w:r>
      <w:proofErr w:type="spellEnd"/>
      <w:r w:rsidR="00257692" w:rsidRPr="009C1208">
        <w:rPr>
          <w:rFonts w:eastAsia="Times New Roman" w:cs="Courier New"/>
          <w:color w:val="000000"/>
          <w:kern w:val="0"/>
          <w:sz w:val="20"/>
          <w:szCs w:val="21"/>
          <w:lang w:eastAsia="en-GB"/>
        </w:rPr>
        <w:t xml:space="preserve">, x, y, angle, </w:t>
      </w:r>
      <w:r w:rsidR="00257692" w:rsidRPr="009C1208">
        <w:rPr>
          <w:rFonts w:eastAsia="Times New Roman" w:cs="Courier New"/>
          <w:color w:val="0000FF"/>
          <w:kern w:val="0"/>
          <w:sz w:val="20"/>
          <w:szCs w:val="21"/>
          <w:lang w:eastAsia="en-GB"/>
        </w:rPr>
        <w:t>0</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readings.append</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.get_arm_distance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arm_left</w:t>
      </w:r>
      <w:proofErr w:type="spellEnd"/>
      <w:r w:rsidR="00257692" w:rsidRPr="009C1208">
        <w:rPr>
          <w:rFonts w:eastAsia="Times New Roman" w:cs="Courier New"/>
          <w:color w:val="000000"/>
          <w:kern w:val="0"/>
          <w:sz w:val="20"/>
          <w:szCs w:val="21"/>
          <w:lang w:eastAsia="en-GB"/>
        </w:rPr>
        <w:t>, x, y, angle, -</w:t>
      </w:r>
      <w:r w:rsidR="00257692" w:rsidRPr="009C1208">
        <w:rPr>
          <w:rFonts w:eastAsia="Times New Roman" w:cs="Courier New"/>
          <w:color w:val="0000FF"/>
          <w:kern w:val="0"/>
          <w:sz w:val="20"/>
          <w:szCs w:val="21"/>
          <w:lang w:eastAsia="en-GB"/>
        </w:rPr>
        <w:t>1.55</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readings.append</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94558D"/>
          <w:kern w:val="0"/>
          <w:sz w:val="20"/>
          <w:szCs w:val="21"/>
          <w:lang w:eastAsia="en-GB"/>
        </w:rPr>
        <w:t>self</w:t>
      </w:r>
      <w:r w:rsidR="00257692" w:rsidRPr="009C1208">
        <w:rPr>
          <w:rFonts w:eastAsia="Times New Roman" w:cs="Courier New"/>
          <w:color w:val="000000"/>
          <w:kern w:val="0"/>
          <w:sz w:val="20"/>
          <w:szCs w:val="21"/>
          <w:lang w:eastAsia="en-GB"/>
        </w:rPr>
        <w:t>.get_arm_distance</w:t>
      </w:r>
      <w:proofErr w:type="spellEnd"/>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arm_right</w:t>
      </w:r>
      <w:proofErr w:type="spellEnd"/>
      <w:r w:rsidR="00257692" w:rsidRPr="009C1208">
        <w:rPr>
          <w:rFonts w:eastAsia="Times New Roman" w:cs="Courier New"/>
          <w:color w:val="000000"/>
          <w:kern w:val="0"/>
          <w:sz w:val="20"/>
          <w:szCs w:val="21"/>
          <w:lang w:eastAsia="en-GB"/>
        </w:rPr>
        <w:t>, x, y, angle, -</w:t>
      </w:r>
      <w:r w:rsidR="00257692" w:rsidRPr="009C1208">
        <w:rPr>
          <w:rFonts w:eastAsia="Times New Roman" w:cs="Courier New"/>
          <w:color w:val="0000FF"/>
          <w:kern w:val="0"/>
          <w:sz w:val="20"/>
          <w:szCs w:val="21"/>
          <w:lang w:eastAsia="en-GB"/>
        </w:rPr>
        <w:t>0.75</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r w:rsidR="00257692" w:rsidRPr="009C1208">
        <w:rPr>
          <w:rFonts w:eastAsia="Times New Roman" w:cs="Courier New"/>
          <w:color w:val="000000"/>
          <w:kern w:val="0"/>
          <w:sz w:val="20"/>
          <w:szCs w:val="21"/>
          <w:lang w:eastAsia="en-GB"/>
        </w:rPr>
        <w:t>readings</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color w:val="0000B2"/>
          <w:kern w:val="0"/>
          <w:sz w:val="20"/>
          <w:szCs w:val="21"/>
          <w:lang w:eastAsia="en-GB"/>
        </w:rPr>
        <w:t>@</w:t>
      </w:r>
      <w:proofErr w:type="spellStart"/>
      <w:r w:rsidR="00257692" w:rsidRPr="009C1208">
        <w:rPr>
          <w:rFonts w:eastAsia="Times New Roman" w:cs="Courier New"/>
          <w:color w:val="0000B2"/>
          <w:kern w:val="0"/>
          <w:sz w:val="20"/>
          <w:szCs w:val="21"/>
          <w:lang w:eastAsia="en-GB"/>
        </w:rPr>
        <w:t>staticmethod</w:t>
      </w:r>
      <w:proofErr w:type="spellEnd"/>
      <w:r w:rsidR="00257692" w:rsidRPr="009C1208">
        <w:rPr>
          <w:rFonts w:eastAsia="Times New Roman" w:cs="Courier New"/>
          <w:color w:val="0000B2"/>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make_sensor_arm</w:t>
      </w:r>
      <w:proofErr w:type="spellEnd"/>
      <w:r w:rsidR="00257692" w:rsidRPr="009C1208">
        <w:rPr>
          <w:rFonts w:eastAsia="Times New Roman" w:cs="Courier New"/>
          <w:color w:val="000000"/>
          <w:kern w:val="0"/>
          <w:sz w:val="20"/>
          <w:szCs w:val="21"/>
          <w:lang w:eastAsia="en-GB"/>
        </w:rPr>
        <w:t>(x, y):</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7800"/>
          <w:kern w:val="0"/>
          <w:sz w:val="20"/>
          <w:szCs w:val="21"/>
          <w:lang w:eastAsia="en-GB"/>
        </w:rPr>
        <w:t>"""Method to create array of points representing one arm of sensor."""</w:t>
      </w:r>
      <w:r w:rsidR="00257692" w:rsidRPr="009C1208">
        <w:rPr>
          <w:rFonts w:eastAsia="Times New Roman" w:cs="Courier New"/>
          <w:i/>
          <w:iCs/>
          <w:color w:val="007800"/>
          <w:kern w:val="0"/>
          <w:sz w:val="20"/>
          <w:szCs w:val="21"/>
          <w:lang w:eastAsia="en-GB"/>
        </w:rPr>
        <w:br/>
      </w:r>
      <w:r w:rsidR="00257692" w:rsidRPr="009C1208">
        <w:rPr>
          <w:rFonts w:eastAsia="Times New Roman" w:cs="Courier New"/>
          <w:i/>
          <w:iCs/>
          <w:color w:val="007800"/>
          <w:kern w:val="0"/>
          <w:sz w:val="20"/>
          <w:szCs w:val="21"/>
          <w:lang w:eastAsia="en-GB"/>
        </w:rPr>
        <w:br/>
        <w:t xml:space="preserve">        </w:t>
      </w:r>
      <w:r w:rsidR="00257692" w:rsidRPr="009C1208">
        <w:rPr>
          <w:rFonts w:eastAsia="Times New Roman" w:cs="Courier New"/>
          <w:color w:val="000000"/>
          <w:kern w:val="0"/>
          <w:sz w:val="20"/>
          <w:szCs w:val="21"/>
          <w:lang w:eastAsia="en-GB"/>
        </w:rPr>
        <w:t xml:space="preserve">spread = </w:t>
      </w:r>
      <w:r w:rsidR="00257692" w:rsidRPr="009C1208">
        <w:rPr>
          <w:rFonts w:eastAsia="Times New Roman" w:cs="Courier New"/>
          <w:color w:val="0000FF"/>
          <w:kern w:val="0"/>
          <w:sz w:val="20"/>
          <w:szCs w:val="21"/>
          <w:lang w:eastAsia="en-GB"/>
        </w:rPr>
        <w:t xml:space="preserve">16  </w:t>
      </w:r>
      <w:r w:rsidR="00257692" w:rsidRPr="009C1208">
        <w:rPr>
          <w:rFonts w:eastAsia="Times New Roman" w:cs="Courier New"/>
          <w:i/>
          <w:iCs/>
          <w:color w:val="008000"/>
          <w:kern w:val="0"/>
          <w:sz w:val="20"/>
          <w:szCs w:val="21"/>
          <w:lang w:eastAsia="en-GB"/>
        </w:rPr>
        <w:t># Default spread between sensor points.</w:t>
      </w:r>
      <w:r w:rsidR="00257692" w:rsidRPr="009C1208">
        <w:rPr>
          <w:rFonts w:eastAsia="Times New Roman" w:cs="Courier New"/>
          <w:i/>
          <w:iCs/>
          <w:color w:val="008000"/>
          <w:kern w:val="0"/>
          <w:sz w:val="20"/>
          <w:szCs w:val="21"/>
          <w:lang w:eastAsia="en-GB"/>
        </w:rPr>
        <w:br/>
        <w:t xml:space="preserve">        </w:t>
      </w:r>
      <w:r w:rsidR="00257692" w:rsidRPr="009C1208">
        <w:rPr>
          <w:rFonts w:eastAsia="Times New Roman" w:cs="Courier New"/>
          <w:color w:val="000000"/>
          <w:kern w:val="0"/>
          <w:sz w:val="20"/>
          <w:szCs w:val="21"/>
          <w:lang w:eastAsia="en-GB"/>
        </w:rPr>
        <w:t xml:space="preserve">distance = </w:t>
      </w:r>
      <w:r w:rsidR="00257692" w:rsidRPr="009C1208">
        <w:rPr>
          <w:rFonts w:eastAsia="Times New Roman" w:cs="Courier New"/>
          <w:color w:val="0000FF"/>
          <w:kern w:val="0"/>
          <w:sz w:val="20"/>
          <w:szCs w:val="21"/>
          <w:lang w:eastAsia="en-GB"/>
        </w:rPr>
        <w:t xml:space="preserve">10  </w:t>
      </w:r>
      <w:r w:rsidR="00257692" w:rsidRPr="009C1208">
        <w:rPr>
          <w:rFonts w:eastAsia="Times New Roman" w:cs="Courier New"/>
          <w:i/>
          <w:iCs/>
          <w:color w:val="008000"/>
          <w:kern w:val="0"/>
          <w:sz w:val="20"/>
          <w:szCs w:val="21"/>
          <w:lang w:eastAsia="en-GB"/>
        </w:rPr>
        <w:t># Gap before first sensor point.</w:t>
      </w:r>
      <w:r w:rsidR="00257692" w:rsidRPr="009C1208">
        <w:rPr>
          <w:rFonts w:eastAsia="Times New Roman" w:cs="Courier New"/>
          <w:i/>
          <w:iCs/>
          <w:color w:val="008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arm_points</w:t>
      </w:r>
      <w:proofErr w:type="spellEnd"/>
      <w:r w:rsidR="00257692" w:rsidRPr="009C1208">
        <w:rPr>
          <w:rFonts w:eastAsia="Times New Roman" w:cs="Courier New"/>
          <w:color w:val="000000"/>
          <w:kern w:val="0"/>
          <w:sz w:val="20"/>
          <w:szCs w:val="21"/>
          <w:lang w:eastAsia="en-GB"/>
        </w:rPr>
        <w:t xml:space="preserve"> = []</w:t>
      </w:r>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8000"/>
          <w:kern w:val="0"/>
          <w:sz w:val="20"/>
          <w:szCs w:val="21"/>
          <w:lang w:eastAsia="en-GB"/>
        </w:rPr>
        <w:t># Make an arm.</w:t>
      </w:r>
      <w:r w:rsidR="00257692" w:rsidRPr="009C1208">
        <w:rPr>
          <w:rFonts w:eastAsia="Times New Roman" w:cs="Courier New"/>
          <w:i/>
          <w:iCs/>
          <w:color w:val="008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for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b/>
          <w:bCs/>
          <w:color w:val="000080"/>
          <w:kern w:val="0"/>
          <w:sz w:val="20"/>
          <w:szCs w:val="21"/>
          <w:lang w:eastAsia="en-GB"/>
        </w:rPr>
        <w:t xml:space="preserve">in </w:t>
      </w:r>
      <w:r w:rsidR="00257692" w:rsidRPr="009C1208">
        <w:rPr>
          <w:rFonts w:eastAsia="Times New Roman" w:cs="Courier New"/>
          <w:color w:val="000080"/>
          <w:kern w:val="0"/>
          <w:sz w:val="20"/>
          <w:szCs w:val="21"/>
          <w:lang w:eastAsia="en-GB"/>
        </w:rPr>
        <w:t>range</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FF"/>
          <w:kern w:val="0"/>
          <w:sz w:val="20"/>
          <w:szCs w:val="21"/>
          <w:lang w:eastAsia="en-GB"/>
        </w:rPr>
        <w:t>1</w:t>
      </w:r>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color w:val="0000FF"/>
          <w:kern w:val="0"/>
          <w:sz w:val="20"/>
          <w:szCs w:val="21"/>
          <w:lang w:eastAsia="en-GB"/>
        </w:rPr>
        <w:t>15</w:t>
      </w:r>
      <w:r w:rsidR="00257692" w:rsidRPr="009C1208">
        <w:rPr>
          <w:rFonts w:eastAsia="Times New Roman" w:cs="Courier New"/>
          <w:color w:val="000000"/>
          <w:kern w:val="0"/>
          <w:sz w:val="20"/>
          <w:szCs w:val="21"/>
          <w:lang w:eastAsia="en-GB"/>
        </w:rPr>
        <w:t>):</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arm_points.append</w:t>
      </w:r>
      <w:proofErr w:type="spellEnd"/>
      <w:r w:rsidR="00257692" w:rsidRPr="009C1208">
        <w:rPr>
          <w:rFonts w:eastAsia="Times New Roman" w:cs="Courier New"/>
          <w:color w:val="000000"/>
          <w:kern w:val="0"/>
          <w:sz w:val="20"/>
          <w:szCs w:val="21"/>
          <w:lang w:eastAsia="en-GB"/>
        </w:rPr>
        <w:t xml:space="preserve">((distance + x + (spread * </w:t>
      </w:r>
      <w:proofErr w:type="spellStart"/>
      <w:r w:rsidR="00257692" w:rsidRPr="009C1208">
        <w:rPr>
          <w:rFonts w:eastAsia="Times New Roman" w:cs="Courier New"/>
          <w:color w:val="000000"/>
          <w:kern w:val="0"/>
          <w:sz w:val="20"/>
          <w:szCs w:val="21"/>
          <w:lang w:eastAsia="en-GB"/>
        </w:rPr>
        <w:t>i</w:t>
      </w:r>
      <w:proofErr w:type="spellEnd"/>
      <w:r w:rsidR="00257692" w:rsidRPr="009C1208">
        <w:rPr>
          <w:rFonts w:eastAsia="Times New Roman" w:cs="Courier New"/>
          <w:color w:val="000000"/>
          <w:kern w:val="0"/>
          <w:sz w:val="20"/>
          <w:szCs w:val="21"/>
          <w:lang w:eastAsia="en-GB"/>
        </w:rPr>
        <w:t>), y))</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proofErr w:type="spellStart"/>
      <w:r w:rsidR="00257692" w:rsidRPr="009C1208">
        <w:rPr>
          <w:rFonts w:eastAsia="Times New Roman" w:cs="Courier New"/>
          <w:color w:val="000000"/>
          <w:kern w:val="0"/>
          <w:sz w:val="20"/>
          <w:szCs w:val="21"/>
          <w:lang w:eastAsia="en-GB"/>
        </w:rPr>
        <w:t>arm_points</w:t>
      </w:r>
      <w:proofErr w:type="spellEnd"/>
      <w:r w:rsidR="00257692" w:rsidRPr="009C1208">
        <w:rPr>
          <w:rFonts w:eastAsia="Times New Roman" w:cs="Courier New"/>
          <w:color w:val="000000"/>
          <w:kern w:val="0"/>
          <w:sz w:val="20"/>
          <w:szCs w:val="21"/>
          <w:lang w:eastAsia="en-GB"/>
        </w:rPr>
        <w:br/>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color w:val="0000B2"/>
          <w:kern w:val="0"/>
          <w:sz w:val="20"/>
          <w:szCs w:val="21"/>
          <w:lang w:eastAsia="en-GB"/>
        </w:rPr>
        <w:t>@</w:t>
      </w:r>
      <w:proofErr w:type="spellStart"/>
      <w:r w:rsidR="00257692" w:rsidRPr="009C1208">
        <w:rPr>
          <w:rFonts w:eastAsia="Times New Roman" w:cs="Courier New"/>
          <w:color w:val="0000B2"/>
          <w:kern w:val="0"/>
          <w:sz w:val="20"/>
          <w:szCs w:val="21"/>
          <w:lang w:eastAsia="en-GB"/>
        </w:rPr>
        <w:t>staticmethod</w:t>
      </w:r>
      <w:proofErr w:type="spellEnd"/>
      <w:r w:rsidR="00257692" w:rsidRPr="009C1208">
        <w:rPr>
          <w:rFonts w:eastAsia="Times New Roman" w:cs="Courier New"/>
          <w:color w:val="0000B2"/>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def </w:t>
      </w:r>
      <w:proofErr w:type="spellStart"/>
      <w:r w:rsidR="00257692" w:rsidRPr="009C1208">
        <w:rPr>
          <w:rFonts w:eastAsia="Times New Roman" w:cs="Courier New"/>
          <w:color w:val="000000"/>
          <w:kern w:val="0"/>
          <w:sz w:val="20"/>
          <w:szCs w:val="21"/>
          <w:lang w:eastAsia="en-GB"/>
        </w:rPr>
        <w:t>get_rotated_point</w:t>
      </w:r>
      <w:proofErr w:type="spellEnd"/>
      <w:r w:rsidR="00257692" w:rsidRPr="009C1208">
        <w:rPr>
          <w:rFonts w:eastAsia="Times New Roman" w:cs="Courier New"/>
          <w:color w:val="000000"/>
          <w:kern w:val="0"/>
          <w:sz w:val="20"/>
          <w:szCs w:val="21"/>
          <w:lang w:eastAsia="en-GB"/>
        </w:rPr>
        <w:t>(x_1, y_1, x_2, y_2, radians):</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i/>
          <w:iCs/>
          <w:color w:val="007800"/>
          <w:kern w:val="0"/>
          <w:sz w:val="20"/>
          <w:szCs w:val="21"/>
          <w:lang w:eastAsia="en-GB"/>
        </w:rPr>
        <w:t>"""Algorithm to rotate a point by an angle around another point.</w:t>
      </w:r>
      <w:r w:rsidR="00257692" w:rsidRPr="009C1208">
        <w:rPr>
          <w:rFonts w:eastAsia="Times New Roman" w:cs="Courier New"/>
          <w:i/>
          <w:iCs/>
          <w:color w:val="007800"/>
          <w:kern w:val="0"/>
          <w:sz w:val="20"/>
          <w:szCs w:val="21"/>
          <w:lang w:eastAsia="en-GB"/>
        </w:rPr>
        <w:br/>
        <w:t xml:space="preserve">        Rotate x_2, y_2 around x_1, y_1 by angle."""</w:t>
      </w:r>
      <w:r w:rsidR="00257692" w:rsidRPr="009C1208">
        <w:rPr>
          <w:rFonts w:eastAsia="Times New Roman" w:cs="Courier New"/>
          <w:i/>
          <w:iCs/>
          <w:color w:val="0078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x_change</w:t>
      </w:r>
      <w:proofErr w:type="spellEnd"/>
      <w:r w:rsidR="00257692" w:rsidRPr="009C1208">
        <w:rPr>
          <w:rFonts w:eastAsia="Times New Roman" w:cs="Courier New"/>
          <w:color w:val="000000"/>
          <w:kern w:val="0"/>
          <w:sz w:val="20"/>
          <w:szCs w:val="21"/>
          <w:lang w:eastAsia="en-GB"/>
        </w:rPr>
        <w:t xml:space="preserve"> = (x_2 - x_1) * </w:t>
      </w:r>
      <w:proofErr w:type="spellStart"/>
      <w:r w:rsidR="00257692" w:rsidRPr="009C1208">
        <w:rPr>
          <w:rFonts w:eastAsia="Times New Roman" w:cs="Courier New"/>
          <w:color w:val="000000"/>
          <w:kern w:val="0"/>
          <w:sz w:val="20"/>
          <w:szCs w:val="21"/>
          <w:lang w:eastAsia="en-GB"/>
        </w:rPr>
        <w:t>math.cos</w:t>
      </w:r>
      <w:proofErr w:type="spellEnd"/>
      <w:r w:rsidR="00257692" w:rsidRPr="009C1208">
        <w:rPr>
          <w:rFonts w:eastAsia="Times New Roman" w:cs="Courier New"/>
          <w:color w:val="000000"/>
          <w:kern w:val="0"/>
          <w:sz w:val="20"/>
          <w:szCs w:val="21"/>
          <w:lang w:eastAsia="en-GB"/>
        </w:rPr>
        <w:t>(radians) + \</w:t>
      </w:r>
      <w:r w:rsidR="00257692" w:rsidRPr="009C1208">
        <w:rPr>
          <w:rFonts w:eastAsia="Times New Roman" w:cs="Courier New"/>
          <w:color w:val="000000"/>
          <w:kern w:val="0"/>
          <w:sz w:val="20"/>
          <w:szCs w:val="21"/>
          <w:lang w:eastAsia="en-GB"/>
        </w:rPr>
        <w:br/>
        <w:t xml:space="preserve">                   (y_2 - y_1) * </w:t>
      </w:r>
      <w:proofErr w:type="spellStart"/>
      <w:r w:rsidR="00257692" w:rsidRPr="009C1208">
        <w:rPr>
          <w:rFonts w:eastAsia="Times New Roman" w:cs="Courier New"/>
          <w:color w:val="000000"/>
          <w:kern w:val="0"/>
          <w:sz w:val="20"/>
          <w:szCs w:val="21"/>
          <w:lang w:eastAsia="en-GB"/>
        </w:rPr>
        <w:t>math.sin</w:t>
      </w:r>
      <w:proofErr w:type="spellEnd"/>
      <w:r w:rsidR="00257692" w:rsidRPr="009C1208">
        <w:rPr>
          <w:rFonts w:eastAsia="Times New Roman" w:cs="Courier New"/>
          <w:color w:val="000000"/>
          <w:kern w:val="0"/>
          <w:sz w:val="20"/>
          <w:szCs w:val="21"/>
          <w:lang w:eastAsia="en-GB"/>
        </w:rPr>
        <w:t>(radians)</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y_change</w:t>
      </w:r>
      <w:proofErr w:type="spellEnd"/>
      <w:r w:rsidR="00257692" w:rsidRPr="009C1208">
        <w:rPr>
          <w:rFonts w:eastAsia="Times New Roman" w:cs="Courier New"/>
          <w:color w:val="000000"/>
          <w:kern w:val="0"/>
          <w:sz w:val="20"/>
          <w:szCs w:val="21"/>
          <w:lang w:eastAsia="en-GB"/>
        </w:rPr>
        <w:t xml:space="preserve"> = (y_1 - y_2) * </w:t>
      </w:r>
      <w:proofErr w:type="spellStart"/>
      <w:r w:rsidR="00257692" w:rsidRPr="009C1208">
        <w:rPr>
          <w:rFonts w:eastAsia="Times New Roman" w:cs="Courier New"/>
          <w:color w:val="000000"/>
          <w:kern w:val="0"/>
          <w:sz w:val="20"/>
          <w:szCs w:val="21"/>
          <w:lang w:eastAsia="en-GB"/>
        </w:rPr>
        <w:t>math.cos</w:t>
      </w:r>
      <w:proofErr w:type="spellEnd"/>
      <w:r w:rsidR="00257692" w:rsidRPr="009C1208">
        <w:rPr>
          <w:rFonts w:eastAsia="Times New Roman" w:cs="Courier New"/>
          <w:color w:val="000000"/>
          <w:kern w:val="0"/>
          <w:sz w:val="20"/>
          <w:szCs w:val="21"/>
          <w:lang w:eastAsia="en-GB"/>
        </w:rPr>
        <w:t>(radians) - \</w:t>
      </w:r>
      <w:r w:rsidR="00257692" w:rsidRPr="009C1208">
        <w:rPr>
          <w:rFonts w:eastAsia="Times New Roman" w:cs="Courier New"/>
          <w:color w:val="000000"/>
          <w:kern w:val="0"/>
          <w:sz w:val="20"/>
          <w:szCs w:val="21"/>
          <w:lang w:eastAsia="en-GB"/>
        </w:rPr>
        <w:br/>
        <w:t xml:space="preserve">                   (x_1 - x_2) * </w:t>
      </w:r>
      <w:proofErr w:type="spellStart"/>
      <w:r w:rsidR="00257692" w:rsidRPr="009C1208">
        <w:rPr>
          <w:rFonts w:eastAsia="Times New Roman" w:cs="Courier New"/>
          <w:color w:val="000000"/>
          <w:kern w:val="0"/>
          <w:sz w:val="20"/>
          <w:szCs w:val="21"/>
          <w:lang w:eastAsia="en-GB"/>
        </w:rPr>
        <w:t>math.sin</w:t>
      </w:r>
      <w:proofErr w:type="spellEnd"/>
      <w:r w:rsidR="00257692" w:rsidRPr="009C1208">
        <w:rPr>
          <w:rFonts w:eastAsia="Times New Roman" w:cs="Courier New"/>
          <w:color w:val="000000"/>
          <w:kern w:val="0"/>
          <w:sz w:val="20"/>
          <w:szCs w:val="21"/>
          <w:lang w:eastAsia="en-GB"/>
        </w:rPr>
        <w:t>(radians)</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new_x</w:t>
      </w:r>
      <w:proofErr w:type="spellEnd"/>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000000"/>
          <w:kern w:val="0"/>
          <w:sz w:val="20"/>
          <w:szCs w:val="21"/>
          <w:lang w:eastAsia="en-GB"/>
        </w:rPr>
        <w:t>x_change</w:t>
      </w:r>
      <w:proofErr w:type="spellEnd"/>
      <w:r w:rsidR="00257692" w:rsidRPr="009C1208">
        <w:rPr>
          <w:rFonts w:eastAsia="Times New Roman" w:cs="Courier New"/>
          <w:color w:val="000000"/>
          <w:kern w:val="0"/>
          <w:sz w:val="20"/>
          <w:szCs w:val="21"/>
          <w:lang w:eastAsia="en-GB"/>
        </w:rPr>
        <w:t xml:space="preserve"> + x_1</w:t>
      </w:r>
      <w:r w:rsidR="00257692" w:rsidRPr="009C1208">
        <w:rPr>
          <w:rFonts w:eastAsia="Times New Roman" w:cs="Courier New"/>
          <w:color w:val="000000"/>
          <w:kern w:val="0"/>
          <w:sz w:val="20"/>
          <w:szCs w:val="21"/>
          <w:lang w:eastAsia="en-GB"/>
        </w:rPr>
        <w:br/>
        <w:t xml:space="preserve">        </w:t>
      </w:r>
      <w:proofErr w:type="spellStart"/>
      <w:r w:rsidR="00257692" w:rsidRPr="009C1208">
        <w:rPr>
          <w:rFonts w:eastAsia="Times New Roman" w:cs="Courier New"/>
          <w:color w:val="000000"/>
          <w:kern w:val="0"/>
          <w:sz w:val="20"/>
          <w:szCs w:val="21"/>
          <w:lang w:eastAsia="en-GB"/>
        </w:rPr>
        <w:t>new_y</w:t>
      </w:r>
      <w:proofErr w:type="spellEnd"/>
      <w:r w:rsidR="00257692" w:rsidRPr="009C1208">
        <w:rPr>
          <w:rFonts w:eastAsia="Times New Roman" w:cs="Courier New"/>
          <w:color w:val="000000"/>
          <w:kern w:val="0"/>
          <w:sz w:val="20"/>
          <w:szCs w:val="21"/>
          <w:lang w:eastAsia="en-GB"/>
        </w:rPr>
        <w:t xml:space="preserve"> = </w:t>
      </w:r>
      <w:proofErr w:type="spellStart"/>
      <w:r w:rsidR="00257692" w:rsidRPr="009C1208">
        <w:rPr>
          <w:rFonts w:eastAsia="Times New Roman" w:cs="Courier New"/>
          <w:color w:val="000000"/>
          <w:kern w:val="0"/>
          <w:sz w:val="20"/>
          <w:szCs w:val="21"/>
          <w:lang w:eastAsia="en-GB"/>
        </w:rPr>
        <w:t>y_change</w:t>
      </w:r>
      <w:proofErr w:type="spellEnd"/>
      <w:r w:rsidR="00257692" w:rsidRPr="009C1208">
        <w:rPr>
          <w:rFonts w:eastAsia="Times New Roman" w:cs="Courier New"/>
          <w:color w:val="000000"/>
          <w:kern w:val="0"/>
          <w:sz w:val="20"/>
          <w:szCs w:val="21"/>
          <w:lang w:eastAsia="en-GB"/>
        </w:rPr>
        <w:t xml:space="preserve"> + y_1</w:t>
      </w:r>
      <w:r w:rsidR="00257692" w:rsidRPr="009C1208">
        <w:rPr>
          <w:rFonts w:eastAsia="Times New Roman" w:cs="Courier New"/>
          <w:color w:val="000000"/>
          <w:kern w:val="0"/>
          <w:sz w:val="20"/>
          <w:szCs w:val="21"/>
          <w:lang w:eastAsia="en-GB"/>
        </w:rPr>
        <w:br/>
        <w:t xml:space="preserve">        </w:t>
      </w:r>
      <w:r w:rsidR="00257692" w:rsidRPr="009C1208">
        <w:rPr>
          <w:rFonts w:eastAsia="Times New Roman" w:cs="Courier New"/>
          <w:b/>
          <w:bCs/>
          <w:color w:val="000080"/>
          <w:kern w:val="0"/>
          <w:sz w:val="20"/>
          <w:szCs w:val="21"/>
          <w:lang w:eastAsia="en-GB"/>
        </w:rPr>
        <w:t xml:space="preserve">return </w:t>
      </w:r>
      <w:r w:rsidR="00257692" w:rsidRPr="009C1208">
        <w:rPr>
          <w:rFonts w:eastAsia="Times New Roman" w:cs="Courier New"/>
          <w:color w:val="000080"/>
          <w:kern w:val="0"/>
          <w:sz w:val="20"/>
          <w:szCs w:val="21"/>
          <w:lang w:eastAsia="en-GB"/>
        </w:rPr>
        <w:t>int</w:t>
      </w:r>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new_x</w:t>
      </w:r>
      <w:proofErr w:type="spellEnd"/>
      <w:r w:rsidR="00257692" w:rsidRPr="009C1208">
        <w:rPr>
          <w:rFonts w:eastAsia="Times New Roman" w:cs="Courier New"/>
          <w:color w:val="000000"/>
          <w:kern w:val="0"/>
          <w:sz w:val="20"/>
          <w:szCs w:val="21"/>
          <w:lang w:eastAsia="en-GB"/>
        </w:rPr>
        <w:t xml:space="preserve">), </w:t>
      </w:r>
      <w:r w:rsidR="00257692" w:rsidRPr="009C1208">
        <w:rPr>
          <w:rFonts w:eastAsia="Times New Roman" w:cs="Courier New"/>
          <w:color w:val="000080"/>
          <w:kern w:val="0"/>
          <w:sz w:val="20"/>
          <w:szCs w:val="21"/>
          <w:lang w:eastAsia="en-GB"/>
        </w:rPr>
        <w:t>int</w:t>
      </w:r>
      <w:r w:rsidR="00257692" w:rsidRPr="009C1208">
        <w:rPr>
          <w:rFonts w:eastAsia="Times New Roman" w:cs="Courier New"/>
          <w:color w:val="000000"/>
          <w:kern w:val="0"/>
          <w:sz w:val="20"/>
          <w:szCs w:val="21"/>
          <w:lang w:eastAsia="en-GB"/>
        </w:rPr>
        <w:t>(</w:t>
      </w:r>
      <w:proofErr w:type="spellStart"/>
      <w:r w:rsidR="00257692" w:rsidRPr="009C1208">
        <w:rPr>
          <w:rFonts w:eastAsia="Times New Roman" w:cs="Courier New"/>
          <w:color w:val="000000"/>
          <w:kern w:val="0"/>
          <w:sz w:val="20"/>
          <w:szCs w:val="21"/>
          <w:lang w:eastAsia="en-GB"/>
        </w:rPr>
        <w:t>new_y</w:t>
      </w:r>
      <w:proofErr w:type="spellEnd"/>
      <w:r w:rsidR="00257692" w:rsidRPr="009C1208">
        <w:rPr>
          <w:rFonts w:eastAsia="Times New Roman" w:cs="Courier New"/>
          <w:color w:val="000000"/>
          <w:kern w:val="0"/>
          <w:sz w:val="20"/>
          <w:szCs w:val="21"/>
          <w:lang w:eastAsia="en-GB"/>
        </w:rPr>
        <w:t>)</w:t>
      </w:r>
    </w:p>
    <w:p w14:paraId="67361BFA" w14:textId="77777777" w:rsidR="00994570" w:rsidRPr="009C1208" w:rsidRDefault="00C00D11" w:rsidP="00054636">
      <w:pPr>
        <w:pStyle w:val="Heading2"/>
      </w:pPr>
      <w:bookmarkStart w:id="94" w:name="_Toc513972309"/>
      <w:bookmarkStart w:id="95" w:name="_Toc720337"/>
      <w:r w:rsidRPr="009C1208">
        <w:lastRenderedPageBreak/>
        <w:t>neural_network.py</w:t>
      </w:r>
      <w:bookmarkEnd w:id="95"/>
    </w:p>
    <w:p w14:paraId="4D735E17" w14:textId="7468DA24" w:rsidR="00DF33D8" w:rsidRPr="009C1208" w:rsidRDefault="00DF33D8" w:rsidP="49AC3A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themeColor="text1"/>
          <w:sz w:val="20"/>
          <w:szCs w:val="21"/>
          <w:lang w:eastAsia="en-GB"/>
        </w:rPr>
      </w:pPr>
      <w:r w:rsidRPr="009C1208">
        <w:rPr>
          <w:rFonts w:ascii="Consolas" w:eastAsia="Times New Roman" w:hAnsi="Consolas" w:cs="Courier New"/>
          <w:i/>
          <w:iCs/>
          <w:color w:val="007800"/>
          <w:kern w:val="0"/>
          <w:sz w:val="20"/>
          <w:szCs w:val="21"/>
          <w:lang w:eastAsia="en-GB"/>
        </w:rPr>
        <w:t>"""Neural network module which can function individually from the other modules. The unique structure of a neural network represents one solution in the search space containing the ideal solution. This class is used by the environment to create a 'brain' for each car."""</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math</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random</w:t>
      </w:r>
    </w:p>
    <w:p w14:paraId="24B8DF13" w14:textId="77F92FDD" w:rsidR="00054636" w:rsidRPr="009C1208" w:rsidRDefault="00054636" w:rsidP="00054636">
      <w:pPr>
        <w:rPr>
          <w:lang w:val="en-US"/>
        </w:rPr>
      </w:pPr>
    </w:p>
    <w:p w14:paraId="2DAE2187" w14:textId="3FDDD804" w:rsidR="002A0C8F" w:rsidRPr="009C1208" w:rsidRDefault="002A0C8F" w:rsidP="002A0C8F">
      <w:pPr>
        <w:pStyle w:val="Heading3"/>
        <w:rPr>
          <w:sz w:val="24"/>
          <w:lang w:val="en-US"/>
        </w:rPr>
      </w:pPr>
      <w:bookmarkStart w:id="96" w:name="_Toc720338"/>
      <w:r w:rsidRPr="009C1208">
        <w:rPr>
          <w:sz w:val="24"/>
          <w:lang w:val="en-US"/>
        </w:rPr>
        <w:t>Class Connection</w:t>
      </w:r>
      <w:bookmarkEnd w:id="96"/>
    </w:p>
    <w:p w14:paraId="5733A6FD" w14:textId="77777777" w:rsidR="002A0C8F" w:rsidRPr="009C1208" w:rsidRDefault="002A0C8F" w:rsidP="002A0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b/>
          <w:bCs/>
          <w:color w:val="000080"/>
          <w:kern w:val="0"/>
          <w:sz w:val="20"/>
          <w:szCs w:val="21"/>
          <w:lang w:eastAsia="en-GB"/>
        </w:rPr>
        <w:t xml:space="preserve">class </w:t>
      </w:r>
      <w:r w:rsidRPr="009C1208">
        <w:rPr>
          <w:rFonts w:ascii="Consolas" w:eastAsia="Times New Roman" w:hAnsi="Consolas" w:cs="Courier New"/>
          <w:color w:val="000000"/>
          <w:kern w:val="0"/>
          <w:sz w:val="20"/>
          <w:szCs w:val="21"/>
          <w:lang w:eastAsia="en-GB"/>
        </w:rPr>
        <w:t>Connection: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"""Connection class to store connections between nodes in the network"""</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B200B2"/>
          <w:kern w:val="0"/>
          <w:sz w:val="20"/>
          <w:szCs w:val="21"/>
          <w:lang w:eastAsia="en-GB"/>
        </w:rPr>
        <w:t>__</w:t>
      </w:r>
      <w:proofErr w:type="spellStart"/>
      <w:r w:rsidRPr="009C1208">
        <w:rPr>
          <w:rFonts w:ascii="Consolas" w:eastAsia="Times New Roman" w:hAnsi="Consolas" w:cs="Courier New"/>
          <w:color w:val="B200B2"/>
          <w:kern w:val="0"/>
          <w:sz w:val="20"/>
          <w:szCs w:val="21"/>
          <w:lang w:eastAsia="en-GB"/>
        </w:rPr>
        <w:t>init</w:t>
      </w:r>
      <w:proofErr w:type="spellEnd"/>
      <w:r w:rsidRPr="009C1208">
        <w:rPr>
          <w:rFonts w:ascii="Consolas" w:eastAsia="Times New Roman" w:hAnsi="Consolas" w:cs="Courier New"/>
          <w:color w:val="B200B2"/>
          <w:kern w:val="0"/>
          <w:sz w:val="20"/>
          <w:szCs w:val="21"/>
          <w:lang w:eastAsia="en-GB"/>
        </w:rPr>
        <w:t>__</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connected_node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.connected_node</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connected_node</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Node on the previous layer</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.weight</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random.normalvariate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Generating random weight from gaussian distribution (mu=0, sigma=1)</w:t>
      </w:r>
    </w:p>
    <w:p w14:paraId="3CB4EA9E" w14:textId="51153930" w:rsidR="002A0C8F" w:rsidRPr="009C1208" w:rsidRDefault="002A0C8F" w:rsidP="002A0C8F">
      <w:pPr>
        <w:rPr>
          <w:lang w:val="en-US"/>
        </w:rPr>
      </w:pPr>
    </w:p>
    <w:p w14:paraId="363FB5F0" w14:textId="469AF610" w:rsidR="002A0C8F" w:rsidRPr="009C1208" w:rsidRDefault="002A0C8F" w:rsidP="002A0C8F">
      <w:pPr>
        <w:pStyle w:val="Heading3"/>
        <w:rPr>
          <w:sz w:val="24"/>
          <w:lang w:val="en-US"/>
        </w:rPr>
      </w:pPr>
      <w:bookmarkStart w:id="97" w:name="_Toc720339"/>
      <w:r w:rsidRPr="009C1208">
        <w:rPr>
          <w:sz w:val="24"/>
          <w:lang w:val="en-US"/>
        </w:rPr>
        <w:t>Class Node</w:t>
      </w:r>
      <w:bookmarkEnd w:id="97"/>
    </w:p>
    <w:p w14:paraId="73FFBB01" w14:textId="7494DB28" w:rsidR="002A0C8F" w:rsidRDefault="002A0C8F" w:rsidP="002A0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b/>
          <w:bCs/>
          <w:color w:val="000080"/>
          <w:kern w:val="0"/>
          <w:sz w:val="20"/>
          <w:szCs w:val="21"/>
          <w:lang w:eastAsia="en-GB"/>
        </w:rPr>
        <w:t xml:space="preserve">class </w:t>
      </w:r>
      <w:r w:rsidRPr="009C1208">
        <w:rPr>
          <w:rFonts w:ascii="Consolas" w:eastAsia="Times New Roman" w:hAnsi="Consolas" w:cs="Courier New"/>
          <w:color w:val="000000"/>
          <w:kern w:val="0"/>
          <w:sz w:val="20"/>
          <w:szCs w:val="21"/>
          <w:lang w:eastAsia="en-GB"/>
        </w:rPr>
        <w:t>Node:</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"""Node class for network. These are connected to each other through the connection class."""</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B200B2"/>
          <w:kern w:val="0"/>
          <w:sz w:val="20"/>
          <w:szCs w:val="21"/>
          <w:lang w:eastAsia="en-GB"/>
        </w:rPr>
        <w:t>__</w:t>
      </w:r>
      <w:proofErr w:type="spellStart"/>
      <w:r w:rsidRPr="009C1208">
        <w:rPr>
          <w:rFonts w:ascii="Consolas" w:eastAsia="Times New Roman" w:hAnsi="Consolas" w:cs="Courier New"/>
          <w:color w:val="B200B2"/>
          <w:kern w:val="0"/>
          <w:sz w:val="20"/>
          <w:szCs w:val="21"/>
          <w:lang w:eastAsia="en-GB"/>
        </w:rPr>
        <w:t>init</w:t>
      </w:r>
      <w:proofErr w:type="spellEnd"/>
      <w:r w:rsidRPr="009C1208">
        <w:rPr>
          <w:rFonts w:ascii="Consolas" w:eastAsia="Times New Roman" w:hAnsi="Consolas" w:cs="Courier New"/>
          <w:color w:val="B200B2"/>
          <w:kern w:val="0"/>
          <w:sz w:val="20"/>
          <w:szCs w:val="21"/>
          <w:lang w:eastAsia="en-GB"/>
        </w:rPr>
        <w:t>__</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prev_layer</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.connections</w:t>
      </w:r>
      <w:proofErr w:type="spellEnd"/>
      <w:r w:rsidRPr="009C1208">
        <w:rPr>
          <w:rFonts w:ascii="Consolas" w:eastAsia="Times New Roman" w:hAnsi="Consolas" w:cs="Courier New"/>
          <w:color w:val="000000"/>
          <w:kern w:val="0"/>
          <w:sz w:val="20"/>
          <w:szCs w:val="21"/>
          <w:lang w:eastAsia="en-GB"/>
        </w:rPr>
        <w:t xml:space="preserve"> = []  </w:t>
      </w:r>
      <w:r w:rsidRPr="009C1208">
        <w:rPr>
          <w:rFonts w:ascii="Consolas" w:eastAsia="Times New Roman" w:hAnsi="Consolas" w:cs="Courier New"/>
          <w:i/>
          <w:iCs/>
          <w:color w:val="008000"/>
          <w:kern w:val="0"/>
          <w:sz w:val="20"/>
          <w:szCs w:val="21"/>
          <w:lang w:eastAsia="en-GB"/>
        </w:rPr>
        <w:t># Store all connection objects to previous layer</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.output</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 xml:space="preserve">0.0  </w:t>
      </w:r>
      <w:r w:rsidRPr="009C1208">
        <w:rPr>
          <w:rFonts w:ascii="Consolas" w:eastAsia="Times New Roman" w:hAnsi="Consolas" w:cs="Courier New"/>
          <w:i/>
          <w:iCs/>
          <w:color w:val="008000"/>
          <w:kern w:val="0"/>
          <w:sz w:val="20"/>
          <w:szCs w:val="21"/>
          <w:lang w:eastAsia="en-GB"/>
        </w:rPr>
        <w:t># Default output value</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 No connections if this is the first layer</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00"/>
          <w:kern w:val="0"/>
          <w:sz w:val="20"/>
          <w:szCs w:val="21"/>
          <w:lang w:eastAsia="en-GB"/>
        </w:rPr>
        <w:t>prev_layer</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is None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pass</w:t>
      </w:r>
      <w:r w:rsidRPr="009C1208">
        <w:rPr>
          <w:rFonts w:ascii="Consolas" w:eastAsia="Times New Roman" w:hAnsi="Consolas" w:cs="Courier New"/>
          <w:b/>
          <w:bCs/>
          <w:color w:val="000080"/>
          <w:kern w:val="0"/>
          <w:sz w:val="20"/>
          <w:szCs w:val="21"/>
          <w:lang w:eastAsia="en-GB"/>
        </w:rPr>
        <w:br/>
        <w:t xml:space="preserve">        else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node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000000"/>
          <w:kern w:val="0"/>
          <w:sz w:val="20"/>
          <w:szCs w:val="21"/>
          <w:lang w:eastAsia="en-GB"/>
        </w:rPr>
        <w:t>prev_layer</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Otherwise connect to each node of previous layer</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connection = Connection(node)</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.connections.append</w:t>
      </w:r>
      <w:proofErr w:type="spellEnd"/>
      <w:r w:rsidRPr="009C1208">
        <w:rPr>
          <w:rFonts w:ascii="Consolas" w:eastAsia="Times New Roman" w:hAnsi="Consolas" w:cs="Courier New"/>
          <w:color w:val="000000"/>
          <w:kern w:val="0"/>
          <w:sz w:val="20"/>
          <w:szCs w:val="21"/>
          <w:lang w:eastAsia="en-GB"/>
        </w:rPr>
        <w:t>(connection)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000000"/>
          <w:kern w:val="0"/>
          <w:sz w:val="20"/>
          <w:szCs w:val="21"/>
          <w:lang w:eastAsia="en-GB"/>
        </w:rPr>
        <w:t>feed_forward(</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 xml:space="preserve">"""Propagate </w:t>
      </w:r>
      <w:r w:rsidR="00027002">
        <w:rPr>
          <w:rFonts w:ascii="Consolas" w:eastAsia="Times New Roman" w:hAnsi="Consolas" w:cs="Courier New"/>
          <w:i/>
          <w:iCs/>
          <w:color w:val="007800"/>
          <w:kern w:val="0"/>
          <w:sz w:val="20"/>
          <w:szCs w:val="21"/>
          <w:lang w:eastAsia="en-GB"/>
        </w:rPr>
        <w:t>values</w:t>
      </w:r>
      <w:r w:rsidRPr="009C1208">
        <w:rPr>
          <w:rFonts w:ascii="Consolas" w:eastAsia="Times New Roman" w:hAnsi="Consolas" w:cs="Courier New"/>
          <w:i/>
          <w:iCs/>
          <w:color w:val="007800"/>
          <w:kern w:val="0"/>
          <w:sz w:val="20"/>
          <w:szCs w:val="21"/>
          <w:lang w:eastAsia="en-GB"/>
        </w:rPr>
        <w:t xml:space="preserve"> through network to produce output"""</w:t>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sum_output</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.connections</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return</w:t>
      </w:r>
      <w:r w:rsidRPr="009C1208">
        <w:rPr>
          <w:rFonts w:ascii="Consolas" w:eastAsia="Times New Roman" w:hAnsi="Consolas" w:cs="Courier New"/>
          <w:b/>
          <w:bCs/>
          <w:color w:val="000080"/>
          <w:kern w:val="0"/>
          <w:sz w:val="20"/>
          <w:szCs w:val="21"/>
          <w:lang w:eastAsia="en-GB"/>
        </w:rPr>
        <w:br/>
        <w:t xml:space="preserve">        for </w:t>
      </w:r>
      <w:r w:rsidRPr="009C1208">
        <w:rPr>
          <w:rFonts w:ascii="Consolas" w:eastAsia="Times New Roman" w:hAnsi="Consolas" w:cs="Courier New"/>
          <w:color w:val="000000"/>
          <w:kern w:val="0"/>
          <w:sz w:val="20"/>
          <w:szCs w:val="21"/>
          <w:lang w:eastAsia="en-GB"/>
        </w:rPr>
        <w:t xml:space="preserve">connection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.connections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sum_output</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connection.connected_node.get_output</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connection.weight</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Values scaled by weight.</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.output</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.sigmoid</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sum_output</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xml:space="preserve"># Flattens output between </w:t>
      </w:r>
      <w:r w:rsidR="001637F7">
        <w:rPr>
          <w:rFonts w:ascii="Consolas" w:eastAsia="Times New Roman" w:hAnsi="Consolas" w:cs="Courier New"/>
          <w:i/>
          <w:iCs/>
          <w:color w:val="008000"/>
          <w:kern w:val="0"/>
          <w:sz w:val="20"/>
          <w:szCs w:val="21"/>
          <w:lang w:eastAsia="en-GB"/>
        </w:rPr>
        <w:t>0</w:t>
      </w:r>
      <w:r w:rsidRPr="009C1208">
        <w:rPr>
          <w:rFonts w:ascii="Consolas" w:eastAsia="Times New Roman" w:hAnsi="Consolas" w:cs="Courier New"/>
          <w:i/>
          <w:iCs/>
          <w:color w:val="008000"/>
          <w:kern w:val="0"/>
          <w:sz w:val="20"/>
          <w:szCs w:val="21"/>
          <w:lang w:eastAsia="en-GB"/>
        </w:rPr>
        <w:t xml:space="preserve"> and 1.</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lastRenderedPageBreak/>
        <w:t xml:space="preserve">    </w:t>
      </w:r>
      <w:r w:rsidRPr="009C1208">
        <w:rPr>
          <w:rFonts w:ascii="Consolas" w:eastAsia="Times New Roman" w:hAnsi="Consolas" w:cs="Courier New"/>
          <w:color w:val="0000B2"/>
          <w:kern w:val="0"/>
          <w:sz w:val="20"/>
          <w:szCs w:val="21"/>
          <w:lang w:eastAsia="en-GB"/>
        </w:rPr>
        <w:t>@</w:t>
      </w:r>
      <w:proofErr w:type="spellStart"/>
      <w:r w:rsidRPr="009C1208">
        <w:rPr>
          <w:rFonts w:ascii="Consolas" w:eastAsia="Times New Roman" w:hAnsi="Consolas" w:cs="Courier New"/>
          <w:color w:val="0000B2"/>
          <w:kern w:val="0"/>
          <w:sz w:val="20"/>
          <w:szCs w:val="21"/>
          <w:lang w:eastAsia="en-GB"/>
        </w:rPr>
        <w:t>staticmethod</w:t>
      </w:r>
      <w:proofErr w:type="spellEnd"/>
      <w:r w:rsidRPr="009C1208">
        <w:rPr>
          <w:rFonts w:ascii="Consolas" w:eastAsia="Times New Roman" w:hAnsi="Consolas" w:cs="Courier New"/>
          <w:color w:val="0000B2"/>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000000"/>
          <w:kern w:val="0"/>
          <w:sz w:val="20"/>
          <w:szCs w:val="21"/>
          <w:lang w:eastAsia="en-GB"/>
        </w:rPr>
        <w:t>sigmoid(x):</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 xml:space="preserve">"""Simple static </w:t>
      </w:r>
      <w:r w:rsidR="00054BC0" w:rsidRPr="009C1208">
        <w:rPr>
          <w:rFonts w:ascii="Consolas" w:eastAsia="Times New Roman" w:hAnsi="Consolas" w:cs="Courier New"/>
          <w:i/>
          <w:iCs/>
          <w:color w:val="007800"/>
          <w:kern w:val="0"/>
          <w:szCs w:val="21"/>
          <w:lang w:eastAsia="en-GB"/>
        </w:rPr>
        <w:t>method</w:t>
      </w:r>
      <w:r w:rsidRPr="009C1208">
        <w:rPr>
          <w:rFonts w:ascii="Consolas" w:eastAsia="Times New Roman" w:hAnsi="Consolas" w:cs="Courier New"/>
          <w:i/>
          <w:iCs/>
          <w:color w:val="007800"/>
          <w:kern w:val="0"/>
          <w:sz w:val="20"/>
          <w:szCs w:val="21"/>
          <w:lang w:eastAsia="en-GB"/>
        </w:rPr>
        <w:t xml:space="preserve"> to flatten input between </w:t>
      </w:r>
      <w:r w:rsidR="001637F7">
        <w:rPr>
          <w:rFonts w:ascii="Consolas" w:eastAsia="Times New Roman" w:hAnsi="Consolas" w:cs="Courier New"/>
          <w:i/>
          <w:iCs/>
          <w:color w:val="007800"/>
          <w:kern w:val="0"/>
          <w:sz w:val="20"/>
          <w:szCs w:val="21"/>
          <w:lang w:eastAsia="en-GB"/>
        </w:rPr>
        <w:t>0</w:t>
      </w:r>
      <w:r w:rsidRPr="009C1208">
        <w:rPr>
          <w:rFonts w:ascii="Consolas" w:eastAsia="Times New Roman" w:hAnsi="Consolas" w:cs="Courier New"/>
          <w:i/>
          <w:iCs/>
          <w:color w:val="007800"/>
          <w:kern w:val="0"/>
          <w:sz w:val="20"/>
          <w:szCs w:val="21"/>
          <w:lang w:eastAsia="en-GB"/>
        </w:rPr>
        <w:t xml:space="preserve"> and 1"""</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FF"/>
          <w:kern w:val="0"/>
          <w:sz w:val="20"/>
          <w:szCs w:val="21"/>
          <w:lang w:eastAsia="en-GB"/>
        </w:rPr>
        <w:t xml:space="preserve">1 </w:t>
      </w:r>
      <w:r w:rsidRPr="009C1208">
        <w:rPr>
          <w:rFonts w:ascii="Consolas" w:eastAsia="Times New Roman" w:hAnsi="Consolas" w:cs="Courier New"/>
          <w:color w:val="000000"/>
          <w:kern w:val="0"/>
          <w:sz w:val="20"/>
          <w:szCs w:val="21"/>
          <w:lang w:eastAsia="en-GB"/>
        </w:rPr>
        <w:t>/ (</w:t>
      </w:r>
      <w:r w:rsidRPr="009C1208">
        <w:rPr>
          <w:rFonts w:ascii="Consolas" w:eastAsia="Times New Roman" w:hAnsi="Consolas" w:cs="Courier New"/>
          <w:color w:val="0000FF"/>
          <w:kern w:val="0"/>
          <w:sz w:val="20"/>
          <w:szCs w:val="21"/>
          <w:lang w:eastAsia="en-GB"/>
        </w:rPr>
        <w:t xml:space="preserve">1 </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math.exp</w:t>
      </w:r>
      <w:proofErr w:type="spellEnd"/>
      <w:r w:rsidRPr="009C1208">
        <w:rPr>
          <w:rFonts w:ascii="Consolas" w:eastAsia="Times New Roman" w:hAnsi="Consolas" w:cs="Courier New"/>
          <w:color w:val="000000"/>
          <w:kern w:val="0"/>
          <w:sz w:val="20"/>
          <w:szCs w:val="21"/>
          <w:lang w:eastAsia="en-GB"/>
        </w:rPr>
        <w:t xml:space="preserve">(-x * </w:t>
      </w:r>
      <w:r w:rsidRPr="009C1208">
        <w:rPr>
          <w:rFonts w:ascii="Consolas" w:eastAsia="Times New Roman" w:hAnsi="Consolas" w:cs="Courier New"/>
          <w:color w:val="0000FF"/>
          <w:kern w:val="0"/>
          <w:sz w:val="20"/>
          <w:szCs w:val="21"/>
          <w:lang w:eastAsia="en-GB"/>
        </w:rPr>
        <w:t>1.0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set_output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output):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"""Sets the output of this node; required to set the values of the input layer"""</w:t>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.output</w:t>
      </w:r>
      <w:proofErr w:type="spellEnd"/>
      <w:r w:rsidRPr="009C1208">
        <w:rPr>
          <w:rFonts w:ascii="Consolas" w:eastAsia="Times New Roman" w:hAnsi="Consolas" w:cs="Courier New"/>
          <w:color w:val="000000"/>
          <w:kern w:val="0"/>
          <w:sz w:val="20"/>
          <w:szCs w:val="21"/>
          <w:lang w:eastAsia="en-GB"/>
        </w:rPr>
        <w:t xml:space="preserve"> = output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get_output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"""Returns the output value stored in this node"""</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.output</w:t>
      </w:r>
      <w:proofErr w:type="spellEnd"/>
    </w:p>
    <w:p w14:paraId="0DA886C5" w14:textId="77777777" w:rsidR="00FE7F30" w:rsidRPr="009C1208" w:rsidRDefault="00FE7F30" w:rsidP="002A0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41DEA72B" w14:textId="52BFFD4A" w:rsidR="002A0C8F" w:rsidRPr="009C1208" w:rsidRDefault="00444DAE" w:rsidP="00444DAE">
      <w:pPr>
        <w:pStyle w:val="Heading3"/>
        <w:rPr>
          <w:sz w:val="24"/>
        </w:rPr>
      </w:pPr>
      <w:bookmarkStart w:id="98" w:name="_Toc720340"/>
      <w:r w:rsidRPr="009C1208">
        <w:rPr>
          <w:sz w:val="24"/>
        </w:rPr>
        <w:t>Class Network</w:t>
      </w:r>
      <w:bookmarkEnd w:id="98"/>
    </w:p>
    <w:p w14:paraId="0930C2ED" w14:textId="17BC5365" w:rsidR="00726B5B" w:rsidRDefault="00444DAE" w:rsidP="00444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i/>
          <w:iCs/>
          <w:color w:val="007800"/>
          <w:kern w:val="0"/>
          <w:sz w:val="20"/>
          <w:szCs w:val="21"/>
          <w:lang w:eastAsia="en-GB"/>
        </w:rPr>
      </w:pPr>
      <w:r w:rsidRPr="009C1208">
        <w:rPr>
          <w:rFonts w:ascii="Consolas" w:eastAsia="Times New Roman" w:hAnsi="Consolas" w:cs="Courier New"/>
          <w:b/>
          <w:bCs/>
          <w:color w:val="000080"/>
          <w:kern w:val="0"/>
          <w:sz w:val="20"/>
          <w:szCs w:val="21"/>
          <w:lang w:eastAsia="en-GB"/>
        </w:rPr>
        <w:t xml:space="preserve">class </w:t>
      </w:r>
      <w:r w:rsidRPr="009C1208">
        <w:rPr>
          <w:rFonts w:ascii="Consolas" w:eastAsia="Times New Roman" w:hAnsi="Consolas" w:cs="Courier New"/>
          <w:color w:val="000000"/>
          <w:kern w:val="0"/>
          <w:sz w:val="20"/>
          <w:szCs w:val="21"/>
          <w:lang w:eastAsia="en-GB"/>
        </w:rPr>
        <w:t>Network:</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 Network to act as 'brain' for each car. Created from the nodes and connections previously defined.</w:t>
      </w:r>
      <w:r w:rsidRPr="009C1208">
        <w:rPr>
          <w:rFonts w:ascii="Consolas" w:eastAsia="Times New Roman" w:hAnsi="Consolas" w:cs="Courier New"/>
          <w:i/>
          <w:iCs/>
          <w:color w:val="007800"/>
          <w:kern w:val="0"/>
          <w:sz w:val="20"/>
          <w:szCs w:val="21"/>
          <w:lang w:eastAsia="en-GB"/>
        </w:rPr>
        <w:br/>
        <w:t xml:space="preserve">     Requires a parameter, topology; a list which specifies the number of nodes on each layer.</w:t>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i/>
          <w:iCs/>
          <w:color w:val="007800"/>
          <w:kern w:val="0"/>
          <w:sz w:val="20"/>
          <w:szCs w:val="21"/>
          <w:lang w:eastAsia="en-GB"/>
        </w:rPr>
        <w:t>eg.</w:t>
      </w:r>
      <w:proofErr w:type="spellEnd"/>
      <w:r w:rsidRPr="009C1208">
        <w:rPr>
          <w:rFonts w:ascii="Consolas" w:eastAsia="Times New Roman" w:hAnsi="Consolas" w:cs="Courier New"/>
          <w:i/>
          <w:iCs/>
          <w:color w:val="007800"/>
          <w:kern w:val="0"/>
          <w:sz w:val="20"/>
          <w:szCs w:val="21"/>
          <w:lang w:eastAsia="en-GB"/>
        </w:rPr>
        <w:t xml:space="preserve"> [2,3,1] creates a network with input layer of 2</w:t>
      </w:r>
      <w:r w:rsidR="00295BDE">
        <w:rPr>
          <w:rFonts w:ascii="Consolas" w:eastAsia="Times New Roman" w:hAnsi="Consolas" w:cs="Courier New"/>
          <w:i/>
          <w:iCs/>
          <w:color w:val="007800"/>
          <w:kern w:val="0"/>
          <w:sz w:val="20"/>
          <w:szCs w:val="21"/>
          <w:lang w:eastAsia="en-GB"/>
        </w:rPr>
        <w:t xml:space="preserve"> nodes</w:t>
      </w:r>
      <w:r w:rsidRPr="009C1208">
        <w:rPr>
          <w:rFonts w:ascii="Consolas" w:eastAsia="Times New Roman" w:hAnsi="Consolas" w:cs="Courier New"/>
          <w:i/>
          <w:iCs/>
          <w:color w:val="007800"/>
          <w:kern w:val="0"/>
          <w:sz w:val="20"/>
          <w:szCs w:val="21"/>
          <w:lang w:eastAsia="en-GB"/>
        </w:rPr>
        <w:t>, hidden (middle) layer of 3</w:t>
      </w:r>
      <w:r w:rsidR="00295BDE">
        <w:rPr>
          <w:rFonts w:ascii="Consolas" w:eastAsia="Times New Roman" w:hAnsi="Consolas" w:cs="Courier New"/>
          <w:i/>
          <w:iCs/>
          <w:color w:val="007800"/>
          <w:kern w:val="0"/>
          <w:sz w:val="20"/>
          <w:szCs w:val="21"/>
          <w:lang w:eastAsia="en-GB"/>
        </w:rPr>
        <w:t xml:space="preserve"> nodes</w:t>
      </w:r>
      <w:r w:rsidRPr="009C1208">
        <w:rPr>
          <w:rFonts w:ascii="Consolas" w:eastAsia="Times New Roman" w:hAnsi="Consolas" w:cs="Courier New"/>
          <w:i/>
          <w:iCs/>
          <w:color w:val="007800"/>
          <w:kern w:val="0"/>
          <w:sz w:val="20"/>
          <w:szCs w:val="21"/>
          <w:lang w:eastAsia="en-GB"/>
        </w:rPr>
        <w:t xml:space="preserve"> and 1 </w:t>
      </w:r>
      <w:r w:rsidR="00295BDE">
        <w:rPr>
          <w:rFonts w:ascii="Consolas" w:eastAsia="Times New Roman" w:hAnsi="Consolas" w:cs="Courier New"/>
          <w:i/>
          <w:iCs/>
          <w:color w:val="007800"/>
          <w:kern w:val="0"/>
          <w:sz w:val="20"/>
          <w:szCs w:val="21"/>
          <w:lang w:eastAsia="en-GB"/>
        </w:rPr>
        <w:t xml:space="preserve">node </w:t>
      </w:r>
      <w:r w:rsidRPr="009C1208">
        <w:rPr>
          <w:rFonts w:ascii="Consolas" w:eastAsia="Times New Roman" w:hAnsi="Consolas" w:cs="Courier New"/>
          <w:i/>
          <w:iCs/>
          <w:color w:val="007800"/>
          <w:kern w:val="0"/>
          <w:sz w:val="20"/>
          <w:szCs w:val="21"/>
          <w:lang w:eastAsia="en-GB"/>
        </w:rPr>
        <w:t>on the output layer."""</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B200B2"/>
          <w:kern w:val="0"/>
          <w:sz w:val="20"/>
          <w:szCs w:val="21"/>
          <w:lang w:eastAsia="en-GB"/>
        </w:rPr>
        <w:t>__</w:t>
      </w:r>
      <w:proofErr w:type="spellStart"/>
      <w:r w:rsidRPr="009C1208">
        <w:rPr>
          <w:rFonts w:ascii="Consolas" w:eastAsia="Times New Roman" w:hAnsi="Consolas" w:cs="Courier New"/>
          <w:color w:val="B200B2"/>
          <w:kern w:val="0"/>
          <w:sz w:val="20"/>
          <w:szCs w:val="21"/>
          <w:lang w:eastAsia="en-GB"/>
        </w:rPr>
        <w:t>init</w:t>
      </w:r>
      <w:proofErr w:type="spellEnd"/>
      <w:r w:rsidRPr="009C1208">
        <w:rPr>
          <w:rFonts w:ascii="Consolas" w:eastAsia="Times New Roman" w:hAnsi="Consolas" w:cs="Courier New"/>
          <w:color w:val="B200B2"/>
          <w:kern w:val="0"/>
          <w:sz w:val="20"/>
          <w:szCs w:val="21"/>
          <w:lang w:eastAsia="en-GB"/>
        </w:rPr>
        <w:t>__</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topology):</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w:t>
      </w:r>
      <w:r w:rsidR="00F848B8">
        <w:rPr>
          <w:rFonts w:ascii="Consolas" w:eastAsia="Times New Roman" w:hAnsi="Consolas" w:cs="Courier New"/>
          <w:i/>
          <w:iCs/>
          <w:color w:val="007800"/>
          <w:kern w:val="0"/>
          <w:sz w:val="20"/>
          <w:szCs w:val="21"/>
          <w:lang w:eastAsia="en-GB"/>
        </w:rPr>
        <w:t>Generates the entire tree structure</w:t>
      </w:r>
      <w:r w:rsidRPr="009C1208">
        <w:rPr>
          <w:rFonts w:ascii="Consolas" w:eastAsia="Times New Roman" w:hAnsi="Consolas" w:cs="Courier New"/>
          <w:i/>
          <w:iCs/>
          <w:color w:val="007800"/>
          <w:kern w:val="0"/>
          <w:sz w:val="20"/>
          <w:szCs w:val="21"/>
          <w:lang w:eastAsia="en-GB"/>
        </w:rPr>
        <w:t xml:space="preserve"> of the defined structure with random weights and biases."""</w:t>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.topology</w:t>
      </w:r>
      <w:proofErr w:type="spellEnd"/>
      <w:r w:rsidRPr="009C1208">
        <w:rPr>
          <w:rFonts w:ascii="Consolas" w:eastAsia="Times New Roman" w:hAnsi="Consolas" w:cs="Courier New"/>
          <w:color w:val="000000"/>
          <w:kern w:val="0"/>
          <w:sz w:val="20"/>
          <w:szCs w:val="21"/>
          <w:lang w:eastAsia="en-GB"/>
        </w:rPr>
        <w:t xml:space="preserve"> = topology</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layer_number</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layerNum</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(topology)):</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Iterate through each layer in network, creating nodes and connections as required</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layer_number</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color w:val="000000"/>
          <w:kern w:val="0"/>
          <w:sz w:val="20"/>
          <w:szCs w:val="21"/>
          <w:lang w:eastAsia="en-GB"/>
        </w:rPr>
        <w:t>layer = []</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(topology[</w:t>
      </w:r>
      <w:proofErr w:type="spellStart"/>
      <w:r w:rsidRPr="009C1208">
        <w:rPr>
          <w:rFonts w:ascii="Consolas" w:eastAsia="Times New Roman" w:hAnsi="Consolas" w:cs="Courier New"/>
          <w:color w:val="000000"/>
          <w:kern w:val="0"/>
          <w:sz w:val="20"/>
          <w:szCs w:val="21"/>
          <w:lang w:eastAsia="en-GB"/>
        </w:rPr>
        <w:t>layerNum</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Iterate through each node on this layer</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Create a null node (node with no connections to previous layer) if this is the first layer</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layer.append</w:t>
      </w:r>
      <w:proofErr w:type="spellEnd"/>
      <w:r w:rsidRPr="009C1208">
        <w:rPr>
          <w:rFonts w:ascii="Consolas" w:eastAsia="Times New Roman" w:hAnsi="Consolas" w:cs="Courier New"/>
          <w:color w:val="000000"/>
          <w:kern w:val="0"/>
          <w:sz w:val="20"/>
          <w:szCs w:val="21"/>
          <w:lang w:eastAsia="en-GB"/>
        </w:rPr>
        <w:t>(Node(</w:t>
      </w:r>
      <w:r w:rsidRPr="009C1208">
        <w:rPr>
          <w:rFonts w:ascii="Consolas" w:eastAsia="Times New Roman" w:hAnsi="Consolas" w:cs="Courier New"/>
          <w:b/>
          <w:bCs/>
          <w:color w:val="000080"/>
          <w:kern w:val="0"/>
          <w:sz w:val="20"/>
          <w:szCs w:val="21"/>
          <w:lang w:eastAsia="en-GB"/>
        </w:rPr>
        <w:t>None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else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Otherwise connect this node to each node on previous layer</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layer.append</w:t>
      </w:r>
      <w:proofErr w:type="spellEnd"/>
      <w:r w:rsidRPr="009C1208">
        <w:rPr>
          <w:rFonts w:ascii="Consolas" w:eastAsia="Times New Roman" w:hAnsi="Consolas" w:cs="Courier New"/>
          <w:color w:val="000000"/>
          <w:kern w:val="0"/>
          <w:sz w:val="20"/>
          <w:szCs w:val="21"/>
          <w:lang w:eastAsia="en-GB"/>
        </w:rPr>
        <w:t>(Node(</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not </w:t>
      </w:r>
      <w:proofErr w:type="spellStart"/>
      <w:r w:rsidRPr="009C1208">
        <w:rPr>
          <w:rFonts w:ascii="Consolas" w:eastAsia="Times New Roman" w:hAnsi="Consolas" w:cs="Courier New"/>
          <w:color w:val="000000"/>
          <w:kern w:val="0"/>
          <w:sz w:val="20"/>
          <w:szCs w:val="21"/>
          <w:lang w:eastAsia="en-GB"/>
        </w:rPr>
        <w:t>layer_number</w:t>
      </w:r>
      <w:proofErr w:type="spellEnd"/>
      <w:r w:rsidRPr="009C1208">
        <w:rPr>
          <w:rFonts w:ascii="Consolas" w:eastAsia="Times New Roman" w:hAnsi="Consolas" w:cs="Courier New"/>
          <w:color w:val="000000"/>
          <w:kern w:val="0"/>
          <w:sz w:val="20"/>
          <w:szCs w:val="21"/>
          <w:lang w:eastAsia="en-GB"/>
        </w:rPr>
        <w:t xml:space="preserve"> &gt;=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(topology):</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Create a bias node on every layer except the last</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layer.append</w:t>
      </w:r>
      <w:proofErr w:type="spellEnd"/>
      <w:r w:rsidRPr="009C1208">
        <w:rPr>
          <w:rFonts w:ascii="Consolas" w:eastAsia="Times New Roman" w:hAnsi="Consolas" w:cs="Courier New"/>
          <w:color w:val="000000"/>
          <w:kern w:val="0"/>
          <w:sz w:val="20"/>
          <w:szCs w:val="21"/>
          <w:lang w:eastAsia="en-GB"/>
        </w:rPr>
        <w:t>(Node(</w:t>
      </w:r>
      <w:r w:rsidRPr="009C1208">
        <w:rPr>
          <w:rFonts w:ascii="Consolas" w:eastAsia="Times New Roman" w:hAnsi="Consolas" w:cs="Courier New"/>
          <w:b/>
          <w:bCs/>
          <w:color w:val="000080"/>
          <w:kern w:val="0"/>
          <w:sz w:val="20"/>
          <w:szCs w:val="21"/>
          <w:lang w:eastAsia="en-GB"/>
        </w:rPr>
        <w:t>None</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bias node</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layer[-</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set_output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setting output of bias node as 1</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.layers.append</w:t>
      </w:r>
      <w:proofErr w:type="spellEnd"/>
      <w:r w:rsidRPr="009C1208">
        <w:rPr>
          <w:rFonts w:ascii="Consolas" w:eastAsia="Times New Roman" w:hAnsi="Consolas" w:cs="Courier New"/>
          <w:color w:val="000000"/>
          <w:kern w:val="0"/>
          <w:sz w:val="20"/>
          <w:szCs w:val="21"/>
          <w:lang w:eastAsia="en-GB"/>
        </w:rPr>
        <w:t>(layer)</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lastRenderedPageBreak/>
        <w:t xml:space="preserve">            </w:t>
      </w:r>
      <w:r w:rsidRPr="009C1208">
        <w:rPr>
          <w:rFonts w:ascii="Consolas" w:eastAsia="Times New Roman" w:hAnsi="Consolas" w:cs="Courier New"/>
          <w:i/>
          <w:iCs/>
          <w:color w:val="008000"/>
          <w:kern w:val="0"/>
          <w:sz w:val="20"/>
          <w:szCs w:val="21"/>
          <w:lang w:eastAsia="en-GB"/>
        </w:rPr>
        <w:t># Add layer to list of all the layers of the network</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print_network_structure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w:t>
      </w:r>
      <w:r w:rsidR="00054BC0" w:rsidRPr="009C1208">
        <w:rPr>
          <w:rFonts w:ascii="Consolas" w:eastAsia="Times New Roman" w:hAnsi="Consolas" w:cs="Courier New"/>
          <w:i/>
          <w:iCs/>
          <w:color w:val="007800"/>
          <w:kern w:val="0"/>
          <w:szCs w:val="21"/>
          <w:lang w:eastAsia="en-GB"/>
        </w:rPr>
        <w:t>Method</w:t>
      </w:r>
      <w:r w:rsidRPr="009C1208">
        <w:rPr>
          <w:rFonts w:ascii="Consolas" w:eastAsia="Times New Roman" w:hAnsi="Consolas" w:cs="Courier New"/>
          <w:i/>
          <w:iCs/>
          <w:color w:val="007800"/>
          <w:kern w:val="0"/>
          <w:sz w:val="20"/>
          <w:szCs w:val="21"/>
          <w:lang w:eastAsia="en-GB"/>
        </w:rPr>
        <w:t xml:space="preserve"> to output the </w:t>
      </w:r>
      <w:r w:rsidR="00054BC0" w:rsidRPr="009C1208">
        <w:rPr>
          <w:rFonts w:ascii="Consolas" w:eastAsia="Times New Roman" w:hAnsi="Consolas" w:cs="Courier New"/>
          <w:i/>
          <w:iCs/>
          <w:color w:val="007800"/>
          <w:kern w:val="0"/>
          <w:szCs w:val="21"/>
          <w:lang w:eastAsia="en-GB"/>
        </w:rPr>
        <w:t>number of nodes in each layer</w:t>
      </w:r>
      <w:r w:rsidRPr="009C1208">
        <w:rPr>
          <w:rFonts w:ascii="Consolas" w:eastAsia="Times New Roman" w:hAnsi="Consolas" w:cs="Courier New"/>
          <w:i/>
          <w:iCs/>
          <w:color w:val="007800"/>
          <w:kern w:val="0"/>
          <w:sz w:val="20"/>
          <w:szCs w:val="21"/>
          <w:lang w:eastAsia="en-GB"/>
        </w:rPr>
        <w:t xml:space="preserve"> </w:t>
      </w:r>
      <w:r w:rsidR="00726B5B">
        <w:rPr>
          <w:rFonts w:ascii="Consolas" w:eastAsia="Times New Roman" w:hAnsi="Consolas" w:cs="Courier New"/>
          <w:i/>
          <w:iCs/>
          <w:color w:val="007800"/>
          <w:kern w:val="0"/>
          <w:sz w:val="20"/>
          <w:szCs w:val="21"/>
          <w:lang w:eastAsia="en-GB"/>
        </w:rPr>
        <w:t>in the format</w:t>
      </w:r>
      <w:r w:rsidRPr="009C1208">
        <w:rPr>
          <w:rFonts w:ascii="Consolas" w:eastAsia="Times New Roman" w:hAnsi="Consolas" w:cs="Courier New"/>
          <w:i/>
          <w:iCs/>
          <w:color w:val="007800"/>
          <w:kern w:val="0"/>
          <w:sz w:val="20"/>
          <w:szCs w:val="21"/>
          <w:lang w:eastAsia="en-GB"/>
        </w:rPr>
        <w:t xml:space="preserve"> </w:t>
      </w:r>
      <w:r w:rsidR="00726B5B" w:rsidRPr="00726B5B">
        <w:rPr>
          <w:rFonts w:ascii="Consolas" w:eastAsia="Times New Roman" w:hAnsi="Consolas" w:cs="Courier New"/>
          <w:i/>
          <w:iCs/>
          <w:color w:val="007800"/>
          <w:kern w:val="0"/>
          <w:sz w:val="20"/>
          <w:szCs w:val="21"/>
          <w:lang w:eastAsia="en-GB"/>
        </w:rPr>
        <w:t>[L1, L2, L3 … Ln]</w:t>
      </w:r>
      <w:r w:rsidR="00726B5B">
        <w:rPr>
          <w:rFonts w:ascii="Consolas" w:eastAsia="Times New Roman" w:hAnsi="Consolas" w:cs="Courier New"/>
          <w:i/>
          <w:iCs/>
          <w:color w:val="007800"/>
          <w:kern w:val="0"/>
          <w:sz w:val="20"/>
          <w:szCs w:val="21"/>
          <w:lang w:eastAsia="en-GB"/>
        </w:rPr>
        <w:t xml:space="preserve"> </w:t>
      </w:r>
      <w:r w:rsidRPr="009C1208">
        <w:rPr>
          <w:rFonts w:ascii="Consolas" w:eastAsia="Times New Roman" w:hAnsi="Consolas" w:cs="Courier New"/>
          <w:i/>
          <w:iCs/>
          <w:color w:val="007800"/>
          <w:kern w:val="0"/>
          <w:sz w:val="20"/>
          <w:szCs w:val="21"/>
          <w:lang w:eastAsia="en-GB"/>
        </w:rPr>
        <w:t>including the bias nodes for debugging purposes."""</w:t>
      </w:r>
    </w:p>
    <w:p w14:paraId="4189EC39" w14:textId="77777777" w:rsidR="00B87BA8" w:rsidRDefault="00444DAE" w:rsidP="00444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FF"/>
          <w:kern w:val="0"/>
          <w:sz w:val="20"/>
          <w:szCs w:val="21"/>
          <w:lang w:eastAsia="en-GB"/>
        </w:rPr>
      </w:pP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color w:val="000000"/>
          <w:kern w:val="0"/>
          <w:sz w:val="20"/>
          <w:szCs w:val="21"/>
          <w:lang w:eastAsia="en-GB"/>
        </w:rPr>
        <w:t>structure = []</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layer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structure.append</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(layer))</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"Initiated Neural network with structure: "</w:t>
      </w:r>
      <w:r w:rsidRPr="009C1208">
        <w:rPr>
          <w:rFonts w:ascii="Consolas" w:eastAsia="Times New Roman" w:hAnsi="Consolas" w:cs="Courier New"/>
          <w:color w:val="000000"/>
          <w:kern w:val="0"/>
          <w:sz w:val="20"/>
          <w:szCs w:val="21"/>
          <w:lang w:eastAsia="en-GB"/>
        </w:rPr>
        <w:t>, structure)</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print_network_weights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w:t>
      </w:r>
      <w:r w:rsidR="0058350C" w:rsidRPr="009C1208">
        <w:rPr>
          <w:rFonts w:ascii="Consolas" w:eastAsia="Times New Roman" w:hAnsi="Consolas" w:cs="Courier New"/>
          <w:i/>
          <w:iCs/>
          <w:color w:val="007800"/>
          <w:kern w:val="0"/>
          <w:szCs w:val="21"/>
          <w:lang w:eastAsia="en-GB"/>
        </w:rPr>
        <w:t>Method</w:t>
      </w:r>
      <w:r w:rsidRPr="009C1208">
        <w:rPr>
          <w:rFonts w:ascii="Consolas" w:eastAsia="Times New Roman" w:hAnsi="Consolas" w:cs="Courier New"/>
          <w:i/>
          <w:iCs/>
          <w:color w:val="007800"/>
          <w:kern w:val="0"/>
          <w:sz w:val="20"/>
          <w:szCs w:val="21"/>
          <w:lang w:eastAsia="en-GB"/>
        </w:rPr>
        <w:t xml:space="preserve"> to output the values of each connection in network for debugging purposes."""</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layerI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layer = []</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node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layerI</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connection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000000"/>
          <w:kern w:val="0"/>
          <w:sz w:val="20"/>
          <w:szCs w:val="21"/>
          <w:lang w:eastAsia="en-GB"/>
        </w:rPr>
        <w:t>node.connections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layer.append</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connection.weight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"Layer "</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layerI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8080"/>
          <w:kern w:val="0"/>
          <w:sz w:val="20"/>
          <w:szCs w:val="21"/>
          <w:lang w:eastAsia="en-GB"/>
        </w:rPr>
        <w:t>":  "</w:t>
      </w:r>
      <w:r w:rsidRPr="009C1208">
        <w:rPr>
          <w:rFonts w:ascii="Consolas" w:eastAsia="Times New Roman" w:hAnsi="Consolas" w:cs="Courier New"/>
          <w:color w:val="000000"/>
          <w:kern w:val="0"/>
          <w:sz w:val="20"/>
          <w:szCs w:val="21"/>
          <w:lang w:eastAsia="en-GB"/>
        </w:rPr>
        <w:t>, layer)</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get_network_weights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"""Returns the weights of the network in a specific order.</w:t>
      </w:r>
      <w:r w:rsidRPr="009C1208">
        <w:rPr>
          <w:rFonts w:ascii="Consolas" w:eastAsia="Times New Roman" w:hAnsi="Consolas" w:cs="Courier New"/>
          <w:i/>
          <w:iCs/>
          <w:color w:val="007800"/>
          <w:kern w:val="0"/>
          <w:sz w:val="20"/>
          <w:szCs w:val="21"/>
          <w:lang w:eastAsia="en-GB"/>
        </w:rPr>
        <w:br/>
        <w:t xml:space="preserve">        Required </w:t>
      </w:r>
      <w:r w:rsidR="005C1803">
        <w:rPr>
          <w:rFonts w:ascii="Consolas" w:eastAsia="Times New Roman" w:hAnsi="Consolas" w:cs="Courier New"/>
          <w:i/>
          <w:iCs/>
          <w:color w:val="007800"/>
          <w:kern w:val="0"/>
          <w:sz w:val="20"/>
          <w:szCs w:val="21"/>
          <w:lang w:eastAsia="en-GB"/>
        </w:rPr>
        <w:t>to retrieve weights when</w:t>
      </w:r>
      <w:r w:rsidRPr="009C1208">
        <w:rPr>
          <w:rFonts w:ascii="Consolas" w:eastAsia="Times New Roman" w:hAnsi="Consolas" w:cs="Courier New"/>
          <w:i/>
          <w:iCs/>
          <w:color w:val="007800"/>
          <w:kern w:val="0"/>
          <w:sz w:val="20"/>
          <w:szCs w:val="21"/>
          <w:lang w:eastAsia="en-GB"/>
        </w:rPr>
        <w:t xml:space="preserve"> creating child networks from current one."""</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color w:val="000000"/>
          <w:kern w:val="0"/>
          <w:sz w:val="20"/>
          <w:szCs w:val="21"/>
          <w:lang w:eastAsia="en-GB"/>
        </w:rPr>
        <w:t>layers = []</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layer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node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layer:</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connection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000000"/>
          <w:kern w:val="0"/>
          <w:sz w:val="20"/>
          <w:szCs w:val="21"/>
          <w:lang w:eastAsia="en-GB"/>
        </w:rPr>
        <w:t>node.connections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layers.append</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connection.weight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00"/>
          <w:kern w:val="0"/>
          <w:sz w:val="20"/>
          <w:szCs w:val="21"/>
          <w:lang w:eastAsia="en-GB"/>
        </w:rPr>
        <w:t>layers</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set_network_weights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weights):</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"""Sets the weights of this network to the ones provided in the list.</w:t>
      </w:r>
      <w:r w:rsidRPr="009C1208">
        <w:rPr>
          <w:rFonts w:ascii="Consolas" w:eastAsia="Times New Roman" w:hAnsi="Consolas" w:cs="Courier New"/>
          <w:i/>
          <w:iCs/>
          <w:color w:val="007800"/>
          <w:kern w:val="0"/>
          <w:sz w:val="20"/>
          <w:szCs w:val="21"/>
          <w:lang w:eastAsia="en-GB"/>
        </w:rPr>
        <w:br/>
        <w:t xml:space="preserve">        Required for setting weights of child network.</w:t>
      </w:r>
      <w:r w:rsidRPr="009C1208">
        <w:rPr>
          <w:rFonts w:ascii="Consolas" w:eastAsia="Times New Roman" w:hAnsi="Consolas" w:cs="Courier New"/>
          <w:i/>
          <w:iCs/>
          <w:color w:val="007800"/>
          <w:kern w:val="0"/>
          <w:sz w:val="20"/>
          <w:szCs w:val="21"/>
          <w:lang w:eastAsia="en-GB"/>
        </w:rPr>
        <w:br/>
        <w:t xml:space="preserve">        Order of weights same as </w:t>
      </w:r>
      <w:r w:rsidR="00990287" w:rsidRPr="009C1208">
        <w:rPr>
          <w:rFonts w:ascii="Consolas" w:eastAsia="Times New Roman" w:hAnsi="Consolas" w:cs="Courier New"/>
          <w:i/>
          <w:iCs/>
          <w:color w:val="007800"/>
          <w:kern w:val="0"/>
          <w:szCs w:val="21"/>
          <w:lang w:eastAsia="en-GB"/>
        </w:rPr>
        <w:t>returned</w:t>
      </w:r>
      <w:r w:rsidRPr="009C1208">
        <w:rPr>
          <w:rFonts w:ascii="Consolas" w:eastAsia="Times New Roman" w:hAnsi="Consolas" w:cs="Courier New"/>
          <w:i/>
          <w:iCs/>
          <w:color w:val="007800"/>
          <w:kern w:val="0"/>
          <w:sz w:val="20"/>
          <w:szCs w:val="21"/>
          <w:lang w:eastAsia="en-GB"/>
        </w:rPr>
        <w:t xml:space="preserve"> by the </w:t>
      </w:r>
      <w:r w:rsidR="00990287" w:rsidRPr="009C1208">
        <w:rPr>
          <w:rFonts w:ascii="Consolas" w:eastAsia="Times New Roman" w:hAnsi="Consolas" w:cs="Courier New"/>
          <w:i/>
          <w:iCs/>
          <w:color w:val="007800"/>
          <w:kern w:val="0"/>
          <w:szCs w:val="21"/>
          <w:lang w:eastAsia="en-GB"/>
        </w:rPr>
        <w:t>method</w:t>
      </w:r>
      <w:r w:rsidRPr="009C1208">
        <w:rPr>
          <w:rFonts w:ascii="Consolas" w:eastAsia="Times New Roman" w:hAnsi="Consolas" w:cs="Courier New"/>
          <w:i/>
          <w:iCs/>
          <w:color w:val="007800"/>
          <w:kern w:val="0"/>
          <w:sz w:val="20"/>
          <w:szCs w:val="21"/>
          <w:lang w:eastAsia="en-GB"/>
        </w:rPr>
        <w:t xml:space="preserve"> </w:t>
      </w:r>
      <w:proofErr w:type="spellStart"/>
      <w:r w:rsidRPr="009C1208">
        <w:rPr>
          <w:rFonts w:ascii="Consolas" w:eastAsia="Times New Roman" w:hAnsi="Consolas" w:cs="Courier New"/>
          <w:i/>
          <w:iCs/>
          <w:color w:val="007800"/>
          <w:kern w:val="0"/>
          <w:sz w:val="20"/>
          <w:szCs w:val="21"/>
          <w:lang w:eastAsia="en-GB"/>
        </w:rPr>
        <w:t>get_network_weights</w:t>
      </w:r>
      <w:proofErr w:type="spellEnd"/>
      <w:r w:rsidRPr="009C1208">
        <w:rPr>
          <w:rFonts w:ascii="Consolas" w:eastAsia="Times New Roman" w:hAnsi="Consolas" w:cs="Courier New"/>
          <w:i/>
          <w:iCs/>
          <w:color w:val="007800"/>
          <w:kern w:val="0"/>
          <w:sz w:val="20"/>
          <w:szCs w:val="21"/>
          <w:lang w:eastAsia="en-GB"/>
        </w:rPr>
        <w:t>()"""</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layer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node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layer:</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connection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000000"/>
          <w:kern w:val="0"/>
          <w:sz w:val="20"/>
          <w:szCs w:val="21"/>
          <w:lang w:eastAsia="en-GB"/>
        </w:rPr>
        <w:t>node.connections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&gt;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 xml:space="preserve">(weights) -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return</w:t>
      </w:r>
      <w:r w:rsidRPr="009C1208">
        <w:rPr>
          <w:rFonts w:ascii="Consolas" w:eastAsia="Times New Roman" w:hAnsi="Consolas" w:cs="Courier New"/>
          <w:b/>
          <w:bCs/>
          <w:color w:val="00008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connection.weight</w:t>
      </w:r>
      <w:proofErr w:type="spellEnd"/>
      <w:r w:rsidRPr="009C1208">
        <w:rPr>
          <w:rFonts w:ascii="Consolas" w:eastAsia="Times New Roman" w:hAnsi="Consolas" w:cs="Courier New"/>
          <w:color w:val="000000"/>
          <w:kern w:val="0"/>
          <w:sz w:val="20"/>
          <w:szCs w:val="21"/>
          <w:lang w:eastAsia="en-GB"/>
        </w:rPr>
        <w:t xml:space="preserve"> = weights[</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FF"/>
          <w:kern w:val="0"/>
          <w:sz w:val="20"/>
          <w:szCs w:val="21"/>
          <w:lang w:eastAsia="en-GB"/>
        </w:rPr>
        <w:br/>
      </w:r>
    </w:p>
    <w:p w14:paraId="7AF21047" w14:textId="77777777" w:rsidR="00B87BA8" w:rsidRDefault="00B87BA8" w:rsidP="00444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FF"/>
          <w:kern w:val="0"/>
          <w:sz w:val="20"/>
          <w:szCs w:val="21"/>
          <w:lang w:eastAsia="en-GB"/>
        </w:rPr>
      </w:pPr>
    </w:p>
    <w:p w14:paraId="0A7F15B9" w14:textId="63381E5F" w:rsidR="003B46B0" w:rsidRDefault="00444DAE" w:rsidP="00444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i/>
          <w:iCs/>
          <w:color w:val="007800"/>
          <w:kern w:val="0"/>
          <w:sz w:val="20"/>
          <w:szCs w:val="21"/>
          <w:lang w:eastAsia="en-GB"/>
        </w:rPr>
      </w:pP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set_inputs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inputs):</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"""Sets the values of the nodes on the input layer to the ones in the list provided"""</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lastRenderedPageBreak/>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(inputs)):</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set_output</w:t>
      </w:r>
      <w:proofErr w:type="spellEnd"/>
      <w:r w:rsidRPr="009C1208">
        <w:rPr>
          <w:rFonts w:ascii="Consolas" w:eastAsia="Times New Roman" w:hAnsi="Consolas" w:cs="Courier New"/>
          <w:color w:val="000000"/>
          <w:kern w:val="0"/>
          <w:sz w:val="20"/>
          <w:szCs w:val="21"/>
          <w:lang w:eastAsia="en-GB"/>
        </w:rPr>
        <w:t>(inputs[</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000000"/>
          <w:kern w:val="0"/>
          <w:sz w:val="20"/>
          <w:szCs w:val="21"/>
          <w:lang w:eastAsia="en-GB"/>
        </w:rPr>
        <w:t>feed_forward(</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"""Propagates values through node"""</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layer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node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layer:</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node.feed_forward</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get_results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"""Returns output value from the output layer"""</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color w:val="000000"/>
          <w:kern w:val="0"/>
          <w:sz w:val="20"/>
          <w:szCs w:val="21"/>
          <w:lang w:eastAsia="en-GB"/>
        </w:rPr>
        <w:t>output = []</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node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.layers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output.append</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node.get_output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00"/>
          <w:kern w:val="0"/>
          <w:sz w:val="20"/>
          <w:szCs w:val="21"/>
          <w:lang w:eastAsia="en-GB"/>
        </w:rPr>
        <w:t>output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get_decision</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 xml:space="preserve">"""Generates decision from value returned from the </w:t>
      </w:r>
      <w:r w:rsidR="00990287" w:rsidRPr="009C1208">
        <w:rPr>
          <w:rFonts w:ascii="Consolas" w:eastAsia="Times New Roman" w:hAnsi="Consolas" w:cs="Courier New"/>
          <w:i/>
          <w:iCs/>
          <w:color w:val="007800"/>
          <w:kern w:val="0"/>
          <w:szCs w:val="21"/>
          <w:lang w:eastAsia="en-GB"/>
        </w:rPr>
        <w:t>method</w:t>
      </w:r>
      <w:r w:rsidRPr="009C1208">
        <w:rPr>
          <w:rFonts w:ascii="Consolas" w:eastAsia="Times New Roman" w:hAnsi="Consolas" w:cs="Courier New"/>
          <w:i/>
          <w:iCs/>
          <w:color w:val="007800"/>
          <w:kern w:val="0"/>
          <w:sz w:val="20"/>
          <w:szCs w:val="21"/>
          <w:lang w:eastAsia="en-GB"/>
        </w:rPr>
        <w:t xml:space="preserve"> </w:t>
      </w:r>
      <w:proofErr w:type="spellStart"/>
      <w:r w:rsidRPr="009C1208">
        <w:rPr>
          <w:rFonts w:ascii="Consolas" w:eastAsia="Times New Roman" w:hAnsi="Consolas" w:cs="Courier New"/>
          <w:i/>
          <w:iCs/>
          <w:color w:val="007800"/>
          <w:kern w:val="0"/>
          <w:sz w:val="20"/>
          <w:szCs w:val="21"/>
          <w:lang w:eastAsia="en-GB"/>
        </w:rPr>
        <w:t>get_results</w:t>
      </w:r>
      <w:proofErr w:type="spellEnd"/>
      <w:r w:rsidRPr="009C1208">
        <w:rPr>
          <w:rFonts w:ascii="Consolas" w:eastAsia="Times New Roman" w:hAnsi="Consolas" w:cs="Courier New"/>
          <w:i/>
          <w:iCs/>
          <w:color w:val="007800"/>
          <w:kern w:val="0"/>
          <w:sz w:val="20"/>
          <w:szCs w:val="21"/>
          <w:lang w:eastAsia="en-GB"/>
        </w:rPr>
        <w:t>()</w:t>
      </w:r>
    </w:p>
    <w:p w14:paraId="2A64ED5B" w14:textId="4B01D2C3" w:rsidR="00444DAE" w:rsidRPr="00B4043D" w:rsidRDefault="003B46B0" w:rsidP="00B404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i/>
          <w:iCs/>
          <w:color w:val="007800"/>
          <w:kern w:val="0"/>
          <w:sz w:val="20"/>
          <w:szCs w:val="21"/>
          <w:lang w:eastAsia="en-GB"/>
        </w:rPr>
      </w:pPr>
      <w:r>
        <w:rPr>
          <w:rFonts w:ascii="Consolas" w:eastAsia="Times New Roman" w:hAnsi="Consolas" w:cs="Courier New"/>
          <w:i/>
          <w:iCs/>
          <w:color w:val="007800"/>
          <w:kern w:val="0"/>
          <w:sz w:val="20"/>
          <w:szCs w:val="21"/>
          <w:lang w:eastAsia="en-GB"/>
        </w:rPr>
        <w:t xml:space="preserve">makes choice depending on </w:t>
      </w:r>
      <w:r w:rsidR="002B703B">
        <w:rPr>
          <w:rFonts w:ascii="Consolas" w:eastAsia="Times New Roman" w:hAnsi="Consolas" w:cs="Courier New"/>
          <w:i/>
          <w:iCs/>
          <w:color w:val="007800"/>
          <w:kern w:val="0"/>
          <w:sz w:val="20"/>
          <w:szCs w:val="21"/>
          <w:lang w:eastAsia="en-GB"/>
        </w:rPr>
        <w:t>node with higher probability.</w:t>
      </w:r>
      <w:r w:rsidR="00B4043D">
        <w:rPr>
          <w:rFonts w:ascii="Consolas" w:eastAsia="Times New Roman" w:hAnsi="Consolas" w:cs="Courier New"/>
          <w:i/>
          <w:iCs/>
          <w:color w:val="007800"/>
          <w:kern w:val="0"/>
          <w:sz w:val="20"/>
          <w:szCs w:val="21"/>
          <w:lang w:eastAsia="en-GB"/>
        </w:rPr>
        <w:t xml:space="preserve"> If they are equal, goes straight</w:t>
      </w:r>
      <w:r w:rsidR="00444DAE" w:rsidRPr="009C1208">
        <w:rPr>
          <w:rFonts w:ascii="Consolas" w:eastAsia="Times New Roman" w:hAnsi="Consolas" w:cs="Courier New"/>
          <w:i/>
          <w:iCs/>
          <w:color w:val="007800"/>
          <w:kern w:val="0"/>
          <w:sz w:val="20"/>
          <w:szCs w:val="21"/>
          <w:lang w:eastAsia="en-GB"/>
        </w:rPr>
        <w:t>"""</w:t>
      </w:r>
      <w:r w:rsidR="00444DAE" w:rsidRPr="009C1208">
        <w:rPr>
          <w:rFonts w:ascii="Consolas" w:eastAsia="Times New Roman" w:hAnsi="Consolas" w:cs="Courier New"/>
          <w:i/>
          <w:iCs/>
          <w:color w:val="007800"/>
          <w:kern w:val="0"/>
          <w:sz w:val="20"/>
          <w:szCs w:val="21"/>
          <w:lang w:eastAsia="en-GB"/>
        </w:rPr>
        <w:br/>
        <w:t xml:space="preserve">        </w:t>
      </w:r>
      <w:r w:rsidR="00444DAE" w:rsidRPr="009C1208">
        <w:rPr>
          <w:rFonts w:ascii="Consolas" w:eastAsia="Times New Roman" w:hAnsi="Consolas" w:cs="Courier New"/>
          <w:b/>
          <w:bCs/>
          <w:color w:val="000080"/>
          <w:kern w:val="0"/>
          <w:sz w:val="20"/>
          <w:szCs w:val="21"/>
          <w:lang w:eastAsia="en-GB"/>
        </w:rPr>
        <w:t xml:space="preserve">if </w:t>
      </w:r>
      <w:proofErr w:type="spellStart"/>
      <w:r w:rsidR="00444DAE" w:rsidRPr="009C1208">
        <w:rPr>
          <w:rFonts w:ascii="Consolas" w:eastAsia="Times New Roman" w:hAnsi="Consolas" w:cs="Courier New"/>
          <w:color w:val="94558D"/>
          <w:kern w:val="0"/>
          <w:sz w:val="20"/>
          <w:szCs w:val="21"/>
          <w:lang w:eastAsia="en-GB"/>
        </w:rPr>
        <w:t>self</w:t>
      </w:r>
      <w:r w:rsidR="00444DAE" w:rsidRPr="009C1208">
        <w:rPr>
          <w:rFonts w:ascii="Consolas" w:eastAsia="Times New Roman" w:hAnsi="Consolas" w:cs="Courier New"/>
          <w:color w:val="000000"/>
          <w:kern w:val="0"/>
          <w:sz w:val="20"/>
          <w:szCs w:val="21"/>
          <w:lang w:eastAsia="en-GB"/>
        </w:rPr>
        <w:t>.layers</w:t>
      </w:r>
      <w:proofErr w:type="spellEnd"/>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1</w:t>
      </w:r>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0</w:t>
      </w:r>
      <w:r w:rsidR="00444DAE" w:rsidRPr="009C1208">
        <w:rPr>
          <w:rFonts w:ascii="Consolas" w:eastAsia="Times New Roman" w:hAnsi="Consolas" w:cs="Courier New"/>
          <w:color w:val="000000"/>
          <w:kern w:val="0"/>
          <w:sz w:val="20"/>
          <w:szCs w:val="21"/>
          <w:lang w:eastAsia="en-GB"/>
        </w:rPr>
        <w:t>].</w:t>
      </w:r>
      <w:proofErr w:type="spellStart"/>
      <w:r w:rsidR="00444DAE" w:rsidRPr="009C1208">
        <w:rPr>
          <w:rFonts w:ascii="Consolas" w:eastAsia="Times New Roman" w:hAnsi="Consolas" w:cs="Courier New"/>
          <w:color w:val="000000"/>
          <w:kern w:val="0"/>
          <w:sz w:val="20"/>
          <w:szCs w:val="21"/>
          <w:lang w:eastAsia="en-GB"/>
        </w:rPr>
        <w:t>get_output</w:t>
      </w:r>
      <w:proofErr w:type="spellEnd"/>
      <w:r w:rsidR="00444DAE" w:rsidRPr="009C1208">
        <w:rPr>
          <w:rFonts w:ascii="Consolas" w:eastAsia="Times New Roman" w:hAnsi="Consolas" w:cs="Courier New"/>
          <w:color w:val="000000"/>
          <w:kern w:val="0"/>
          <w:sz w:val="20"/>
          <w:szCs w:val="21"/>
          <w:lang w:eastAsia="en-GB"/>
        </w:rPr>
        <w:t xml:space="preserve">() &gt; </w:t>
      </w:r>
      <w:proofErr w:type="spellStart"/>
      <w:r w:rsidR="00444DAE" w:rsidRPr="009C1208">
        <w:rPr>
          <w:rFonts w:ascii="Consolas" w:eastAsia="Times New Roman" w:hAnsi="Consolas" w:cs="Courier New"/>
          <w:color w:val="94558D"/>
          <w:kern w:val="0"/>
          <w:sz w:val="20"/>
          <w:szCs w:val="21"/>
          <w:lang w:eastAsia="en-GB"/>
        </w:rPr>
        <w:t>self</w:t>
      </w:r>
      <w:r w:rsidR="00444DAE" w:rsidRPr="009C1208">
        <w:rPr>
          <w:rFonts w:ascii="Consolas" w:eastAsia="Times New Roman" w:hAnsi="Consolas" w:cs="Courier New"/>
          <w:color w:val="000000"/>
          <w:kern w:val="0"/>
          <w:sz w:val="20"/>
          <w:szCs w:val="21"/>
          <w:lang w:eastAsia="en-GB"/>
        </w:rPr>
        <w:t>.layers</w:t>
      </w:r>
      <w:proofErr w:type="spellEnd"/>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1</w:t>
      </w:r>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1</w:t>
      </w:r>
      <w:r w:rsidR="00444DAE" w:rsidRPr="009C1208">
        <w:rPr>
          <w:rFonts w:ascii="Consolas" w:eastAsia="Times New Roman" w:hAnsi="Consolas" w:cs="Courier New"/>
          <w:color w:val="000000"/>
          <w:kern w:val="0"/>
          <w:sz w:val="20"/>
          <w:szCs w:val="21"/>
          <w:lang w:eastAsia="en-GB"/>
        </w:rPr>
        <w:t>].</w:t>
      </w:r>
      <w:proofErr w:type="spellStart"/>
      <w:r w:rsidR="00444DAE" w:rsidRPr="009C1208">
        <w:rPr>
          <w:rFonts w:ascii="Consolas" w:eastAsia="Times New Roman" w:hAnsi="Consolas" w:cs="Courier New"/>
          <w:color w:val="000000"/>
          <w:kern w:val="0"/>
          <w:sz w:val="20"/>
          <w:szCs w:val="21"/>
          <w:lang w:eastAsia="en-GB"/>
        </w:rPr>
        <w:t>get_output</w:t>
      </w:r>
      <w:proofErr w:type="spellEnd"/>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00"/>
          <w:kern w:val="0"/>
          <w:sz w:val="20"/>
          <w:szCs w:val="21"/>
          <w:lang w:eastAsia="en-GB"/>
        </w:rPr>
        <w:br/>
        <w:t xml:space="preserve">            </w:t>
      </w:r>
      <w:r w:rsidR="00444DAE" w:rsidRPr="009C1208">
        <w:rPr>
          <w:rFonts w:ascii="Consolas" w:eastAsia="Times New Roman" w:hAnsi="Consolas" w:cs="Courier New"/>
          <w:b/>
          <w:bCs/>
          <w:color w:val="000080"/>
          <w:kern w:val="0"/>
          <w:sz w:val="20"/>
          <w:szCs w:val="21"/>
          <w:lang w:eastAsia="en-GB"/>
        </w:rPr>
        <w:t xml:space="preserve">return </w:t>
      </w:r>
      <w:r w:rsidR="00444DAE" w:rsidRPr="009C1208">
        <w:rPr>
          <w:rFonts w:ascii="Consolas" w:eastAsia="Times New Roman" w:hAnsi="Consolas" w:cs="Courier New"/>
          <w:b/>
          <w:bCs/>
          <w:color w:val="008080"/>
          <w:kern w:val="0"/>
          <w:sz w:val="20"/>
          <w:szCs w:val="21"/>
          <w:lang w:eastAsia="en-GB"/>
        </w:rPr>
        <w:t>"left"</w:t>
      </w:r>
      <w:r w:rsidR="00444DAE" w:rsidRPr="009C1208">
        <w:rPr>
          <w:rFonts w:ascii="Consolas" w:eastAsia="Times New Roman" w:hAnsi="Consolas" w:cs="Courier New"/>
          <w:b/>
          <w:bCs/>
          <w:color w:val="008080"/>
          <w:kern w:val="0"/>
          <w:sz w:val="20"/>
          <w:szCs w:val="21"/>
          <w:lang w:eastAsia="en-GB"/>
        </w:rPr>
        <w:br/>
        <w:t xml:space="preserve">        </w:t>
      </w:r>
      <w:proofErr w:type="spellStart"/>
      <w:r w:rsidR="00444DAE" w:rsidRPr="009C1208">
        <w:rPr>
          <w:rFonts w:ascii="Consolas" w:eastAsia="Times New Roman" w:hAnsi="Consolas" w:cs="Courier New"/>
          <w:b/>
          <w:bCs/>
          <w:color w:val="000080"/>
          <w:kern w:val="0"/>
          <w:sz w:val="20"/>
          <w:szCs w:val="21"/>
          <w:lang w:eastAsia="en-GB"/>
        </w:rPr>
        <w:t>elif</w:t>
      </w:r>
      <w:proofErr w:type="spellEnd"/>
      <w:r w:rsidR="00444DAE" w:rsidRPr="009C1208">
        <w:rPr>
          <w:rFonts w:ascii="Consolas" w:eastAsia="Times New Roman" w:hAnsi="Consolas" w:cs="Courier New"/>
          <w:b/>
          <w:bCs/>
          <w:color w:val="000080"/>
          <w:kern w:val="0"/>
          <w:sz w:val="20"/>
          <w:szCs w:val="21"/>
          <w:lang w:eastAsia="en-GB"/>
        </w:rPr>
        <w:t xml:space="preserve"> </w:t>
      </w:r>
      <w:proofErr w:type="spellStart"/>
      <w:r w:rsidR="00444DAE" w:rsidRPr="009C1208">
        <w:rPr>
          <w:rFonts w:ascii="Consolas" w:eastAsia="Times New Roman" w:hAnsi="Consolas" w:cs="Courier New"/>
          <w:color w:val="94558D"/>
          <w:kern w:val="0"/>
          <w:sz w:val="20"/>
          <w:szCs w:val="21"/>
          <w:lang w:eastAsia="en-GB"/>
        </w:rPr>
        <w:t>self</w:t>
      </w:r>
      <w:r w:rsidR="00444DAE" w:rsidRPr="009C1208">
        <w:rPr>
          <w:rFonts w:ascii="Consolas" w:eastAsia="Times New Roman" w:hAnsi="Consolas" w:cs="Courier New"/>
          <w:color w:val="000000"/>
          <w:kern w:val="0"/>
          <w:sz w:val="20"/>
          <w:szCs w:val="21"/>
          <w:lang w:eastAsia="en-GB"/>
        </w:rPr>
        <w:t>.layers</w:t>
      </w:r>
      <w:proofErr w:type="spellEnd"/>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1</w:t>
      </w:r>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0</w:t>
      </w:r>
      <w:r w:rsidR="00444DAE" w:rsidRPr="009C1208">
        <w:rPr>
          <w:rFonts w:ascii="Consolas" w:eastAsia="Times New Roman" w:hAnsi="Consolas" w:cs="Courier New"/>
          <w:color w:val="000000"/>
          <w:kern w:val="0"/>
          <w:sz w:val="20"/>
          <w:szCs w:val="21"/>
          <w:lang w:eastAsia="en-GB"/>
        </w:rPr>
        <w:t>].</w:t>
      </w:r>
      <w:proofErr w:type="spellStart"/>
      <w:r w:rsidR="00444DAE" w:rsidRPr="009C1208">
        <w:rPr>
          <w:rFonts w:ascii="Consolas" w:eastAsia="Times New Roman" w:hAnsi="Consolas" w:cs="Courier New"/>
          <w:color w:val="000000"/>
          <w:kern w:val="0"/>
          <w:sz w:val="20"/>
          <w:szCs w:val="21"/>
          <w:lang w:eastAsia="en-GB"/>
        </w:rPr>
        <w:t>get_output</w:t>
      </w:r>
      <w:proofErr w:type="spellEnd"/>
      <w:r w:rsidR="00444DAE" w:rsidRPr="009C1208">
        <w:rPr>
          <w:rFonts w:ascii="Consolas" w:eastAsia="Times New Roman" w:hAnsi="Consolas" w:cs="Courier New"/>
          <w:color w:val="000000"/>
          <w:kern w:val="0"/>
          <w:sz w:val="20"/>
          <w:szCs w:val="21"/>
          <w:lang w:eastAsia="en-GB"/>
        </w:rPr>
        <w:t xml:space="preserve">() &lt; </w:t>
      </w:r>
      <w:proofErr w:type="spellStart"/>
      <w:r w:rsidR="00444DAE" w:rsidRPr="009C1208">
        <w:rPr>
          <w:rFonts w:ascii="Consolas" w:eastAsia="Times New Roman" w:hAnsi="Consolas" w:cs="Courier New"/>
          <w:color w:val="94558D"/>
          <w:kern w:val="0"/>
          <w:sz w:val="20"/>
          <w:szCs w:val="21"/>
          <w:lang w:eastAsia="en-GB"/>
        </w:rPr>
        <w:t>self</w:t>
      </w:r>
      <w:r w:rsidR="00444DAE" w:rsidRPr="009C1208">
        <w:rPr>
          <w:rFonts w:ascii="Consolas" w:eastAsia="Times New Roman" w:hAnsi="Consolas" w:cs="Courier New"/>
          <w:color w:val="000000"/>
          <w:kern w:val="0"/>
          <w:sz w:val="20"/>
          <w:szCs w:val="21"/>
          <w:lang w:eastAsia="en-GB"/>
        </w:rPr>
        <w:t>.layers</w:t>
      </w:r>
      <w:proofErr w:type="spellEnd"/>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1</w:t>
      </w:r>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FF"/>
          <w:kern w:val="0"/>
          <w:sz w:val="20"/>
          <w:szCs w:val="21"/>
          <w:lang w:eastAsia="en-GB"/>
        </w:rPr>
        <w:t>1</w:t>
      </w:r>
      <w:r w:rsidR="00444DAE" w:rsidRPr="009C1208">
        <w:rPr>
          <w:rFonts w:ascii="Consolas" w:eastAsia="Times New Roman" w:hAnsi="Consolas" w:cs="Courier New"/>
          <w:color w:val="000000"/>
          <w:kern w:val="0"/>
          <w:sz w:val="20"/>
          <w:szCs w:val="21"/>
          <w:lang w:eastAsia="en-GB"/>
        </w:rPr>
        <w:t>].</w:t>
      </w:r>
      <w:proofErr w:type="spellStart"/>
      <w:r w:rsidR="00444DAE" w:rsidRPr="009C1208">
        <w:rPr>
          <w:rFonts w:ascii="Consolas" w:eastAsia="Times New Roman" w:hAnsi="Consolas" w:cs="Courier New"/>
          <w:color w:val="000000"/>
          <w:kern w:val="0"/>
          <w:sz w:val="20"/>
          <w:szCs w:val="21"/>
          <w:lang w:eastAsia="en-GB"/>
        </w:rPr>
        <w:t>get_output</w:t>
      </w:r>
      <w:proofErr w:type="spellEnd"/>
      <w:r w:rsidR="00444DAE" w:rsidRPr="009C1208">
        <w:rPr>
          <w:rFonts w:ascii="Consolas" w:eastAsia="Times New Roman" w:hAnsi="Consolas" w:cs="Courier New"/>
          <w:color w:val="000000"/>
          <w:kern w:val="0"/>
          <w:sz w:val="20"/>
          <w:szCs w:val="21"/>
          <w:lang w:eastAsia="en-GB"/>
        </w:rPr>
        <w:t>():</w:t>
      </w:r>
      <w:r w:rsidR="00444DAE" w:rsidRPr="009C1208">
        <w:rPr>
          <w:rFonts w:ascii="Consolas" w:eastAsia="Times New Roman" w:hAnsi="Consolas" w:cs="Courier New"/>
          <w:color w:val="000000"/>
          <w:kern w:val="0"/>
          <w:sz w:val="20"/>
          <w:szCs w:val="21"/>
          <w:lang w:eastAsia="en-GB"/>
        </w:rPr>
        <w:br/>
        <w:t xml:space="preserve">            </w:t>
      </w:r>
      <w:r w:rsidR="00444DAE" w:rsidRPr="009C1208">
        <w:rPr>
          <w:rFonts w:ascii="Consolas" w:eastAsia="Times New Roman" w:hAnsi="Consolas" w:cs="Courier New"/>
          <w:b/>
          <w:bCs/>
          <w:color w:val="000080"/>
          <w:kern w:val="0"/>
          <w:sz w:val="20"/>
          <w:szCs w:val="21"/>
          <w:lang w:eastAsia="en-GB"/>
        </w:rPr>
        <w:t xml:space="preserve">return </w:t>
      </w:r>
      <w:r w:rsidR="00444DAE" w:rsidRPr="009C1208">
        <w:rPr>
          <w:rFonts w:ascii="Consolas" w:eastAsia="Times New Roman" w:hAnsi="Consolas" w:cs="Courier New"/>
          <w:b/>
          <w:bCs/>
          <w:color w:val="008080"/>
          <w:kern w:val="0"/>
          <w:sz w:val="20"/>
          <w:szCs w:val="21"/>
          <w:lang w:eastAsia="en-GB"/>
        </w:rPr>
        <w:t>"right"</w:t>
      </w:r>
    </w:p>
    <w:p w14:paraId="5BCD70A0" w14:textId="336777F8" w:rsidR="00B87BA8" w:rsidRDefault="00B87BA8">
      <w:r>
        <w:br w:type="page"/>
      </w:r>
    </w:p>
    <w:p w14:paraId="012D0D88" w14:textId="297E616A" w:rsidR="00F87514" w:rsidRPr="009C1208" w:rsidRDefault="00F87514" w:rsidP="0084686D">
      <w:pPr>
        <w:pStyle w:val="Heading2"/>
      </w:pPr>
      <w:bookmarkStart w:id="99" w:name="_Toc720341"/>
      <w:r w:rsidRPr="009C1208">
        <w:t>genetic_algorithm.py</w:t>
      </w:r>
      <w:bookmarkEnd w:id="99"/>
    </w:p>
    <w:p w14:paraId="2FB1F453" w14:textId="77777777" w:rsidR="00B139D4" w:rsidRPr="009C1208" w:rsidRDefault="00B139D4" w:rsidP="00B139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i/>
          <w:iCs/>
          <w:color w:val="007800"/>
          <w:kern w:val="0"/>
          <w:sz w:val="20"/>
          <w:szCs w:val="21"/>
          <w:lang w:eastAsia="en-GB"/>
        </w:rPr>
        <w:t>"""This module contains all the genetic operator functions used for training and production of new generations."""</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random</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proofErr w:type="spellStart"/>
      <w:r w:rsidRPr="009C1208">
        <w:rPr>
          <w:rFonts w:ascii="Consolas" w:eastAsia="Times New Roman" w:hAnsi="Consolas" w:cs="Courier New"/>
          <w:color w:val="000000"/>
          <w:kern w:val="0"/>
          <w:sz w:val="20"/>
          <w:szCs w:val="21"/>
          <w:lang w:eastAsia="en-GB"/>
        </w:rPr>
        <w:t>neural_net</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as </w:t>
      </w:r>
      <w:proofErr w:type="spellStart"/>
      <w:r w:rsidRPr="009C1208">
        <w:rPr>
          <w:rFonts w:ascii="Consolas" w:eastAsia="Times New Roman" w:hAnsi="Consolas" w:cs="Courier New"/>
          <w:color w:val="000000"/>
          <w:kern w:val="0"/>
          <w:sz w:val="20"/>
          <w:szCs w:val="21"/>
          <w:lang w:eastAsia="en-GB"/>
        </w:rPr>
        <w:t>nn</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constants</w:t>
      </w:r>
    </w:p>
    <w:p w14:paraId="6FA3A631" w14:textId="35C75DEF" w:rsidR="00B5177D" w:rsidRPr="009C1208" w:rsidRDefault="00B5177D" w:rsidP="00444DAE">
      <w:pPr>
        <w:rPr>
          <w:lang w:eastAsia="en-GB"/>
        </w:rPr>
      </w:pPr>
    </w:p>
    <w:p w14:paraId="3C6B5DA3" w14:textId="0DA30BC1" w:rsidR="00B139D4" w:rsidRPr="009C1208" w:rsidRDefault="00B139D4" w:rsidP="00B139D4">
      <w:pPr>
        <w:pStyle w:val="Heading3"/>
        <w:rPr>
          <w:sz w:val="24"/>
          <w:lang w:eastAsia="en-GB"/>
        </w:rPr>
      </w:pPr>
      <w:bookmarkStart w:id="100" w:name="_Toc720342"/>
      <w:r w:rsidRPr="009C1208">
        <w:rPr>
          <w:sz w:val="24"/>
          <w:lang w:eastAsia="en-GB"/>
        </w:rPr>
        <w:t>Class Code</w:t>
      </w:r>
      <w:bookmarkEnd w:id="100"/>
    </w:p>
    <w:p w14:paraId="3F34BD3D" w14:textId="2A7DB24E" w:rsidR="00B139D4" w:rsidRPr="009C1208" w:rsidRDefault="00B139D4" w:rsidP="00B139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b/>
          <w:bCs/>
          <w:color w:val="000080"/>
          <w:kern w:val="0"/>
          <w:sz w:val="20"/>
          <w:szCs w:val="21"/>
          <w:lang w:eastAsia="en-GB"/>
        </w:rPr>
        <w:t xml:space="preserve">class </w:t>
      </w:r>
      <w:r w:rsidRPr="009C1208">
        <w:rPr>
          <w:rFonts w:ascii="Consolas" w:eastAsia="Times New Roman" w:hAnsi="Consolas" w:cs="Courier New"/>
          <w:color w:val="000000"/>
          <w:kern w:val="0"/>
          <w:sz w:val="20"/>
          <w:szCs w:val="21"/>
          <w:lang w:eastAsia="en-GB"/>
        </w:rPr>
        <w:t>Code:</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"""Code class to manage all data for one entity.</w:t>
      </w:r>
      <w:r w:rsidRPr="009C1208">
        <w:rPr>
          <w:rFonts w:ascii="Consolas" w:eastAsia="Times New Roman" w:hAnsi="Consolas" w:cs="Courier New"/>
          <w:i/>
          <w:iCs/>
          <w:color w:val="007800"/>
          <w:kern w:val="0"/>
          <w:sz w:val="20"/>
          <w:szCs w:val="21"/>
          <w:lang w:eastAsia="en-GB"/>
        </w:rPr>
        <w:br/>
        <w:t xml:space="preserve">    This unique code is what represents a solution."""</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B200B2"/>
          <w:kern w:val="0"/>
          <w:sz w:val="20"/>
          <w:szCs w:val="21"/>
          <w:lang w:eastAsia="en-GB"/>
        </w:rPr>
        <w:t>__</w:t>
      </w:r>
      <w:proofErr w:type="spellStart"/>
      <w:r w:rsidRPr="009C1208">
        <w:rPr>
          <w:rFonts w:ascii="Consolas" w:eastAsia="Times New Roman" w:hAnsi="Consolas" w:cs="Courier New"/>
          <w:color w:val="B200B2"/>
          <w:kern w:val="0"/>
          <w:sz w:val="20"/>
          <w:szCs w:val="21"/>
          <w:lang w:eastAsia="en-GB"/>
        </w:rPr>
        <w:t>init</w:t>
      </w:r>
      <w:proofErr w:type="spellEnd"/>
      <w:r w:rsidRPr="009C1208">
        <w:rPr>
          <w:rFonts w:ascii="Consolas" w:eastAsia="Times New Roman" w:hAnsi="Consolas" w:cs="Courier New"/>
          <w:color w:val="B200B2"/>
          <w:kern w:val="0"/>
          <w:sz w:val="20"/>
          <w:szCs w:val="21"/>
          <w:lang w:eastAsia="en-GB"/>
        </w:rPr>
        <w:t>__</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topology):</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.topology</w:t>
      </w:r>
      <w:proofErr w:type="spellEnd"/>
      <w:r w:rsidRPr="009C1208">
        <w:rPr>
          <w:rFonts w:ascii="Consolas" w:eastAsia="Times New Roman" w:hAnsi="Consolas" w:cs="Courier New"/>
          <w:color w:val="000000"/>
          <w:kern w:val="0"/>
          <w:sz w:val="20"/>
          <w:szCs w:val="21"/>
          <w:lang w:eastAsia="en-GB"/>
        </w:rPr>
        <w:t xml:space="preserve"> = topology</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A brain is the neural network specifically created from this code.</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.brain</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nn.Network</w:t>
      </w:r>
      <w:proofErr w:type="spellEnd"/>
      <w:r w:rsidRPr="009C1208">
        <w:rPr>
          <w:rFonts w:ascii="Consolas" w:eastAsia="Times New Roman" w:hAnsi="Consolas" w:cs="Courier New"/>
          <w:color w:val="000000"/>
          <w:kern w:val="0"/>
          <w:sz w:val="20"/>
          <w:szCs w:val="21"/>
          <w:lang w:eastAsia="en-GB"/>
        </w:rPr>
        <w:t>(topology)</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lastRenderedPageBreak/>
        <w:t xml:space="preserve">        </w:t>
      </w:r>
      <w:r w:rsidRPr="009C1208">
        <w:rPr>
          <w:rFonts w:ascii="Consolas" w:eastAsia="Times New Roman" w:hAnsi="Consolas" w:cs="Courier New"/>
          <w:i/>
          <w:iCs/>
          <w:color w:val="008000"/>
          <w:kern w:val="0"/>
          <w:sz w:val="20"/>
          <w:szCs w:val="21"/>
          <w:lang w:eastAsia="en-GB"/>
        </w:rPr>
        <w:t># Weights of neural network stored here so it can be easily modified for training</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.weights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.brain.get_network_weights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Fitness: calculated value representing how well this solution performs</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.fitness</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b/>
          <w:bCs/>
          <w:color w:val="000080"/>
          <w:kern w:val="0"/>
          <w:sz w:val="20"/>
          <w:szCs w:val="21"/>
          <w:lang w:eastAsia="en-GB"/>
        </w:rPr>
        <w:t>None</w:t>
      </w:r>
      <w:r w:rsidRPr="009C1208">
        <w:rPr>
          <w:rFonts w:ascii="Consolas" w:eastAsia="Times New Roman" w:hAnsi="Consolas" w:cs="Courier New"/>
          <w:b/>
          <w:bCs/>
          <w:color w:val="00008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Time: Time spent in environment without crashing; used to calculate fitness.</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.time</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Bool to store whether this solution is the best of their generation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.fittest</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b/>
          <w:bCs/>
          <w:color w:val="000080"/>
          <w:kern w:val="0"/>
          <w:sz w:val="20"/>
          <w:szCs w:val="21"/>
          <w:lang w:eastAsia="en-GB"/>
        </w:rPr>
        <w:t>False</w:t>
      </w:r>
      <w:r w:rsidRPr="009C1208">
        <w:rPr>
          <w:rFonts w:ascii="Consolas" w:eastAsia="Times New Roman" w:hAnsi="Consolas" w:cs="Courier New"/>
          <w:b/>
          <w:bCs/>
          <w:color w:val="000080"/>
          <w:kern w:val="0"/>
          <w:sz w:val="20"/>
          <w:szCs w:val="21"/>
          <w:lang w:eastAsia="en-GB"/>
        </w:rPr>
        <w:br/>
      </w:r>
      <w:r w:rsidRPr="009C1208">
        <w:rPr>
          <w:rFonts w:ascii="Consolas" w:eastAsia="Times New Roman" w:hAnsi="Consolas" w:cs="Courier New"/>
          <w:b/>
          <w:bCs/>
          <w:color w:val="000080"/>
          <w:kern w:val="0"/>
          <w:sz w:val="20"/>
          <w:szCs w:val="21"/>
          <w:lang w:eastAsia="en-GB"/>
        </w:rPr>
        <w:br/>
        <w:t xml:space="preserve">    def </w:t>
      </w:r>
      <w:r w:rsidRPr="009C1208">
        <w:rPr>
          <w:rFonts w:ascii="Consolas" w:eastAsia="Times New Roman" w:hAnsi="Consolas" w:cs="Courier New"/>
          <w:color w:val="000000"/>
          <w:kern w:val="0"/>
          <w:sz w:val="20"/>
          <w:szCs w:val="21"/>
          <w:lang w:eastAsia="en-GB"/>
        </w:rPr>
        <w:t>set_weights(</w:t>
      </w:r>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 weights):</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 xml:space="preserve">"""Setter </w:t>
      </w:r>
      <w:r w:rsidR="000F181E" w:rsidRPr="009C1208">
        <w:rPr>
          <w:rFonts w:ascii="Consolas" w:eastAsia="Times New Roman" w:hAnsi="Consolas" w:cs="Courier New"/>
          <w:i/>
          <w:iCs/>
          <w:color w:val="007800"/>
          <w:kern w:val="0"/>
          <w:szCs w:val="21"/>
          <w:lang w:eastAsia="en-GB"/>
        </w:rPr>
        <w:t>method</w:t>
      </w:r>
      <w:r w:rsidRPr="009C1208">
        <w:rPr>
          <w:rFonts w:ascii="Consolas" w:eastAsia="Times New Roman" w:hAnsi="Consolas" w:cs="Courier New"/>
          <w:i/>
          <w:iCs/>
          <w:color w:val="007800"/>
          <w:kern w:val="0"/>
          <w:sz w:val="20"/>
          <w:szCs w:val="21"/>
          <w:lang w:eastAsia="en-GB"/>
        </w:rPr>
        <w:t xml:space="preserve"> to set weights of the neural network"""</w:t>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.brain.set_network_weights</w:t>
      </w:r>
      <w:proofErr w:type="spellEnd"/>
      <w:r w:rsidRPr="009C1208">
        <w:rPr>
          <w:rFonts w:ascii="Consolas" w:eastAsia="Times New Roman" w:hAnsi="Consolas" w:cs="Courier New"/>
          <w:color w:val="000000"/>
          <w:kern w:val="0"/>
          <w:sz w:val="20"/>
          <w:szCs w:val="21"/>
          <w:lang w:eastAsia="en-GB"/>
        </w:rPr>
        <w:t>(weights)</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94558D"/>
          <w:kern w:val="0"/>
          <w:sz w:val="20"/>
          <w:szCs w:val="21"/>
          <w:lang w:eastAsia="en-GB"/>
        </w:rPr>
        <w:t>self</w:t>
      </w:r>
      <w:r w:rsidRPr="009C1208">
        <w:rPr>
          <w:rFonts w:ascii="Consolas" w:eastAsia="Times New Roman" w:hAnsi="Consolas" w:cs="Courier New"/>
          <w:color w:val="000000"/>
          <w:kern w:val="0"/>
          <w:sz w:val="20"/>
          <w:szCs w:val="21"/>
          <w:lang w:eastAsia="en-GB"/>
        </w:rPr>
        <w:t>.weights</w:t>
      </w:r>
      <w:proofErr w:type="spellEnd"/>
      <w:r w:rsidRPr="009C1208">
        <w:rPr>
          <w:rFonts w:ascii="Consolas" w:eastAsia="Times New Roman" w:hAnsi="Consolas" w:cs="Courier New"/>
          <w:color w:val="000000"/>
          <w:kern w:val="0"/>
          <w:sz w:val="20"/>
          <w:szCs w:val="21"/>
          <w:lang w:eastAsia="en-GB"/>
        </w:rPr>
        <w:t xml:space="preserve"> = weights</w:t>
      </w:r>
    </w:p>
    <w:p w14:paraId="4306A6C2" w14:textId="28BFBFA0" w:rsidR="00B139D4" w:rsidRPr="009C1208" w:rsidRDefault="00B139D4" w:rsidP="00B139D4">
      <w:pPr>
        <w:rPr>
          <w:lang w:eastAsia="en-GB"/>
        </w:rPr>
      </w:pPr>
    </w:p>
    <w:p w14:paraId="674A1236" w14:textId="77777777" w:rsidR="000F41BD" w:rsidRDefault="0011224D" w:rsidP="00B87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i/>
          <w:iCs/>
          <w:color w:val="008000"/>
          <w:kern w:val="0"/>
          <w:sz w:val="20"/>
          <w:szCs w:val="21"/>
          <w:lang w:eastAsia="en-GB"/>
        </w:rPr>
      </w:pP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generate_population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pool_size</w:t>
      </w:r>
      <w:proofErr w:type="spellEnd"/>
      <w:r w:rsidRPr="009C1208">
        <w:rPr>
          <w:rFonts w:ascii="Consolas" w:eastAsia="Times New Roman" w:hAnsi="Consolas" w:cs="Courier New"/>
          <w:color w:val="000000"/>
          <w:kern w:val="0"/>
          <w:sz w:val="20"/>
          <w:szCs w:val="21"/>
          <w:lang w:eastAsia="en-GB"/>
        </w:rPr>
        <w:t>, topology):</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"""Function to generate population of random members"""</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color w:val="000000"/>
          <w:kern w:val="0"/>
          <w:sz w:val="20"/>
          <w:szCs w:val="21"/>
          <w:lang w:eastAsia="en-GB"/>
        </w:rPr>
        <w:t>pool = []</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solution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pool_size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member = Code(topology)</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pool.append</w:t>
      </w:r>
      <w:proofErr w:type="spellEnd"/>
      <w:r w:rsidRPr="009C1208">
        <w:rPr>
          <w:rFonts w:ascii="Consolas" w:eastAsia="Times New Roman" w:hAnsi="Consolas" w:cs="Courier New"/>
          <w:color w:val="000000"/>
          <w:kern w:val="0"/>
          <w:sz w:val="20"/>
          <w:szCs w:val="21"/>
          <w:lang w:eastAsia="en-GB"/>
        </w:rPr>
        <w:t>(member)</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00"/>
          <w:kern w:val="0"/>
          <w:sz w:val="20"/>
          <w:szCs w:val="21"/>
          <w:lang w:eastAsia="en-GB"/>
        </w:rPr>
        <w:t>pool</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produce_child_solution</w:t>
      </w:r>
      <w:proofErr w:type="spellEnd"/>
      <w:r w:rsidRPr="009C1208">
        <w:rPr>
          <w:rFonts w:ascii="Consolas" w:eastAsia="Times New Roman" w:hAnsi="Consolas" w:cs="Courier New"/>
          <w:color w:val="000000"/>
          <w:kern w:val="0"/>
          <w:sz w:val="20"/>
          <w:szCs w:val="21"/>
          <w:lang w:eastAsia="en-GB"/>
        </w:rPr>
        <w:t>(first, second):</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"""Crossover to create one child base on probability."""</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00"/>
          <w:kern w:val="0"/>
          <w:sz w:val="20"/>
          <w:szCs w:val="21"/>
          <w:lang w:eastAsia="en-GB"/>
        </w:rPr>
        <w:t>random.uniform</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 xml:space="preserve">) &lt;= </w:t>
      </w:r>
      <w:proofErr w:type="spellStart"/>
      <w:r w:rsidRPr="009C1208">
        <w:rPr>
          <w:rFonts w:ascii="Consolas" w:eastAsia="Times New Roman" w:hAnsi="Consolas" w:cs="Courier New"/>
          <w:color w:val="000000"/>
          <w:kern w:val="0"/>
          <w:sz w:val="20"/>
          <w:szCs w:val="21"/>
          <w:lang w:eastAsia="en-GB"/>
        </w:rPr>
        <w:t>constants.CROSSOVER_RATE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Only creates child if required probability met.</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 Determines random point in the list of weights to cross the data between parents (refer to design section).</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crossover = </w:t>
      </w:r>
      <w:proofErr w:type="spellStart"/>
      <w:r w:rsidRPr="009C1208">
        <w:rPr>
          <w:rFonts w:ascii="Consolas" w:eastAsia="Times New Roman" w:hAnsi="Consolas" w:cs="Courier New"/>
          <w:color w:val="000000"/>
          <w:kern w:val="0"/>
          <w:sz w:val="20"/>
          <w:szCs w:val="21"/>
          <w:lang w:eastAsia="en-GB"/>
        </w:rPr>
        <w:t>random.randrange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first.weights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Child created has same network structure</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topology = </w:t>
      </w:r>
      <w:proofErr w:type="spellStart"/>
      <w:r w:rsidRPr="009C1208">
        <w:rPr>
          <w:rFonts w:ascii="Consolas" w:eastAsia="Times New Roman" w:hAnsi="Consolas" w:cs="Courier New"/>
          <w:color w:val="000000"/>
          <w:kern w:val="0"/>
          <w:sz w:val="20"/>
          <w:szCs w:val="21"/>
          <w:lang w:eastAsia="en-GB"/>
        </w:rPr>
        <w:t>first.topology</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Function create to child code by crossing weights of parents from the point previously determined</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offspring_weights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first.weights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crossover] + </w:t>
      </w:r>
      <w:proofErr w:type="spellStart"/>
      <w:r w:rsidRPr="009C1208">
        <w:rPr>
          <w:rFonts w:ascii="Consolas" w:eastAsia="Times New Roman" w:hAnsi="Consolas" w:cs="Courier New"/>
          <w:color w:val="000000"/>
          <w:kern w:val="0"/>
          <w:sz w:val="20"/>
          <w:szCs w:val="21"/>
          <w:lang w:eastAsia="en-GB"/>
        </w:rPr>
        <w:t>second.weights</w:t>
      </w:r>
      <w:proofErr w:type="spellEnd"/>
      <w:r w:rsidRPr="009C1208">
        <w:rPr>
          <w:rFonts w:ascii="Consolas" w:eastAsia="Times New Roman" w:hAnsi="Consolas" w:cs="Courier New"/>
          <w:color w:val="000000"/>
          <w:kern w:val="0"/>
          <w:sz w:val="20"/>
          <w:szCs w:val="21"/>
          <w:lang w:eastAsia="en-GB"/>
        </w:rPr>
        <w:t>[crossover:]</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Code object created from newly created weights</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child = Code(topology)</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child.set_weights</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offspring_weights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00"/>
          <w:kern w:val="0"/>
          <w:sz w:val="20"/>
          <w:szCs w:val="21"/>
          <w:lang w:eastAsia="en-GB"/>
        </w:rPr>
        <w:t>[child]</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else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lastRenderedPageBreak/>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00"/>
          <w:kern w:val="0"/>
          <w:sz w:val="20"/>
          <w:szCs w:val="21"/>
          <w:lang w:eastAsia="en-GB"/>
        </w:rPr>
        <w:t>[first, second]</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000000"/>
          <w:kern w:val="0"/>
          <w:sz w:val="20"/>
          <w:szCs w:val="21"/>
          <w:lang w:eastAsia="en-GB"/>
        </w:rPr>
        <w:t>mutate(solution):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"""Mutation of one solution to give random features"""</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weights = </w:t>
      </w:r>
      <w:proofErr w:type="spellStart"/>
      <w:r w:rsidRPr="009C1208">
        <w:rPr>
          <w:rFonts w:ascii="Consolas" w:eastAsia="Times New Roman" w:hAnsi="Consolas" w:cs="Courier New"/>
          <w:color w:val="000000"/>
          <w:kern w:val="0"/>
          <w:sz w:val="20"/>
          <w:szCs w:val="21"/>
          <w:lang w:eastAsia="en-GB"/>
        </w:rPr>
        <w:t>solution.weights</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 xml:space="preserve">(weights) -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Scales some of the weights based on probability specified</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00"/>
          <w:kern w:val="0"/>
          <w:sz w:val="20"/>
          <w:szCs w:val="21"/>
          <w:lang w:eastAsia="en-GB"/>
        </w:rPr>
        <w:t>random.uniform</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 xml:space="preserve">) &lt;= </w:t>
      </w:r>
      <w:proofErr w:type="spellStart"/>
      <w:r w:rsidRPr="009C1208">
        <w:rPr>
          <w:rFonts w:ascii="Consolas" w:eastAsia="Times New Roman" w:hAnsi="Consolas" w:cs="Courier New"/>
          <w:color w:val="000000"/>
          <w:kern w:val="0"/>
          <w:sz w:val="20"/>
          <w:szCs w:val="21"/>
          <w:lang w:eastAsia="en-GB"/>
        </w:rPr>
        <w:t>constants.MUTATION_RATE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weights[</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 weights[</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random.uniform</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0.5</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1.5</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solution.set_weights</w:t>
      </w:r>
      <w:proofErr w:type="spellEnd"/>
      <w:r w:rsidRPr="009C1208">
        <w:rPr>
          <w:rFonts w:ascii="Consolas" w:eastAsia="Times New Roman" w:hAnsi="Consolas" w:cs="Courier New"/>
          <w:color w:val="000000"/>
          <w:kern w:val="0"/>
          <w:sz w:val="20"/>
          <w:szCs w:val="21"/>
          <w:lang w:eastAsia="en-GB"/>
        </w:rPr>
        <w:t xml:space="preserve">(weights)  </w:t>
      </w:r>
      <w:r w:rsidRPr="009C1208">
        <w:rPr>
          <w:rFonts w:ascii="Consolas" w:eastAsia="Times New Roman" w:hAnsi="Consolas" w:cs="Courier New"/>
          <w:i/>
          <w:iCs/>
          <w:color w:val="008000"/>
          <w:kern w:val="0"/>
          <w:sz w:val="20"/>
          <w:szCs w:val="21"/>
          <w:lang w:eastAsia="en-GB"/>
        </w:rPr>
        <w:t># Updates the weights of the solution</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r w:rsidRPr="009C1208">
        <w:rPr>
          <w:rFonts w:ascii="Consolas" w:eastAsia="Times New Roman" w:hAnsi="Consolas" w:cs="Courier New"/>
          <w:color w:val="000000"/>
          <w:kern w:val="0"/>
          <w:sz w:val="20"/>
          <w:szCs w:val="21"/>
          <w:lang w:eastAsia="en-GB"/>
        </w:rPr>
        <w:t>solution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choose_parent</w:t>
      </w:r>
      <w:proofErr w:type="spellEnd"/>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"""Roulette parent selection</w:t>
      </w:r>
      <w:r w:rsidRPr="009C1208">
        <w:rPr>
          <w:rFonts w:ascii="Consolas" w:eastAsia="Times New Roman" w:hAnsi="Consolas" w:cs="Courier New"/>
          <w:i/>
          <w:iCs/>
          <w:color w:val="007800"/>
          <w:kern w:val="0"/>
          <w:sz w:val="20"/>
          <w:szCs w:val="21"/>
          <w:lang w:eastAsia="en-GB"/>
        </w:rPr>
        <w:br/>
        <w:t xml:space="preserve">    algorithm to choose an individual from population with members with higher fitness</w:t>
      </w:r>
      <w:r w:rsidRPr="009C1208">
        <w:rPr>
          <w:rFonts w:ascii="Consolas" w:eastAsia="Times New Roman" w:hAnsi="Consolas" w:cs="Courier New"/>
          <w:i/>
          <w:iCs/>
          <w:color w:val="007800"/>
          <w:kern w:val="0"/>
          <w:sz w:val="20"/>
          <w:szCs w:val="21"/>
          <w:lang w:eastAsia="en-GB"/>
        </w:rPr>
        <w:br/>
        <w:t xml:space="preserve">    having a greater probability of being selected."""</w:t>
      </w:r>
      <w:r w:rsidRPr="009C1208">
        <w:rPr>
          <w:rFonts w:ascii="Consolas" w:eastAsia="Times New Roman" w:hAnsi="Consolas" w:cs="Courier New"/>
          <w:i/>
          <w:iCs/>
          <w:color w:val="0078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population_fitness</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population_fitness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i.fitness</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pie_size</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population_fitness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random.uniform</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Assigns a slice of radius proportional to members' fitness</w:t>
      </w:r>
      <w:r w:rsidRPr="009C1208">
        <w:rPr>
          <w:rFonts w:ascii="Consolas" w:eastAsia="Times New Roman" w:hAnsi="Consolas" w:cs="Courier New"/>
          <w:i/>
          <w:iCs/>
          <w:color w:val="008000"/>
          <w:kern w:val="0"/>
          <w:sz w:val="20"/>
          <w:szCs w:val="21"/>
          <w:lang w:eastAsia="en-GB"/>
        </w:rPr>
        <w:br/>
        <w:t xml:space="preserve">    # Random value determined in pie</w:t>
      </w:r>
      <w:r w:rsidRPr="009C1208">
        <w:rPr>
          <w:rFonts w:ascii="Consolas" w:eastAsia="Times New Roman" w:hAnsi="Consolas" w:cs="Courier New"/>
          <w:i/>
          <w:iCs/>
          <w:color w:val="008000"/>
          <w:kern w:val="0"/>
          <w:sz w:val="20"/>
          <w:szCs w:val="21"/>
          <w:lang w:eastAsia="en-GB"/>
        </w:rPr>
        <w:br/>
        <w:t xml:space="preserve">    # Member with landing slice is selected</w:t>
      </w:r>
      <w:r w:rsidRPr="009C1208">
        <w:rPr>
          <w:rFonts w:ascii="Consolas" w:eastAsia="Times New Roman" w:hAnsi="Consolas" w:cs="Courier New"/>
          <w:i/>
          <w:iCs/>
          <w:color w:val="008000"/>
          <w:kern w:val="0"/>
          <w:sz w:val="20"/>
          <w:szCs w:val="21"/>
          <w:lang w:eastAsia="en-GB"/>
        </w:rPr>
        <w:br/>
        <w:t xml:space="preserve">    </w:t>
      </w:r>
    </w:p>
    <w:p w14:paraId="5F27170B" w14:textId="2011D5F6" w:rsidR="0011224D" w:rsidRPr="00B87BA8" w:rsidRDefault="0011224D" w:rsidP="00B87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color w:val="000000"/>
          <w:kern w:val="0"/>
          <w:sz w:val="20"/>
          <w:szCs w:val="21"/>
          <w:lang w:eastAsia="en-GB"/>
        </w:rPr>
        <w:t xml:space="preserve">fitness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fitness += </w:t>
      </w:r>
      <w:proofErr w:type="spellStart"/>
      <w:proofErr w:type="gramStart"/>
      <w:r w:rsidRPr="009C1208">
        <w:rPr>
          <w:rFonts w:ascii="Consolas" w:eastAsia="Times New Roman" w:hAnsi="Consolas" w:cs="Courier New"/>
          <w:color w:val="000000"/>
          <w:kern w:val="0"/>
          <w:sz w:val="20"/>
          <w:szCs w:val="21"/>
          <w:lang w:eastAsia="en-GB"/>
        </w:rPr>
        <w:t>i.fitness</w:t>
      </w:r>
      <w:proofErr w:type="spellEnd"/>
      <w:proofErr w:type="gramEnd"/>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r w:rsidRPr="009C1208">
        <w:rPr>
          <w:rFonts w:ascii="Consolas" w:eastAsia="Times New Roman" w:hAnsi="Consolas" w:cs="Courier New"/>
          <w:color w:val="000000"/>
          <w:kern w:val="0"/>
          <w:sz w:val="20"/>
          <w:szCs w:val="21"/>
          <w:lang w:eastAsia="en-GB"/>
        </w:rPr>
        <w:t xml:space="preserve">fitness &gt;= </w:t>
      </w:r>
      <w:proofErr w:type="spellStart"/>
      <w:r w:rsidRPr="009C1208">
        <w:rPr>
          <w:rFonts w:ascii="Consolas" w:eastAsia="Times New Roman" w:hAnsi="Consolas" w:cs="Courier New"/>
          <w:color w:val="000000"/>
          <w:kern w:val="0"/>
          <w:sz w:val="20"/>
          <w:szCs w:val="21"/>
          <w:lang w:eastAsia="en-GB"/>
        </w:rPr>
        <w:t>pie_size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return </w:t>
      </w:r>
      <w:proofErr w:type="spellStart"/>
      <w:r w:rsidRPr="009C1208">
        <w:rPr>
          <w:rFonts w:ascii="Consolas" w:eastAsia="Times New Roman" w:hAnsi="Consolas" w:cs="Courier New"/>
          <w:color w:val="000000"/>
          <w:kern w:val="0"/>
          <w:sz w:val="20"/>
          <w:szCs w:val="21"/>
          <w:lang w:eastAsia="en-GB"/>
        </w:rPr>
        <w:t>i</w:t>
      </w:r>
      <w:proofErr w:type="spellEnd"/>
    </w:p>
    <w:p w14:paraId="49C9FEB6" w14:textId="6B493555" w:rsidR="00F87514" w:rsidRPr="009C1208" w:rsidRDefault="00971E81" w:rsidP="00B5177D">
      <w:pPr>
        <w:pStyle w:val="Heading2"/>
      </w:pPr>
      <w:bookmarkStart w:id="101" w:name="_Toc720343"/>
      <w:r w:rsidRPr="009C1208">
        <w:t>ML</w:t>
      </w:r>
      <w:r w:rsidR="00B5177D" w:rsidRPr="009C1208">
        <w:t>_controller.py</w:t>
      </w:r>
      <w:bookmarkEnd w:id="101"/>
    </w:p>
    <w:p w14:paraId="5049EF89" w14:textId="456A983C" w:rsidR="008A6B26" w:rsidRPr="009C1208" w:rsidRDefault="008A6B26" w:rsidP="008A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i/>
          <w:iCs/>
          <w:color w:val="007800"/>
          <w:kern w:val="0"/>
          <w:sz w:val="20"/>
          <w:szCs w:val="21"/>
          <w:lang w:eastAsia="en-GB"/>
        </w:rPr>
        <w:t>"""This is the Machine Learning controller module which is responsible for managing the entire training process.</w:t>
      </w:r>
      <w:r w:rsidRPr="009C1208">
        <w:rPr>
          <w:rFonts w:ascii="Consolas" w:eastAsia="Times New Roman" w:hAnsi="Consolas" w:cs="Courier New"/>
          <w:i/>
          <w:iCs/>
          <w:color w:val="007800"/>
          <w:kern w:val="0"/>
          <w:sz w:val="20"/>
          <w:szCs w:val="21"/>
          <w:lang w:eastAsia="en-GB"/>
        </w:rPr>
        <w:br/>
        <w:t>Uses the functions from the genetic algorithm module for training new generations and uses the environment module for evaluating their performance.</w:t>
      </w:r>
      <w:r w:rsidRPr="009C1208">
        <w:rPr>
          <w:rFonts w:ascii="Consolas" w:eastAsia="Times New Roman" w:hAnsi="Consolas" w:cs="Courier New"/>
          <w:i/>
          <w:iCs/>
          <w:color w:val="007800"/>
          <w:kern w:val="0"/>
          <w:sz w:val="20"/>
          <w:szCs w:val="21"/>
          <w:lang w:eastAsia="en-GB"/>
        </w:rPr>
        <w:br/>
        <w:t>This is essentially an extended application of the genetic algorithm"""</w:t>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i/>
          <w:iCs/>
          <w:color w:val="0078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 xml:space="preserve">environment </w:t>
      </w:r>
      <w:r w:rsidRPr="009C1208">
        <w:rPr>
          <w:rFonts w:ascii="Consolas" w:eastAsia="Times New Roman" w:hAnsi="Consolas" w:cs="Courier New"/>
          <w:b/>
          <w:bCs/>
          <w:color w:val="000080"/>
          <w:kern w:val="0"/>
          <w:sz w:val="20"/>
          <w:szCs w:val="21"/>
          <w:lang w:eastAsia="en-GB"/>
        </w:rPr>
        <w:t xml:space="preserve">as </w:t>
      </w:r>
      <w:r w:rsidRPr="009C1208">
        <w:rPr>
          <w:rFonts w:ascii="Consolas" w:eastAsia="Times New Roman" w:hAnsi="Consolas" w:cs="Courier New"/>
          <w:color w:val="000000"/>
          <w:kern w:val="0"/>
          <w:sz w:val="20"/>
          <w:szCs w:val="21"/>
          <w:lang w:eastAsia="en-GB"/>
        </w:rPr>
        <w:t>env</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proofErr w:type="spellStart"/>
      <w:r w:rsidRPr="009C1208">
        <w:rPr>
          <w:rFonts w:ascii="Consolas" w:eastAsia="Times New Roman" w:hAnsi="Consolas" w:cs="Courier New"/>
          <w:color w:val="000000"/>
          <w:kern w:val="0"/>
          <w:sz w:val="20"/>
          <w:szCs w:val="21"/>
          <w:lang w:eastAsia="en-GB"/>
        </w:rPr>
        <w:t>genetic_algorithm</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as </w:t>
      </w:r>
      <w:proofErr w:type="spellStart"/>
      <w:r w:rsidRPr="009C1208">
        <w:rPr>
          <w:rFonts w:ascii="Consolas" w:eastAsia="Times New Roman" w:hAnsi="Consolas" w:cs="Courier New"/>
          <w:color w:val="000000"/>
          <w:kern w:val="0"/>
          <w:sz w:val="20"/>
          <w:szCs w:val="21"/>
          <w:lang w:eastAsia="en-GB"/>
        </w:rPr>
        <w:t>ga</w:t>
      </w:r>
      <w:proofErr w:type="spellEnd"/>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proofErr w:type="spellStart"/>
      <w:r w:rsidRPr="009C1208">
        <w:rPr>
          <w:rFonts w:ascii="Consolas" w:eastAsia="Times New Roman" w:hAnsi="Consolas" w:cs="Courier New"/>
          <w:color w:val="000000"/>
          <w:kern w:val="0"/>
          <w:sz w:val="20"/>
          <w:szCs w:val="21"/>
          <w:lang w:eastAsia="en-GB"/>
        </w:rPr>
        <w:t>matplotlib.pyplot</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as </w:t>
      </w:r>
      <w:proofErr w:type="spellStart"/>
      <w:r w:rsidRPr="009C1208">
        <w:rPr>
          <w:rFonts w:ascii="Consolas" w:eastAsia="Times New Roman" w:hAnsi="Consolas" w:cs="Courier New"/>
          <w:color w:val="000000"/>
          <w:kern w:val="0"/>
          <w:sz w:val="20"/>
          <w:szCs w:val="21"/>
          <w:lang w:eastAsia="en-GB"/>
        </w:rPr>
        <w:t>plt</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For graphing the data</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import </w:t>
      </w:r>
      <w:r w:rsidRPr="009C1208">
        <w:rPr>
          <w:rFonts w:ascii="Consolas" w:eastAsia="Times New Roman" w:hAnsi="Consolas" w:cs="Courier New"/>
          <w:color w:val="000000"/>
          <w:kern w:val="0"/>
          <w:sz w:val="20"/>
          <w:szCs w:val="21"/>
          <w:lang w:eastAsia="en-GB"/>
        </w:rPr>
        <w:t>constants</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def </w:t>
      </w:r>
      <w:proofErr w:type="spellStart"/>
      <w:r w:rsidRPr="009C1208">
        <w:rPr>
          <w:rFonts w:ascii="Consolas" w:eastAsia="Times New Roman" w:hAnsi="Consolas" w:cs="Courier New"/>
          <w:color w:val="000000"/>
          <w:kern w:val="0"/>
          <w:sz w:val="20"/>
          <w:szCs w:val="21"/>
          <w:lang w:eastAsia="en-GB"/>
        </w:rPr>
        <w:t>reset_fittest</w:t>
      </w:r>
      <w:proofErr w:type="spellEnd"/>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"""Set all members' fitness to 0"""</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solution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solution.fittest</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b/>
          <w:bCs/>
          <w:color w:val="000080"/>
          <w:kern w:val="0"/>
          <w:sz w:val="20"/>
          <w:szCs w:val="21"/>
          <w:lang w:eastAsia="en-GB"/>
        </w:rPr>
        <w:t>False</w:t>
      </w:r>
      <w:r w:rsidRPr="009C1208">
        <w:rPr>
          <w:rFonts w:ascii="Consolas" w:eastAsia="Times New Roman" w:hAnsi="Consolas" w:cs="Courier New"/>
          <w:b/>
          <w:bCs/>
          <w:color w:val="000080"/>
          <w:kern w:val="0"/>
          <w:sz w:val="20"/>
          <w:szCs w:val="21"/>
          <w:lang w:eastAsia="en-GB"/>
        </w:rPr>
        <w:br/>
        <w:t xml:space="preserve">    return </w:t>
      </w:r>
      <w:r w:rsidRPr="009C1208">
        <w:rPr>
          <w:rFonts w:ascii="Consolas" w:eastAsia="Times New Roman" w:hAnsi="Consolas" w:cs="Courier New"/>
          <w:color w:val="000000"/>
          <w:kern w:val="0"/>
          <w:sz w:val="20"/>
          <w:szCs w:val="21"/>
          <w:lang w:eastAsia="en-GB"/>
        </w:rPr>
        <w:t>population</w:t>
      </w:r>
    </w:p>
    <w:p w14:paraId="7DBD28F6" w14:textId="29A9AA3D" w:rsidR="00C00D11" w:rsidRPr="009C1208" w:rsidRDefault="00C00D11" w:rsidP="008916E4">
      <w:pPr>
        <w:rPr>
          <w:lang w:eastAsia="en-GB"/>
        </w:rPr>
      </w:pPr>
    </w:p>
    <w:p w14:paraId="6CF4BAFA" w14:textId="72825032" w:rsidR="008A6B26" w:rsidRPr="009C1208" w:rsidRDefault="008A6B26" w:rsidP="008A6B26">
      <w:pPr>
        <w:pStyle w:val="Heading3"/>
        <w:rPr>
          <w:sz w:val="24"/>
          <w:lang w:eastAsia="en-GB"/>
        </w:rPr>
      </w:pPr>
      <w:bookmarkStart w:id="102" w:name="_Toc720344"/>
      <w:r w:rsidRPr="009C1208">
        <w:rPr>
          <w:sz w:val="24"/>
          <w:lang w:eastAsia="en-GB"/>
        </w:rPr>
        <w:t>Main training function</w:t>
      </w:r>
      <w:bookmarkEnd w:id="102"/>
    </w:p>
    <w:p w14:paraId="1C423AD0" w14:textId="391588A1" w:rsidR="008273A4" w:rsidRDefault="008273A4" w:rsidP="00827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r w:rsidRPr="009C1208">
        <w:rPr>
          <w:rFonts w:ascii="Consolas" w:eastAsia="Times New Roman" w:hAnsi="Consolas" w:cs="Courier New"/>
          <w:b/>
          <w:bCs/>
          <w:color w:val="000080"/>
          <w:kern w:val="0"/>
          <w:sz w:val="20"/>
          <w:szCs w:val="21"/>
          <w:lang w:eastAsia="en-GB"/>
        </w:rPr>
        <w:t xml:space="preserve">def </w:t>
      </w:r>
      <w:r w:rsidRPr="009C1208">
        <w:rPr>
          <w:rFonts w:ascii="Consolas" w:eastAsia="Times New Roman" w:hAnsi="Consolas" w:cs="Courier New"/>
          <w:color w:val="000000"/>
          <w:kern w:val="0"/>
          <w:sz w:val="20"/>
          <w:szCs w:val="21"/>
          <w:lang w:eastAsia="en-GB"/>
        </w:rPr>
        <w:t>train():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7800"/>
          <w:kern w:val="0"/>
          <w:sz w:val="20"/>
          <w:szCs w:val="21"/>
          <w:lang w:eastAsia="en-GB"/>
        </w:rPr>
        <w:t>"""Function that begins the training process"""</w:t>
      </w:r>
      <w:r w:rsidRPr="009C1208">
        <w:rPr>
          <w:rFonts w:ascii="Consolas" w:eastAsia="Times New Roman" w:hAnsi="Consolas" w:cs="Courier New"/>
          <w:i/>
          <w:iCs/>
          <w:color w:val="0078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Setup Graphing variables</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generation_fitnesses</w:t>
      </w:r>
      <w:proofErr w:type="spellEnd"/>
      <w:r w:rsidRPr="009C1208">
        <w:rPr>
          <w:rFonts w:ascii="Consolas" w:eastAsia="Times New Roman" w:hAnsi="Consolas" w:cs="Courier New"/>
          <w:color w:val="000000"/>
          <w:kern w:val="0"/>
          <w:sz w:val="20"/>
          <w:szCs w:val="21"/>
          <w:lang w:eastAsia="en-GB"/>
        </w:rPr>
        <w:t xml:space="preserve"> = []  </w:t>
      </w:r>
      <w:r w:rsidRPr="009C1208">
        <w:rPr>
          <w:rFonts w:ascii="Consolas" w:eastAsia="Times New Roman" w:hAnsi="Consolas" w:cs="Courier New"/>
          <w:i/>
          <w:iCs/>
          <w:color w:val="008000"/>
          <w:kern w:val="0"/>
          <w:sz w:val="20"/>
          <w:szCs w:val="21"/>
          <w:lang w:eastAsia="en-GB"/>
        </w:rPr>
        <w:t># To store average fitness for each generation (y coordinate)</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figure = </w:t>
      </w:r>
      <w:proofErr w:type="spellStart"/>
      <w:r w:rsidRPr="009C1208">
        <w:rPr>
          <w:rFonts w:ascii="Consolas" w:eastAsia="Times New Roman" w:hAnsi="Consolas" w:cs="Courier New"/>
          <w:color w:val="000000"/>
          <w:kern w:val="0"/>
          <w:sz w:val="20"/>
          <w:szCs w:val="21"/>
          <w:lang w:eastAsia="en-GB"/>
        </w:rPr>
        <w:t>plt.figure</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660099"/>
          <w:kern w:val="0"/>
          <w:sz w:val="20"/>
          <w:szCs w:val="21"/>
          <w:lang w:eastAsia="en-GB"/>
        </w:rPr>
        <w:t>figsize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6</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3</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figure.add_subplot</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fitness_graph.set_xlabel</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"Generation"</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X axis label</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fitness_graph.set_ylabel</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"Fitness"</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Y axis label</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 Generate Population and set up simulation</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population = </w:t>
      </w:r>
      <w:proofErr w:type="spellStart"/>
      <w:r w:rsidRPr="009C1208">
        <w:rPr>
          <w:rFonts w:ascii="Consolas" w:eastAsia="Times New Roman" w:hAnsi="Consolas" w:cs="Courier New"/>
          <w:color w:val="000000"/>
          <w:kern w:val="0"/>
          <w:sz w:val="20"/>
          <w:szCs w:val="21"/>
          <w:lang w:eastAsia="en-GB"/>
        </w:rPr>
        <w:t>ga.generate_population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constants.POOL_SIZE</w:t>
      </w:r>
      <w:proofErr w:type="spellEnd"/>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constants.TOPOLOGY</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"Initial population generated"</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Display generated population</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brain.print_network_structure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i.brain.print_network_weights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generation = </w:t>
      </w:r>
      <w:r w:rsidRPr="009C1208">
        <w:rPr>
          <w:rFonts w:ascii="Consolas" w:eastAsia="Times New Roman" w:hAnsi="Consolas" w:cs="Courier New"/>
          <w:color w:val="0000FF"/>
          <w:kern w:val="0"/>
          <w:sz w:val="20"/>
          <w:szCs w:val="21"/>
          <w:lang w:eastAsia="en-GB"/>
        </w:rPr>
        <w:t xml:space="preserve">0  </w:t>
      </w:r>
      <w:r w:rsidRPr="009C1208">
        <w:rPr>
          <w:rFonts w:ascii="Consolas" w:eastAsia="Times New Roman" w:hAnsi="Consolas" w:cs="Courier New"/>
          <w:i/>
          <w:iCs/>
          <w:color w:val="008000"/>
          <w:kern w:val="0"/>
          <w:sz w:val="20"/>
          <w:szCs w:val="21"/>
          <w:lang w:eastAsia="en-GB"/>
        </w:rPr>
        <w:t># Stores the current generation of the training process</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solution_found</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b/>
          <w:bCs/>
          <w:color w:val="000080"/>
          <w:kern w:val="0"/>
          <w:sz w:val="20"/>
          <w:szCs w:val="21"/>
          <w:lang w:eastAsia="en-GB"/>
        </w:rPr>
        <w:t xml:space="preserve">False  </w:t>
      </w:r>
      <w:r w:rsidRPr="009C1208">
        <w:rPr>
          <w:rFonts w:ascii="Consolas" w:eastAsia="Times New Roman" w:hAnsi="Consolas" w:cs="Courier New"/>
          <w:i/>
          <w:iCs/>
          <w:color w:val="008000"/>
          <w:kern w:val="0"/>
          <w:sz w:val="20"/>
          <w:szCs w:val="21"/>
          <w:lang w:eastAsia="en-GB"/>
        </w:rPr>
        <w:t># Whether the minimum criteria for the solution met</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"Solution not found in initial population</w:t>
      </w:r>
      <w:r w:rsidR="004D7917" w:rsidRPr="009C1208">
        <w:rPr>
          <w:rFonts w:ascii="Consolas" w:eastAsia="Times New Roman" w:hAnsi="Consolas" w:cs="Courier New"/>
          <w:b/>
          <w:bCs/>
          <w:color w:val="008080"/>
          <w:kern w:val="0"/>
          <w:sz w:val="20"/>
          <w:szCs w:val="21"/>
          <w:lang w:eastAsia="en-GB"/>
        </w:rPr>
        <w:t xml:space="preserve">, </w:t>
      </w:r>
      <w:r w:rsidRPr="009C1208">
        <w:rPr>
          <w:rFonts w:ascii="Consolas" w:eastAsia="Times New Roman" w:hAnsi="Consolas" w:cs="Courier New"/>
          <w:b/>
          <w:bCs/>
          <w:color w:val="008080"/>
          <w:kern w:val="0"/>
          <w:sz w:val="20"/>
          <w:szCs w:val="21"/>
          <w:lang w:eastAsia="en-GB"/>
        </w:rPr>
        <w:t>Continuing evaluation</w:t>
      </w:r>
      <w:r w:rsidR="004D7917" w:rsidRPr="009C1208">
        <w:rPr>
          <w:rFonts w:ascii="Consolas" w:eastAsia="Times New Roman" w:hAnsi="Consolas" w:cs="Courier New"/>
          <w:b/>
          <w:bCs/>
          <w:color w:val="008080"/>
          <w:kern w:val="0"/>
          <w:sz w:val="20"/>
          <w:szCs w:val="21"/>
          <w:lang w:eastAsia="en-GB"/>
        </w:rPr>
        <w:t>…</w:t>
      </w:r>
      <w:r w:rsidRPr="009C1208">
        <w:rPr>
          <w:rFonts w:ascii="Consolas" w:eastAsia="Times New Roman" w:hAnsi="Consolas" w:cs="Courier New"/>
          <w:b/>
          <w:bCs/>
          <w:color w:val="008080"/>
          <w:kern w:val="0"/>
          <w:sz w:val="20"/>
          <w:szCs w:val="21"/>
          <w:lang w:eastAsia="en-GB"/>
        </w:rPr>
        <w: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while not </w:t>
      </w:r>
      <w:proofErr w:type="spellStart"/>
      <w:r w:rsidRPr="009C1208">
        <w:rPr>
          <w:rFonts w:ascii="Consolas" w:eastAsia="Times New Roman" w:hAnsi="Consolas" w:cs="Courier New"/>
          <w:color w:val="000000"/>
          <w:kern w:val="0"/>
          <w:sz w:val="20"/>
          <w:szCs w:val="21"/>
          <w:lang w:eastAsia="en-GB"/>
        </w:rPr>
        <w:t>solution_found</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Repeat evaluation and training process until suitable solution found</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 Evaluate population fitness</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"Evaluating current population..."</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env.Environment</w:t>
      </w:r>
      <w:proofErr w:type="spellEnd"/>
      <w:r w:rsidRPr="009C1208">
        <w:rPr>
          <w:rFonts w:ascii="Consolas" w:eastAsia="Times New Roman" w:hAnsi="Consolas" w:cs="Courier New"/>
          <w:color w:val="000000"/>
          <w:kern w:val="0"/>
          <w:sz w:val="20"/>
          <w:szCs w:val="21"/>
          <w:lang w:eastAsia="en-GB"/>
        </w:rPr>
        <w:t>(population, generation)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Find best Code and show info</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solution = population[</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solution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00"/>
          <w:kern w:val="0"/>
          <w:sz w:val="20"/>
          <w:szCs w:val="21"/>
          <w:lang w:eastAsia="en-GB"/>
        </w:rPr>
        <w:t>solution.fitness</w:t>
      </w:r>
      <w:proofErr w:type="spellEnd"/>
      <w:r w:rsidRPr="009C1208">
        <w:rPr>
          <w:rFonts w:ascii="Consolas" w:eastAsia="Times New Roman" w:hAnsi="Consolas" w:cs="Courier New"/>
          <w:color w:val="000000"/>
          <w:kern w:val="0"/>
          <w:sz w:val="20"/>
          <w:szCs w:val="21"/>
          <w:lang w:eastAsia="en-GB"/>
        </w:rPr>
        <w:t xml:space="preserve"> &gt; </w:t>
      </w:r>
      <w:proofErr w:type="spellStart"/>
      <w:r w:rsidRPr="009C1208">
        <w:rPr>
          <w:rFonts w:ascii="Consolas" w:eastAsia="Times New Roman" w:hAnsi="Consolas" w:cs="Courier New"/>
          <w:color w:val="000000"/>
          <w:kern w:val="0"/>
          <w:sz w:val="20"/>
          <w:szCs w:val="21"/>
          <w:lang w:eastAsia="en-GB"/>
        </w:rPr>
        <w:t>solution.fitness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solution = solution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Mark solution as fittest in population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solution.fittest</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b/>
          <w:bCs/>
          <w:color w:val="000080"/>
          <w:kern w:val="0"/>
          <w:sz w:val="20"/>
          <w:szCs w:val="21"/>
          <w:lang w:eastAsia="en-GB"/>
        </w:rPr>
        <w:t>True</w:t>
      </w:r>
      <w:r w:rsidRPr="009C1208">
        <w:rPr>
          <w:rFonts w:ascii="Consolas" w:eastAsia="Times New Roman" w:hAnsi="Consolas" w:cs="Courier New"/>
          <w:b/>
          <w:bCs/>
          <w:color w:val="00008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"Best solution located and marked at: "</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80"/>
          <w:kern w:val="0"/>
          <w:sz w:val="20"/>
          <w:szCs w:val="21"/>
          <w:lang w:eastAsia="en-GB"/>
        </w:rPr>
        <w:t>hex</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80"/>
          <w:kern w:val="0"/>
          <w:sz w:val="20"/>
          <w:szCs w:val="21"/>
          <w:lang w:eastAsia="en-GB"/>
        </w:rPr>
        <w:t>id</w:t>
      </w:r>
      <w:r w:rsidRPr="009C1208">
        <w:rPr>
          <w:rFonts w:ascii="Consolas" w:eastAsia="Times New Roman" w:hAnsi="Consolas" w:cs="Courier New"/>
          <w:color w:val="000000"/>
          <w:kern w:val="0"/>
          <w:sz w:val="20"/>
          <w:szCs w:val="21"/>
          <w:lang w:eastAsia="en-GB"/>
        </w:rPr>
        <w:t>(solution)))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lastRenderedPageBreak/>
        <w:t xml:space="preserve">        </w:t>
      </w:r>
      <w:r w:rsidRPr="009C1208">
        <w:rPr>
          <w:rFonts w:ascii="Consolas" w:eastAsia="Times New Roman" w:hAnsi="Consolas" w:cs="Courier New"/>
          <w:i/>
          <w:iCs/>
          <w:color w:val="008000"/>
          <w:kern w:val="0"/>
          <w:sz w:val="20"/>
          <w:szCs w:val="21"/>
          <w:lang w:eastAsia="en-GB"/>
        </w:rPr>
        <w:t># Calculate average population fitness</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total_population_fitness</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FF"/>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total_population_fitness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i.fitness</w:t>
      </w:r>
      <w:proofErr w:type="spellEnd"/>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avg_fitness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total_population_fitness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Visualization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generation_fitnesses.append</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avg_fitness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x =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for </w:t>
      </w:r>
      <w:proofErr w:type="spellStart"/>
      <w:r w:rsidRPr="009C1208">
        <w:rPr>
          <w:rFonts w:ascii="Consolas" w:eastAsia="Times New Roman" w:hAnsi="Consolas" w:cs="Courier New"/>
          <w:color w:val="000000"/>
          <w:kern w:val="0"/>
          <w:sz w:val="20"/>
          <w:szCs w:val="21"/>
          <w:lang w:eastAsia="en-GB"/>
        </w:rPr>
        <w:t>i</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b/>
          <w:bCs/>
          <w:color w:val="000080"/>
          <w:kern w:val="0"/>
          <w:sz w:val="20"/>
          <w:szCs w:val="21"/>
          <w:lang w:eastAsia="en-GB"/>
        </w:rPr>
        <w:t xml:space="preserve">in </w:t>
      </w:r>
      <w:r w:rsidRPr="009C1208">
        <w:rPr>
          <w:rFonts w:ascii="Consolas" w:eastAsia="Times New Roman" w:hAnsi="Consolas" w:cs="Courier New"/>
          <w:color w:val="000080"/>
          <w:kern w:val="0"/>
          <w:sz w:val="20"/>
          <w:szCs w:val="21"/>
          <w:lang w:eastAsia="en-GB"/>
        </w:rPr>
        <w:t>range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generation_fitnesses</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Generation number</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y = </w:t>
      </w:r>
      <w:proofErr w:type="spellStart"/>
      <w:r w:rsidRPr="009C1208">
        <w:rPr>
          <w:rFonts w:ascii="Consolas" w:eastAsia="Times New Roman" w:hAnsi="Consolas" w:cs="Courier New"/>
          <w:color w:val="000000"/>
          <w:kern w:val="0"/>
          <w:sz w:val="20"/>
          <w:szCs w:val="21"/>
          <w:lang w:eastAsia="en-GB"/>
        </w:rPr>
        <w:t>generation_fitnesses</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Average fitness achieved on this generation</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fitness_graph.clear</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fitness_graph.set_xlabel</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"Generation"</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fitness_graph.set_ylabel</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"Average Fitness"</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fitness_graph.plot</w:t>
      </w:r>
      <w:proofErr w:type="spellEnd"/>
      <w:r w:rsidRPr="009C1208">
        <w:rPr>
          <w:rFonts w:ascii="Consolas" w:eastAsia="Times New Roman" w:hAnsi="Consolas" w:cs="Courier New"/>
          <w:color w:val="000000"/>
          <w:kern w:val="0"/>
          <w:sz w:val="20"/>
          <w:szCs w:val="21"/>
          <w:lang w:eastAsia="en-GB"/>
        </w:rPr>
        <w:t>(x, y)</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plt.pause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FF"/>
          <w:kern w:val="0"/>
          <w:sz w:val="20"/>
          <w:szCs w:val="21"/>
          <w:lang w:eastAsia="en-GB"/>
        </w:rPr>
        <w:t>0.1</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Required for rendering</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 Display current generation info</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"Generation: "</w:t>
      </w:r>
      <w:r w:rsidRPr="009C1208">
        <w:rPr>
          <w:rFonts w:ascii="Consolas" w:eastAsia="Times New Roman" w:hAnsi="Consolas" w:cs="Courier New"/>
          <w:color w:val="000000"/>
          <w:kern w:val="0"/>
          <w:sz w:val="20"/>
          <w:szCs w:val="21"/>
          <w:lang w:eastAsia="en-GB"/>
        </w:rPr>
        <w:t>, generation)</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"Average generation fitness: "</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avg_fitness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 xml:space="preserve">'Target Number: ' </w:t>
      </w:r>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color w:val="000080"/>
          <w:kern w:val="0"/>
          <w:sz w:val="20"/>
          <w:szCs w:val="21"/>
          <w:lang w:eastAsia="en-GB"/>
        </w:rPr>
        <w:t>str</w:t>
      </w:r>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constants.TARGET_TIME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"Best Code fitness = "</w:t>
      </w:r>
      <w:r w:rsidRPr="009C1208">
        <w:rPr>
          <w:rFonts w:ascii="Consolas" w:eastAsia="Times New Roman" w:hAnsi="Consolas" w:cs="Courier New"/>
          <w:color w:val="000000"/>
          <w:kern w:val="0"/>
          <w:sz w:val="20"/>
          <w:szCs w:val="21"/>
          <w:lang w:eastAsia="en-GB"/>
        </w:rPr>
        <w:t xml:space="preserve">, </w:t>
      </w:r>
      <w:proofErr w:type="spellStart"/>
      <w:r w:rsidRPr="009C1208">
        <w:rPr>
          <w:rFonts w:ascii="Consolas" w:eastAsia="Times New Roman" w:hAnsi="Consolas" w:cs="Courier New"/>
          <w:color w:val="000000"/>
          <w:kern w:val="0"/>
          <w:sz w:val="20"/>
          <w:szCs w:val="21"/>
          <w:lang w:eastAsia="en-GB"/>
        </w:rPr>
        <w:t>solution.time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Stop simulation if minimum criteria met</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proofErr w:type="spellStart"/>
      <w:r w:rsidRPr="009C1208">
        <w:rPr>
          <w:rFonts w:ascii="Consolas" w:eastAsia="Times New Roman" w:hAnsi="Consolas" w:cs="Courier New"/>
          <w:color w:val="000000"/>
          <w:kern w:val="0"/>
          <w:sz w:val="20"/>
          <w:szCs w:val="21"/>
          <w:lang w:eastAsia="en-GB"/>
        </w:rPr>
        <w:t>solution.time</w:t>
      </w:r>
      <w:proofErr w:type="spellEnd"/>
      <w:r w:rsidRPr="009C1208">
        <w:rPr>
          <w:rFonts w:ascii="Consolas" w:eastAsia="Times New Roman" w:hAnsi="Consolas" w:cs="Courier New"/>
          <w:color w:val="000000"/>
          <w:kern w:val="0"/>
          <w:sz w:val="20"/>
          <w:szCs w:val="21"/>
          <w:lang w:eastAsia="en-GB"/>
        </w:rPr>
        <w:t xml:space="preserve"> &gt;= </w:t>
      </w:r>
      <w:proofErr w:type="spellStart"/>
      <w:r w:rsidRPr="009C1208">
        <w:rPr>
          <w:rFonts w:ascii="Consolas" w:eastAsia="Times New Roman" w:hAnsi="Consolas" w:cs="Courier New"/>
          <w:color w:val="000000"/>
          <w:kern w:val="0"/>
          <w:sz w:val="20"/>
          <w:szCs w:val="21"/>
          <w:lang w:eastAsia="en-GB"/>
        </w:rPr>
        <w:t>constants.TARGET_TIME</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solution_found</w:t>
      </w:r>
      <w:proofErr w:type="spellEnd"/>
      <w:r w:rsidRPr="009C1208">
        <w:rPr>
          <w:rFonts w:ascii="Consolas" w:eastAsia="Times New Roman" w:hAnsi="Consolas" w:cs="Courier New"/>
          <w:color w:val="000000"/>
          <w:kern w:val="0"/>
          <w:sz w:val="20"/>
          <w:szCs w:val="21"/>
          <w:lang w:eastAsia="en-GB"/>
        </w:rPr>
        <w:t xml:space="preserve"> = </w:t>
      </w:r>
      <w:r w:rsidRPr="009C1208">
        <w:rPr>
          <w:rFonts w:ascii="Consolas" w:eastAsia="Times New Roman" w:hAnsi="Consolas" w:cs="Courier New"/>
          <w:b/>
          <w:bCs/>
          <w:color w:val="000080"/>
          <w:kern w:val="0"/>
          <w:sz w:val="20"/>
          <w:szCs w:val="21"/>
          <w:lang w:eastAsia="en-GB"/>
        </w:rPr>
        <w:t>True</w:t>
      </w:r>
      <w:r w:rsidRPr="009C1208">
        <w:rPr>
          <w:rFonts w:ascii="Consolas" w:eastAsia="Times New Roman" w:hAnsi="Consolas" w:cs="Courier New"/>
          <w:b/>
          <w:bCs/>
          <w:color w:val="00008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"Minimum search criteria met, terminating simulation..."</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else</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"Solution criteria not met, producing new population..."</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Generate new generation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new_population</w:t>
      </w:r>
      <w:proofErr w:type="spellEnd"/>
      <w:r w:rsidRPr="009C1208">
        <w:rPr>
          <w:rFonts w:ascii="Consolas" w:eastAsia="Times New Roman" w:hAnsi="Consolas" w:cs="Courier New"/>
          <w:color w:val="000000"/>
          <w:kern w:val="0"/>
          <w:sz w:val="20"/>
          <w:szCs w:val="21"/>
          <w:lang w:eastAsia="en-GB"/>
        </w:rPr>
        <w:t xml:space="preserve"> = []  </w:t>
      </w:r>
      <w:r w:rsidRPr="009C1208">
        <w:rPr>
          <w:rFonts w:ascii="Consolas" w:eastAsia="Times New Roman" w:hAnsi="Consolas" w:cs="Courier New"/>
          <w:i/>
          <w:iCs/>
          <w:color w:val="008000"/>
          <w:kern w:val="0"/>
          <w:sz w:val="20"/>
          <w:szCs w:val="21"/>
          <w:lang w:eastAsia="en-GB"/>
        </w:rPr>
        <w:t># Stores members of the next generation</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while </w:t>
      </w:r>
      <w:proofErr w:type="spellStart"/>
      <w:r w:rsidRPr="009C1208">
        <w:rPr>
          <w:rFonts w:ascii="Consolas" w:eastAsia="Times New Roman" w:hAnsi="Consolas" w:cs="Courier New"/>
          <w:color w:val="000080"/>
          <w:kern w:val="0"/>
          <w:sz w:val="20"/>
          <w:szCs w:val="21"/>
          <w:lang w:eastAsia="en-GB"/>
        </w:rPr>
        <w:t>len</w:t>
      </w:r>
      <w:proofErr w:type="spellEnd"/>
      <w:r w:rsidRPr="009C1208">
        <w:rPr>
          <w:rFonts w:ascii="Consolas" w:eastAsia="Times New Roman" w:hAnsi="Consolas" w:cs="Courier New"/>
          <w:color w:val="000000"/>
          <w:kern w:val="0"/>
          <w:sz w:val="20"/>
          <w:szCs w:val="21"/>
          <w:lang w:eastAsia="en-GB"/>
        </w:rPr>
        <w:t>(</w:t>
      </w:r>
      <w:proofErr w:type="spellStart"/>
      <w:r w:rsidRPr="009C1208">
        <w:rPr>
          <w:rFonts w:ascii="Consolas" w:eastAsia="Times New Roman" w:hAnsi="Consolas" w:cs="Courier New"/>
          <w:color w:val="000000"/>
          <w:kern w:val="0"/>
          <w:sz w:val="20"/>
          <w:szCs w:val="21"/>
          <w:lang w:eastAsia="en-GB"/>
        </w:rPr>
        <w:t>new_population</w:t>
      </w:r>
      <w:proofErr w:type="spellEnd"/>
      <w:r w:rsidRPr="009C1208">
        <w:rPr>
          <w:rFonts w:ascii="Consolas" w:eastAsia="Times New Roman" w:hAnsi="Consolas" w:cs="Courier New"/>
          <w:color w:val="000000"/>
          <w:kern w:val="0"/>
          <w:sz w:val="20"/>
          <w:szCs w:val="21"/>
          <w:lang w:eastAsia="en-GB"/>
        </w:rPr>
        <w:t xml:space="preserve">) &lt; </w:t>
      </w:r>
      <w:proofErr w:type="spellStart"/>
      <w:r w:rsidRPr="009C1208">
        <w:rPr>
          <w:rFonts w:ascii="Consolas" w:eastAsia="Times New Roman" w:hAnsi="Consolas" w:cs="Courier New"/>
          <w:color w:val="000000"/>
          <w:kern w:val="0"/>
          <w:sz w:val="20"/>
          <w:szCs w:val="21"/>
          <w:lang w:eastAsia="en-GB"/>
        </w:rPr>
        <w:t>constants.POOL_SIZE</w:t>
      </w:r>
      <w:proofErr w:type="spellEnd"/>
      <w:r w:rsidRPr="009C1208">
        <w:rPr>
          <w:rFonts w:ascii="Consolas" w:eastAsia="Times New Roman" w:hAnsi="Consolas" w:cs="Courier New"/>
          <w:color w:val="000000"/>
          <w:kern w:val="0"/>
          <w:sz w:val="20"/>
          <w:szCs w:val="21"/>
          <w:lang w:eastAsia="en-GB"/>
        </w:rPr>
        <w:t xml:space="preserve">:  </w:t>
      </w:r>
      <w:r w:rsidRPr="009C1208">
        <w:rPr>
          <w:rFonts w:ascii="Consolas" w:eastAsia="Times New Roman" w:hAnsi="Consolas" w:cs="Courier New"/>
          <w:i/>
          <w:iCs/>
          <w:color w:val="008000"/>
          <w:kern w:val="0"/>
          <w:sz w:val="20"/>
          <w:szCs w:val="21"/>
          <w:lang w:eastAsia="en-GB"/>
        </w:rPr>
        <w:t># Keeps producing children until required population size met</w:t>
      </w:r>
      <w:r w:rsidRPr="009C1208">
        <w:rPr>
          <w:rFonts w:ascii="Consolas" w:eastAsia="Times New Roman" w:hAnsi="Consolas" w:cs="Courier New"/>
          <w:i/>
          <w:iCs/>
          <w:color w:val="008000"/>
          <w:kern w:val="0"/>
          <w:sz w:val="20"/>
          <w:szCs w:val="21"/>
          <w:lang w:eastAsia="en-GB"/>
        </w:rPr>
        <w:br/>
      </w:r>
      <w:r w:rsidRPr="009C1208">
        <w:rPr>
          <w:rFonts w:ascii="Consolas" w:eastAsia="Times New Roman" w:hAnsi="Consolas" w:cs="Courier New"/>
          <w:i/>
          <w:iCs/>
          <w:color w:val="008000"/>
          <w:kern w:val="0"/>
          <w:sz w:val="20"/>
          <w:szCs w:val="21"/>
          <w:lang w:eastAsia="en-GB"/>
        </w:rPr>
        <w:br/>
        <w:t xml:space="preserve">            # Choose two parents</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parent1 = </w:t>
      </w:r>
      <w:proofErr w:type="spellStart"/>
      <w:r w:rsidRPr="009C1208">
        <w:rPr>
          <w:rFonts w:ascii="Consolas" w:eastAsia="Times New Roman" w:hAnsi="Consolas" w:cs="Courier New"/>
          <w:color w:val="000000"/>
          <w:kern w:val="0"/>
          <w:sz w:val="20"/>
          <w:szCs w:val="21"/>
          <w:lang w:eastAsia="en-GB"/>
        </w:rPr>
        <w:t>ga.choose_parent</w:t>
      </w:r>
      <w:proofErr w:type="spellEnd"/>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t xml:space="preserve">            parent2 = </w:t>
      </w:r>
      <w:proofErr w:type="spellStart"/>
      <w:r w:rsidRPr="009C1208">
        <w:rPr>
          <w:rFonts w:ascii="Consolas" w:eastAsia="Times New Roman" w:hAnsi="Consolas" w:cs="Courier New"/>
          <w:color w:val="000000"/>
          <w:kern w:val="0"/>
          <w:sz w:val="20"/>
          <w:szCs w:val="21"/>
          <w:lang w:eastAsia="en-GB"/>
        </w:rPr>
        <w:t>ga.choose_parent</w:t>
      </w:r>
      <w:proofErr w:type="spellEnd"/>
      <w:r w:rsidRPr="009C1208">
        <w:rPr>
          <w:rFonts w:ascii="Consolas" w:eastAsia="Times New Roman" w:hAnsi="Consolas" w:cs="Courier New"/>
          <w:color w:val="000000"/>
          <w:kern w:val="0"/>
          <w:sz w:val="20"/>
          <w:szCs w:val="21"/>
          <w:lang w:eastAsia="en-GB"/>
        </w:rPr>
        <w:t>(population)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Create and add one child to next population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childs</w:t>
      </w:r>
      <w:proofErr w:type="spellEnd"/>
      <w:r w:rsidRPr="009C1208">
        <w:rPr>
          <w:rFonts w:ascii="Consolas" w:eastAsia="Times New Roman" w:hAnsi="Consolas" w:cs="Courier New"/>
          <w:color w:val="000000"/>
          <w:kern w:val="0"/>
          <w:sz w:val="20"/>
          <w:szCs w:val="21"/>
          <w:lang w:eastAsia="en-GB"/>
        </w:rPr>
        <w:t xml:space="preserve"> = </w:t>
      </w:r>
      <w:proofErr w:type="spellStart"/>
      <w:r w:rsidRPr="009C1208">
        <w:rPr>
          <w:rFonts w:ascii="Consolas" w:eastAsia="Times New Roman" w:hAnsi="Consolas" w:cs="Courier New"/>
          <w:color w:val="000000"/>
          <w:kern w:val="0"/>
          <w:sz w:val="20"/>
          <w:szCs w:val="21"/>
          <w:lang w:eastAsia="en-GB"/>
        </w:rPr>
        <w:t>ga.produce_child_solution</w:t>
      </w:r>
      <w:proofErr w:type="spellEnd"/>
      <w:r w:rsidRPr="009C1208">
        <w:rPr>
          <w:rFonts w:ascii="Consolas" w:eastAsia="Times New Roman" w:hAnsi="Consolas" w:cs="Courier New"/>
          <w:color w:val="000000"/>
          <w:kern w:val="0"/>
          <w:sz w:val="20"/>
          <w:szCs w:val="21"/>
          <w:lang w:eastAsia="en-GB"/>
        </w:rPr>
        <w:t>(parent1, parent2)</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for </w:t>
      </w:r>
      <w:r w:rsidRPr="009C1208">
        <w:rPr>
          <w:rFonts w:ascii="Consolas" w:eastAsia="Times New Roman" w:hAnsi="Consolas" w:cs="Courier New"/>
          <w:color w:val="000000"/>
          <w:kern w:val="0"/>
          <w:sz w:val="20"/>
          <w:szCs w:val="21"/>
          <w:lang w:eastAsia="en-GB"/>
        </w:rPr>
        <w:t xml:space="preserve">child </w:t>
      </w:r>
      <w:r w:rsidRPr="009C1208">
        <w:rPr>
          <w:rFonts w:ascii="Consolas" w:eastAsia="Times New Roman" w:hAnsi="Consolas" w:cs="Courier New"/>
          <w:b/>
          <w:bCs/>
          <w:color w:val="000080"/>
          <w:kern w:val="0"/>
          <w:sz w:val="20"/>
          <w:szCs w:val="21"/>
          <w:lang w:eastAsia="en-GB"/>
        </w:rPr>
        <w:t xml:space="preserve">in </w:t>
      </w:r>
      <w:proofErr w:type="spellStart"/>
      <w:r w:rsidRPr="009C1208">
        <w:rPr>
          <w:rFonts w:ascii="Consolas" w:eastAsia="Times New Roman" w:hAnsi="Consolas" w:cs="Courier New"/>
          <w:color w:val="000000"/>
          <w:kern w:val="0"/>
          <w:sz w:val="20"/>
          <w:szCs w:val="21"/>
          <w:lang w:eastAsia="en-GB"/>
        </w:rPr>
        <w:t>childs</w:t>
      </w:r>
      <w:proofErr w:type="spellEnd"/>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b/>
          <w:bCs/>
          <w:color w:val="000080"/>
          <w:kern w:val="0"/>
          <w:sz w:val="20"/>
          <w:szCs w:val="21"/>
          <w:lang w:eastAsia="en-GB"/>
        </w:rPr>
        <w:t xml:space="preserve">if </w:t>
      </w:r>
      <w:r w:rsidRPr="009C1208">
        <w:rPr>
          <w:rFonts w:ascii="Consolas" w:eastAsia="Times New Roman" w:hAnsi="Consolas" w:cs="Courier New"/>
          <w:color w:val="000000"/>
          <w:kern w:val="0"/>
          <w:sz w:val="20"/>
          <w:szCs w:val="21"/>
          <w:lang w:eastAsia="en-GB"/>
        </w:rPr>
        <w:t xml:space="preserve">child </w:t>
      </w:r>
      <w:r w:rsidRPr="009C1208">
        <w:rPr>
          <w:rFonts w:ascii="Consolas" w:eastAsia="Times New Roman" w:hAnsi="Consolas" w:cs="Courier New"/>
          <w:b/>
          <w:bCs/>
          <w:color w:val="000080"/>
          <w:kern w:val="0"/>
          <w:sz w:val="20"/>
          <w:szCs w:val="21"/>
          <w:lang w:eastAsia="en-GB"/>
        </w:rPr>
        <w:t xml:space="preserve">not in </w:t>
      </w:r>
      <w:r w:rsidRPr="009C1208">
        <w:rPr>
          <w:rFonts w:ascii="Consolas" w:eastAsia="Times New Roman" w:hAnsi="Consolas" w:cs="Courier New"/>
          <w:color w:val="000000"/>
          <w:kern w:val="0"/>
          <w:sz w:val="20"/>
          <w:szCs w:val="21"/>
          <w:lang w:eastAsia="en-GB"/>
        </w:rPr>
        <w:t xml:space="preserve">population:  </w:t>
      </w:r>
      <w:r w:rsidRPr="009C1208">
        <w:rPr>
          <w:rFonts w:ascii="Consolas" w:eastAsia="Times New Roman" w:hAnsi="Consolas" w:cs="Courier New"/>
          <w:i/>
          <w:iCs/>
          <w:color w:val="008000"/>
          <w:kern w:val="0"/>
          <w:sz w:val="20"/>
          <w:szCs w:val="21"/>
          <w:lang w:eastAsia="en-GB"/>
        </w:rPr>
        <w:t># Prevent identical children if crossover doesn't occur</w:t>
      </w:r>
      <w:r w:rsidRPr="009C1208">
        <w:rPr>
          <w:rFonts w:ascii="Consolas" w:eastAsia="Times New Roman" w:hAnsi="Consolas" w:cs="Courier New"/>
          <w:i/>
          <w:iCs/>
          <w:color w:val="008000"/>
          <w:kern w:val="0"/>
          <w:sz w:val="20"/>
          <w:szCs w:val="21"/>
          <w:lang w:eastAsia="en-GB"/>
        </w:rPr>
        <w:br/>
        <w:t xml:space="preserve">                    </w:t>
      </w:r>
      <w:r w:rsidRPr="009C1208">
        <w:rPr>
          <w:rFonts w:ascii="Consolas" w:eastAsia="Times New Roman" w:hAnsi="Consolas" w:cs="Courier New"/>
          <w:color w:val="000000"/>
          <w:kern w:val="0"/>
          <w:sz w:val="20"/>
          <w:szCs w:val="21"/>
          <w:lang w:eastAsia="en-GB"/>
        </w:rPr>
        <w:t xml:space="preserve">child = </w:t>
      </w:r>
      <w:proofErr w:type="spellStart"/>
      <w:r w:rsidRPr="009C1208">
        <w:rPr>
          <w:rFonts w:ascii="Consolas" w:eastAsia="Times New Roman" w:hAnsi="Consolas" w:cs="Courier New"/>
          <w:color w:val="000000"/>
          <w:kern w:val="0"/>
          <w:sz w:val="20"/>
          <w:szCs w:val="21"/>
          <w:lang w:eastAsia="en-GB"/>
        </w:rPr>
        <w:t>ga.mutate</w:t>
      </w:r>
      <w:proofErr w:type="spellEnd"/>
      <w:r w:rsidRPr="009C1208">
        <w:rPr>
          <w:rFonts w:ascii="Consolas" w:eastAsia="Times New Roman" w:hAnsi="Consolas" w:cs="Courier New"/>
          <w:color w:val="000000"/>
          <w:kern w:val="0"/>
          <w:sz w:val="20"/>
          <w:szCs w:val="21"/>
          <w:lang w:eastAsia="en-GB"/>
        </w:rPr>
        <w:t xml:space="preserve">(child)  </w:t>
      </w:r>
      <w:r w:rsidRPr="009C1208">
        <w:rPr>
          <w:rFonts w:ascii="Consolas" w:eastAsia="Times New Roman" w:hAnsi="Consolas" w:cs="Courier New"/>
          <w:i/>
          <w:iCs/>
          <w:color w:val="008000"/>
          <w:kern w:val="0"/>
          <w:sz w:val="20"/>
          <w:szCs w:val="21"/>
          <w:lang w:eastAsia="en-GB"/>
        </w:rPr>
        <w:t># Apply mutation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new_population.append</w:t>
      </w:r>
      <w:proofErr w:type="spellEnd"/>
      <w:r w:rsidRPr="009C1208">
        <w:rPr>
          <w:rFonts w:ascii="Consolas" w:eastAsia="Times New Roman" w:hAnsi="Consolas" w:cs="Courier New"/>
          <w:color w:val="000000"/>
          <w:kern w:val="0"/>
          <w:sz w:val="20"/>
          <w:szCs w:val="21"/>
          <w:lang w:eastAsia="en-GB"/>
        </w:rPr>
        <w:t>(child)</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br/>
        <w:t xml:space="preserve">        </w:t>
      </w:r>
      <w:r w:rsidRPr="009C1208">
        <w:rPr>
          <w:rFonts w:ascii="Consolas" w:eastAsia="Times New Roman" w:hAnsi="Consolas" w:cs="Courier New"/>
          <w:i/>
          <w:iCs/>
          <w:color w:val="008000"/>
          <w:kern w:val="0"/>
          <w:sz w:val="20"/>
          <w:szCs w:val="21"/>
          <w:lang w:eastAsia="en-GB"/>
        </w:rPr>
        <w:t># Add best solution from last iteration</w:t>
      </w:r>
      <w:r w:rsidRPr="009C1208">
        <w:rPr>
          <w:rFonts w:ascii="Consolas" w:eastAsia="Times New Roman" w:hAnsi="Consolas" w:cs="Courier New"/>
          <w:i/>
          <w:iCs/>
          <w:color w:val="008000"/>
          <w:kern w:val="0"/>
          <w:sz w:val="20"/>
          <w:szCs w:val="21"/>
          <w:lang w:eastAsia="en-GB"/>
        </w:rPr>
        <w:br/>
        <w:t xml:space="preserve">        </w:t>
      </w:r>
      <w:proofErr w:type="spellStart"/>
      <w:r w:rsidRPr="009C1208">
        <w:rPr>
          <w:rFonts w:ascii="Consolas" w:eastAsia="Times New Roman" w:hAnsi="Consolas" w:cs="Courier New"/>
          <w:color w:val="000000"/>
          <w:kern w:val="0"/>
          <w:sz w:val="20"/>
          <w:szCs w:val="21"/>
          <w:lang w:eastAsia="en-GB"/>
        </w:rPr>
        <w:t>new_population.append</w:t>
      </w:r>
      <w:proofErr w:type="spellEnd"/>
      <w:r w:rsidRPr="009C1208">
        <w:rPr>
          <w:rFonts w:ascii="Consolas" w:eastAsia="Times New Roman" w:hAnsi="Consolas" w:cs="Courier New"/>
          <w:color w:val="000000"/>
          <w:kern w:val="0"/>
          <w:sz w:val="20"/>
          <w:szCs w:val="21"/>
          <w:lang w:eastAsia="en-GB"/>
        </w:rPr>
        <w:t>(solution)</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color w:val="000000"/>
          <w:kern w:val="0"/>
          <w:sz w:val="20"/>
          <w:szCs w:val="21"/>
          <w:lang w:eastAsia="en-GB"/>
        </w:rPr>
        <w:lastRenderedPageBreak/>
        <w:t xml:space="preserve">        population = </w:t>
      </w:r>
      <w:proofErr w:type="spellStart"/>
      <w:r w:rsidRPr="009C1208">
        <w:rPr>
          <w:rFonts w:ascii="Consolas" w:eastAsia="Times New Roman" w:hAnsi="Consolas" w:cs="Courier New"/>
          <w:color w:val="000000"/>
          <w:kern w:val="0"/>
          <w:sz w:val="20"/>
          <w:szCs w:val="21"/>
          <w:lang w:eastAsia="en-GB"/>
        </w:rPr>
        <w:t>new_population</w:t>
      </w:r>
      <w:proofErr w:type="spellEnd"/>
      <w:r w:rsidRPr="009C1208">
        <w:rPr>
          <w:rFonts w:ascii="Consolas" w:eastAsia="Times New Roman" w:hAnsi="Consolas" w:cs="Courier New"/>
          <w:color w:val="000000"/>
          <w:kern w:val="0"/>
          <w:sz w:val="20"/>
          <w:szCs w:val="21"/>
          <w:lang w:eastAsia="en-GB"/>
        </w:rPr>
        <w:br/>
        <w:t xml:space="preserve">        generation += </w:t>
      </w:r>
      <w:r w:rsidRPr="009C1208">
        <w:rPr>
          <w:rFonts w:ascii="Consolas" w:eastAsia="Times New Roman" w:hAnsi="Consolas" w:cs="Courier New"/>
          <w:color w:val="0000FF"/>
          <w:kern w:val="0"/>
          <w:sz w:val="20"/>
          <w:szCs w:val="21"/>
          <w:lang w:eastAsia="en-GB"/>
        </w:rPr>
        <w:t>1</w:t>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FF"/>
          <w:kern w:val="0"/>
          <w:sz w:val="20"/>
          <w:szCs w:val="21"/>
          <w:lang w:eastAsia="en-GB"/>
        </w:rPr>
        <w:br/>
      </w:r>
      <w:r w:rsidRPr="009C1208">
        <w:rPr>
          <w:rFonts w:ascii="Consolas" w:eastAsia="Times New Roman" w:hAnsi="Consolas" w:cs="Courier New"/>
          <w:color w:val="000080"/>
          <w:kern w:val="0"/>
          <w:sz w:val="20"/>
          <w:szCs w:val="21"/>
          <w:lang w:eastAsia="en-GB"/>
        </w:rPr>
        <w:t>print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b/>
          <w:bCs/>
          <w:color w:val="008080"/>
          <w:kern w:val="0"/>
          <w:sz w:val="20"/>
          <w:szCs w:val="21"/>
          <w:lang w:eastAsia="en-GB"/>
        </w:rPr>
        <w:t>""</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r>
      <w:r w:rsidRPr="009C1208">
        <w:rPr>
          <w:rFonts w:ascii="Consolas" w:eastAsia="Times New Roman" w:hAnsi="Consolas" w:cs="Courier New"/>
          <w:b/>
          <w:bCs/>
          <w:color w:val="000080"/>
          <w:kern w:val="0"/>
          <w:sz w:val="20"/>
          <w:szCs w:val="21"/>
          <w:lang w:eastAsia="en-GB"/>
        </w:rPr>
        <w:t xml:space="preserve">if </w:t>
      </w:r>
      <w:r w:rsidRPr="009C1208">
        <w:rPr>
          <w:rFonts w:ascii="Consolas" w:eastAsia="Times New Roman" w:hAnsi="Consolas" w:cs="Courier New"/>
          <w:color w:val="000000"/>
          <w:kern w:val="0"/>
          <w:sz w:val="20"/>
          <w:szCs w:val="21"/>
          <w:lang w:eastAsia="en-GB"/>
        </w:rPr>
        <w:t xml:space="preserve">__name__ == </w:t>
      </w:r>
      <w:r w:rsidRPr="009C1208">
        <w:rPr>
          <w:rFonts w:ascii="Consolas" w:eastAsia="Times New Roman" w:hAnsi="Consolas" w:cs="Courier New"/>
          <w:b/>
          <w:bCs/>
          <w:color w:val="008080"/>
          <w:kern w:val="0"/>
          <w:sz w:val="20"/>
          <w:szCs w:val="21"/>
          <w:lang w:eastAsia="en-GB"/>
        </w:rPr>
        <w:t>'__main__'</w:t>
      </w:r>
      <w:r w:rsidRPr="009C1208">
        <w:rPr>
          <w:rFonts w:ascii="Consolas" w:eastAsia="Times New Roman" w:hAnsi="Consolas" w:cs="Courier New"/>
          <w:color w:val="000000"/>
          <w:kern w:val="0"/>
          <w:sz w:val="20"/>
          <w:szCs w:val="21"/>
          <w:lang w:eastAsia="en-GB"/>
        </w:rPr>
        <w:t>:</w:t>
      </w:r>
      <w:r w:rsidRPr="009C1208">
        <w:rPr>
          <w:rFonts w:ascii="Consolas" w:eastAsia="Times New Roman" w:hAnsi="Consolas" w:cs="Courier New"/>
          <w:color w:val="000000"/>
          <w:kern w:val="0"/>
          <w:sz w:val="20"/>
          <w:szCs w:val="21"/>
          <w:lang w:eastAsia="en-GB"/>
        </w:rPr>
        <w:br/>
        <w:t xml:space="preserve">    train()</w:t>
      </w:r>
    </w:p>
    <w:p w14:paraId="3A85033B" w14:textId="77777777" w:rsidR="007377B5" w:rsidRDefault="007377B5" w:rsidP="00827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sectPr w:rsidR="007377B5" w:rsidSect="00033E03">
          <w:headerReference w:type="default" r:id="rId37"/>
          <w:type w:val="continuous"/>
          <w:pgSz w:w="12240" w:h="15840" w:code="1"/>
          <w:pgMar w:top="2098" w:right="1474" w:bottom="1797" w:left="1474" w:header="850" w:footer="720" w:gutter="0"/>
          <w:cols w:space="720"/>
          <w:docGrid w:linePitch="360"/>
        </w:sectPr>
      </w:pPr>
    </w:p>
    <w:p w14:paraId="223151F9" w14:textId="293D94DF" w:rsidR="00CA5FE8" w:rsidRPr="009C1208" w:rsidRDefault="00CA5FE8" w:rsidP="00827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kern w:val="0"/>
          <w:sz w:val="20"/>
          <w:szCs w:val="21"/>
          <w:lang w:eastAsia="en-GB"/>
        </w:rPr>
      </w:pPr>
    </w:p>
    <w:p w14:paraId="705DCE6E" w14:textId="17861D69" w:rsidR="00C732B9" w:rsidRPr="009C1208" w:rsidRDefault="00C51827" w:rsidP="00F36DCD">
      <w:pPr>
        <w:pStyle w:val="Heading1"/>
      </w:pPr>
      <w:bookmarkStart w:id="103" w:name="_Toc720345"/>
      <w:r w:rsidRPr="009C1208">
        <w:lastRenderedPageBreak/>
        <w:t>Testing</w:t>
      </w:r>
      <w:bookmarkEnd w:id="94"/>
      <w:bookmarkEnd w:id="103"/>
    </w:p>
    <w:p w14:paraId="6224E79D" w14:textId="7DE76D46" w:rsidR="00575620" w:rsidRPr="009C1208" w:rsidRDefault="00575620" w:rsidP="00575620">
      <w:bookmarkStart w:id="104" w:name="_Toc513972310"/>
      <w:r w:rsidRPr="009C1208">
        <w:t>To test the functionality of my system, I will test each component of my system individually and compare</w:t>
      </w:r>
      <w:r>
        <w:t xml:space="preserve"> them</w:t>
      </w:r>
      <w:r w:rsidRPr="009C1208">
        <w:t xml:space="preserve"> to the objectives initially discussed in the analysis and list the results in a table. I will then comment on the outcome of </w:t>
      </w:r>
      <w:r w:rsidR="00297919">
        <w:rPr>
          <w:b/>
        </w:rPr>
        <w:t>certain tests</w:t>
      </w:r>
      <w:r w:rsidRPr="009C1208">
        <w:t xml:space="preserve"> and provide screenshots as evidence. </w:t>
      </w:r>
    </w:p>
    <w:p w14:paraId="3CD66B0B" w14:textId="77777777" w:rsidR="00575620" w:rsidRPr="009C1208" w:rsidRDefault="00575620" w:rsidP="00575620">
      <w:r w:rsidRPr="009C1208">
        <w:t>The working of components that cannot be sufficiently demonstrated through screenshots will be shown in the video along with the test numbers.</w:t>
      </w:r>
    </w:p>
    <w:p w14:paraId="08D56C40" w14:textId="77777777" w:rsidR="00575620" w:rsidRPr="009C1208" w:rsidRDefault="00575620" w:rsidP="00575620">
      <w:r w:rsidRPr="009C1208">
        <w:t>Each section is assigned a letter from A to E and each test within a section is assigned a number. E.g. The second test of user interface is test A2.</w:t>
      </w:r>
    </w:p>
    <w:p w14:paraId="7EA69243" w14:textId="77777777" w:rsidR="00575620" w:rsidRPr="009C1208" w:rsidRDefault="00575620" w:rsidP="00575620">
      <w:pPr>
        <w:pStyle w:val="Heading2"/>
      </w:pPr>
      <w:bookmarkStart w:id="105" w:name="_Toc32519"/>
      <w:bookmarkStart w:id="106" w:name="_Toc720346"/>
      <w:r w:rsidRPr="009C1208">
        <w:t>A: User Interface</w:t>
      </w:r>
      <w:bookmarkEnd w:id="105"/>
      <w:bookmarkEnd w:id="106"/>
    </w:p>
    <w:p w14:paraId="57460B53" w14:textId="77777777" w:rsidR="00575620" w:rsidRPr="009C1208" w:rsidRDefault="00575620" w:rsidP="00575620">
      <w:r w:rsidRPr="009C1208">
        <w:t xml:space="preserve">The user interface includes the </w:t>
      </w:r>
      <w:r w:rsidRPr="00E15D72">
        <w:rPr>
          <w:b/>
        </w:rPr>
        <w:t xml:space="preserve">HUD </w:t>
      </w:r>
      <w:r w:rsidRPr="00E15D72">
        <w:t>(</w:t>
      </w:r>
      <w:r>
        <w:rPr>
          <w:b/>
        </w:rPr>
        <w:t>H</w:t>
      </w:r>
      <w:r w:rsidRPr="00E15D72">
        <w:t>ead-</w:t>
      </w:r>
      <w:r w:rsidRPr="00E15D72">
        <w:rPr>
          <w:b/>
        </w:rPr>
        <w:t>U</w:t>
      </w:r>
      <w:r w:rsidRPr="00E15D72">
        <w:t>p</w:t>
      </w:r>
      <w:r w:rsidRPr="00E15D72">
        <w:rPr>
          <w:b/>
        </w:rPr>
        <w:t xml:space="preserve"> D</w:t>
      </w:r>
      <w:r w:rsidRPr="00E15D72">
        <w:t>isplay)</w:t>
      </w:r>
      <w:r w:rsidRPr="009C1208">
        <w:t xml:space="preserve"> showing information about the current frame and Pygame window containing the environment.</w:t>
      </w:r>
    </w:p>
    <w:tbl>
      <w:tblPr>
        <w:tblStyle w:val="TableGrid"/>
        <w:tblW w:w="0" w:type="auto"/>
        <w:tblLook w:val="04A0" w:firstRow="1" w:lastRow="0" w:firstColumn="1" w:lastColumn="0" w:noHBand="0" w:noVBand="1"/>
      </w:tblPr>
      <w:tblGrid>
        <w:gridCol w:w="846"/>
        <w:gridCol w:w="4911"/>
        <w:gridCol w:w="3449"/>
      </w:tblGrid>
      <w:tr w:rsidR="00575620" w:rsidRPr="009C1208" w14:paraId="426786CB" w14:textId="77777777" w:rsidTr="00D26163">
        <w:trPr>
          <w:cnfStyle w:val="100000000000" w:firstRow="1" w:lastRow="0" w:firstColumn="0" w:lastColumn="0" w:oddVBand="0" w:evenVBand="0" w:oddHBand="0" w:evenHBand="0" w:firstRowFirstColumn="0" w:firstRowLastColumn="0" w:lastRowFirstColumn="0" w:lastRowLastColumn="0"/>
        </w:trPr>
        <w:tc>
          <w:tcPr>
            <w:tcW w:w="846" w:type="dxa"/>
          </w:tcPr>
          <w:p w14:paraId="352D5A13" w14:textId="77777777" w:rsidR="00575620" w:rsidRPr="009C1208" w:rsidRDefault="00575620" w:rsidP="00D26163">
            <w:pPr>
              <w:pStyle w:val="TableHeading"/>
            </w:pPr>
            <w:r w:rsidRPr="009C1208">
              <w:rPr>
                <w:sz w:val="20"/>
              </w:rPr>
              <w:t>Test No.</w:t>
            </w:r>
          </w:p>
        </w:tc>
        <w:tc>
          <w:tcPr>
            <w:tcW w:w="4911" w:type="dxa"/>
          </w:tcPr>
          <w:p w14:paraId="27E56C76" w14:textId="77777777" w:rsidR="00575620" w:rsidRPr="009C1208" w:rsidRDefault="00575620" w:rsidP="00D26163">
            <w:pPr>
              <w:pStyle w:val="TableHeading"/>
            </w:pPr>
            <w:r w:rsidRPr="009C1208">
              <w:t>Objective</w:t>
            </w:r>
          </w:p>
        </w:tc>
        <w:tc>
          <w:tcPr>
            <w:tcW w:w="3449" w:type="dxa"/>
          </w:tcPr>
          <w:p w14:paraId="277EB160" w14:textId="77777777" w:rsidR="00575620" w:rsidRPr="009C1208" w:rsidRDefault="00575620" w:rsidP="00D26163">
            <w:pPr>
              <w:pStyle w:val="TableHeading"/>
            </w:pPr>
            <w:r w:rsidRPr="009C1208">
              <w:t>Outcome</w:t>
            </w:r>
          </w:p>
        </w:tc>
      </w:tr>
      <w:tr w:rsidR="00575620" w:rsidRPr="009C1208" w14:paraId="6A2985F1" w14:textId="77777777" w:rsidTr="00D26163">
        <w:tc>
          <w:tcPr>
            <w:tcW w:w="846" w:type="dxa"/>
          </w:tcPr>
          <w:p w14:paraId="18AAE833" w14:textId="77777777" w:rsidR="00575620" w:rsidRPr="009C1208" w:rsidRDefault="00575620" w:rsidP="00D26163">
            <w:pPr>
              <w:pStyle w:val="ListParagraph"/>
              <w:numPr>
                <w:ilvl w:val="0"/>
                <w:numId w:val="27"/>
              </w:numPr>
            </w:pPr>
          </w:p>
        </w:tc>
        <w:tc>
          <w:tcPr>
            <w:tcW w:w="4911" w:type="dxa"/>
          </w:tcPr>
          <w:p w14:paraId="6F9AA6D2" w14:textId="77777777" w:rsidR="00575620" w:rsidRPr="009C1208" w:rsidRDefault="00575620" w:rsidP="00D26163">
            <w:pPr>
              <w:ind w:left="360"/>
            </w:pPr>
            <w:r w:rsidRPr="009C1208">
              <w:t xml:space="preserve">The HUD must be </w:t>
            </w:r>
            <w:r w:rsidRPr="00E15D72">
              <w:rPr>
                <w:b/>
              </w:rPr>
              <w:t>compact</w:t>
            </w:r>
            <w:r w:rsidRPr="009C1208">
              <w:t xml:space="preserve">, covering no more than 20% of the width or height. </w:t>
            </w:r>
          </w:p>
          <w:p w14:paraId="1AFEAC45" w14:textId="77777777" w:rsidR="00575620" w:rsidRPr="009C1208" w:rsidRDefault="00575620" w:rsidP="00D26163">
            <w:pPr>
              <w:pStyle w:val="ListParagraph"/>
            </w:pPr>
          </w:p>
        </w:tc>
        <w:tc>
          <w:tcPr>
            <w:tcW w:w="3449" w:type="dxa"/>
          </w:tcPr>
          <w:p w14:paraId="37238EC9" w14:textId="77777777" w:rsidR="00575620" w:rsidRPr="009C1208" w:rsidRDefault="00575620" w:rsidP="00D26163">
            <w:r w:rsidRPr="009C1208">
              <w:t>Both conditions are met. The HUD only takes up 1/8</w:t>
            </w:r>
            <w:r w:rsidRPr="009C1208">
              <w:rPr>
                <w:vertAlign w:val="superscript"/>
              </w:rPr>
              <w:t>th</w:t>
            </w:r>
            <w:r w:rsidRPr="009C1208">
              <w:t xml:space="preserve"> of the screen width and height.</w:t>
            </w:r>
          </w:p>
        </w:tc>
      </w:tr>
      <w:tr w:rsidR="00575620" w:rsidRPr="009C1208" w14:paraId="78C08CAD" w14:textId="77777777" w:rsidTr="00D26163">
        <w:tc>
          <w:tcPr>
            <w:tcW w:w="846" w:type="dxa"/>
          </w:tcPr>
          <w:p w14:paraId="56044EFC" w14:textId="77777777" w:rsidR="00575620" w:rsidRPr="009C1208" w:rsidRDefault="00575620" w:rsidP="00D26163">
            <w:pPr>
              <w:pStyle w:val="ListParagraph"/>
              <w:numPr>
                <w:ilvl w:val="0"/>
                <w:numId w:val="27"/>
              </w:numPr>
            </w:pPr>
          </w:p>
        </w:tc>
        <w:tc>
          <w:tcPr>
            <w:tcW w:w="4911" w:type="dxa"/>
          </w:tcPr>
          <w:p w14:paraId="7E56EA9E" w14:textId="77777777" w:rsidR="00575620" w:rsidRPr="009C1208" w:rsidRDefault="00575620" w:rsidP="00D26163">
            <w:pPr>
              <w:ind w:left="360"/>
            </w:pPr>
            <w:r w:rsidRPr="009C1208">
              <w:t xml:space="preserve">A </w:t>
            </w:r>
            <w:r w:rsidRPr="00E15D72">
              <w:rPr>
                <w:b/>
              </w:rPr>
              <w:t>graph</w:t>
            </w:r>
            <w:r w:rsidRPr="009C1208">
              <w:t xml:space="preserve"> for the average population fitness for each generation must be displayed and updated frequently.</w:t>
            </w:r>
          </w:p>
        </w:tc>
        <w:tc>
          <w:tcPr>
            <w:tcW w:w="3449" w:type="dxa"/>
          </w:tcPr>
          <w:p w14:paraId="67739DC4" w14:textId="77777777" w:rsidR="00575620" w:rsidRPr="009C1208" w:rsidRDefault="00575620" w:rsidP="00D26163">
            <w:r w:rsidRPr="009C1208">
              <w:t>A graph is plotted and updated with real-time data.</w:t>
            </w:r>
          </w:p>
          <w:p w14:paraId="59785778" w14:textId="77777777" w:rsidR="00575620" w:rsidRPr="009C1208" w:rsidRDefault="00575620" w:rsidP="00D26163"/>
        </w:tc>
      </w:tr>
      <w:tr w:rsidR="00575620" w:rsidRPr="009C1208" w14:paraId="366C67B3" w14:textId="77777777" w:rsidTr="00D26163">
        <w:tc>
          <w:tcPr>
            <w:tcW w:w="846" w:type="dxa"/>
          </w:tcPr>
          <w:p w14:paraId="0DE1D33E" w14:textId="77777777" w:rsidR="00575620" w:rsidRPr="009C1208" w:rsidRDefault="00575620" w:rsidP="00D26163">
            <w:pPr>
              <w:pStyle w:val="ListParagraph"/>
              <w:numPr>
                <w:ilvl w:val="0"/>
                <w:numId w:val="27"/>
              </w:numPr>
            </w:pPr>
          </w:p>
        </w:tc>
        <w:tc>
          <w:tcPr>
            <w:tcW w:w="4911" w:type="dxa"/>
          </w:tcPr>
          <w:p w14:paraId="2B71B7E2" w14:textId="77777777" w:rsidR="00575620" w:rsidRPr="009C1208" w:rsidRDefault="00575620" w:rsidP="00D26163">
            <w:pPr>
              <w:ind w:left="360"/>
            </w:pPr>
            <w:r w:rsidRPr="009C1208">
              <w:t xml:space="preserve">The UI must display useful information such as </w:t>
            </w:r>
            <w:r w:rsidRPr="00E15D72">
              <w:rPr>
                <w:b/>
              </w:rPr>
              <w:t>current generation, time and number of cars</w:t>
            </w:r>
            <w:r w:rsidRPr="009C1208">
              <w:t xml:space="preserve"> alive.</w:t>
            </w:r>
          </w:p>
          <w:p w14:paraId="44A82215" w14:textId="77777777" w:rsidR="00575620" w:rsidRPr="009C1208" w:rsidRDefault="00575620" w:rsidP="00D26163">
            <w:pPr>
              <w:pStyle w:val="ListParagraph"/>
            </w:pPr>
          </w:p>
        </w:tc>
        <w:tc>
          <w:tcPr>
            <w:tcW w:w="3449" w:type="dxa"/>
          </w:tcPr>
          <w:p w14:paraId="01305653" w14:textId="77777777" w:rsidR="00575620" w:rsidRPr="009C1208" w:rsidRDefault="00575620" w:rsidP="00D26163">
            <w:r w:rsidRPr="009C1208">
              <w:t>The current generation, time and number or cars alive on that frame are displayed in the HUD.</w:t>
            </w:r>
          </w:p>
        </w:tc>
      </w:tr>
      <w:tr w:rsidR="00575620" w:rsidRPr="009C1208" w14:paraId="6312F743" w14:textId="77777777" w:rsidTr="00D26163">
        <w:tc>
          <w:tcPr>
            <w:tcW w:w="846" w:type="dxa"/>
          </w:tcPr>
          <w:p w14:paraId="77D304AF" w14:textId="77777777" w:rsidR="00575620" w:rsidRPr="009C1208" w:rsidRDefault="00575620" w:rsidP="00D26163">
            <w:pPr>
              <w:pStyle w:val="ListParagraph"/>
              <w:numPr>
                <w:ilvl w:val="0"/>
                <w:numId w:val="27"/>
              </w:numPr>
            </w:pPr>
          </w:p>
        </w:tc>
        <w:tc>
          <w:tcPr>
            <w:tcW w:w="4911" w:type="dxa"/>
          </w:tcPr>
          <w:p w14:paraId="75679DE4" w14:textId="77777777" w:rsidR="00575620" w:rsidRPr="009C1208" w:rsidRDefault="00575620" w:rsidP="00D26163">
            <w:pPr>
              <w:ind w:left="360"/>
            </w:pPr>
            <w:r w:rsidRPr="009C1208">
              <w:t xml:space="preserve">The UI must </w:t>
            </w:r>
            <w:r w:rsidRPr="00E15D72">
              <w:rPr>
                <w:b/>
              </w:rPr>
              <w:t>update</w:t>
            </w:r>
            <w:r w:rsidRPr="009C1208">
              <w:t xml:space="preserve"> each frame to display the information at that moment.</w:t>
            </w:r>
            <w:r>
              <w:t xml:space="preserve"> A framerate of 30Hz is to be achieved.</w:t>
            </w:r>
          </w:p>
          <w:p w14:paraId="23211875" w14:textId="77777777" w:rsidR="00575620" w:rsidRPr="009C1208" w:rsidRDefault="00575620" w:rsidP="00D26163">
            <w:pPr>
              <w:pStyle w:val="ListParagraph"/>
            </w:pPr>
          </w:p>
        </w:tc>
        <w:tc>
          <w:tcPr>
            <w:tcW w:w="3449" w:type="dxa"/>
          </w:tcPr>
          <w:p w14:paraId="47B4183F" w14:textId="77777777" w:rsidR="00575620" w:rsidRPr="009C1208" w:rsidRDefault="00575620" w:rsidP="00D26163">
            <w:r w:rsidRPr="009C1208">
              <w:t xml:space="preserve">The HUD is rendered properly and the information from the current frame displayed. </w:t>
            </w:r>
          </w:p>
        </w:tc>
      </w:tr>
      <w:tr w:rsidR="00575620" w:rsidRPr="009C1208" w14:paraId="5711A72B" w14:textId="77777777" w:rsidTr="00D26163">
        <w:tc>
          <w:tcPr>
            <w:tcW w:w="846" w:type="dxa"/>
          </w:tcPr>
          <w:p w14:paraId="69A49F07" w14:textId="77777777" w:rsidR="00575620" w:rsidRPr="009C1208" w:rsidRDefault="00575620" w:rsidP="00D26163">
            <w:pPr>
              <w:pStyle w:val="ListParagraph"/>
              <w:numPr>
                <w:ilvl w:val="0"/>
                <w:numId w:val="27"/>
              </w:numPr>
            </w:pPr>
          </w:p>
        </w:tc>
        <w:tc>
          <w:tcPr>
            <w:tcW w:w="4911" w:type="dxa"/>
          </w:tcPr>
          <w:p w14:paraId="6B75B9A4" w14:textId="77777777" w:rsidR="00575620" w:rsidRPr="009C1208" w:rsidRDefault="00575620" w:rsidP="00D26163">
            <w:pPr>
              <w:ind w:left="360"/>
            </w:pPr>
            <w:r w:rsidRPr="009C1208">
              <w:t xml:space="preserve">The Pygame window must be </w:t>
            </w:r>
            <w:r w:rsidRPr="00E15D72">
              <w:rPr>
                <w:b/>
              </w:rPr>
              <w:t>responsive</w:t>
            </w:r>
            <w:r w:rsidRPr="009C1208">
              <w:t xml:space="preserve"> and be able to exit without freezing.</w:t>
            </w:r>
          </w:p>
        </w:tc>
        <w:tc>
          <w:tcPr>
            <w:tcW w:w="3449" w:type="dxa"/>
          </w:tcPr>
          <w:p w14:paraId="1E5FAA36" w14:textId="77777777" w:rsidR="00575620" w:rsidRPr="009C1208" w:rsidRDefault="00575620" w:rsidP="00D26163">
            <w:r w:rsidRPr="009C1208">
              <w:t xml:space="preserve">The window </w:t>
            </w:r>
            <w:proofErr w:type="gramStart"/>
            <w:r w:rsidRPr="009C1208">
              <w:t>is responsive at all times</w:t>
            </w:r>
            <w:proofErr w:type="gramEnd"/>
            <w:r w:rsidRPr="009C1208">
              <w:t xml:space="preserve"> and is able to close with user input as demonstrated in the video.</w:t>
            </w:r>
          </w:p>
        </w:tc>
      </w:tr>
    </w:tbl>
    <w:p w14:paraId="5B46F662" w14:textId="77777777" w:rsidR="00575620" w:rsidRPr="009C1208" w:rsidRDefault="00575620" w:rsidP="00575620"/>
    <w:p w14:paraId="4C66FEAB" w14:textId="77777777" w:rsidR="00575620" w:rsidRPr="009C1208" w:rsidRDefault="00575620" w:rsidP="00575620">
      <w:pPr>
        <w:pStyle w:val="Heading3"/>
        <w:rPr>
          <w:sz w:val="24"/>
        </w:rPr>
      </w:pPr>
      <w:bookmarkStart w:id="107" w:name="_Toc32520"/>
      <w:bookmarkStart w:id="108" w:name="_Toc720347"/>
      <w:r w:rsidRPr="009C1208">
        <w:rPr>
          <w:sz w:val="24"/>
        </w:rPr>
        <w:lastRenderedPageBreak/>
        <w:t>Test 1,3,4: HUD Rendering</w:t>
      </w:r>
      <w:bookmarkEnd w:id="107"/>
      <w:bookmarkEnd w:id="108"/>
    </w:p>
    <w:p w14:paraId="2644C3A2" w14:textId="77777777" w:rsidR="00575620" w:rsidRPr="009C1208" w:rsidRDefault="00575620" w:rsidP="00575620">
      <w:r w:rsidRPr="009C1208">
        <w:rPr>
          <w:noProof/>
          <w:lang w:eastAsia="en-GB"/>
        </w:rPr>
        <w:drawing>
          <wp:inline distT="0" distB="0" distL="0" distR="0" wp14:anchorId="684827F4" wp14:editId="01490CD5">
            <wp:extent cx="5949537" cy="3701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318" cy="3706493"/>
                    </a:xfrm>
                    <a:prstGeom prst="rect">
                      <a:avLst/>
                    </a:prstGeom>
                  </pic:spPr>
                </pic:pic>
              </a:graphicData>
            </a:graphic>
          </wp:inline>
        </w:drawing>
      </w:r>
    </w:p>
    <w:p w14:paraId="3711EBB4" w14:textId="77777777" w:rsidR="00575620" w:rsidRPr="009C1208" w:rsidRDefault="00575620" w:rsidP="00575620">
      <w:r w:rsidRPr="00A00F40">
        <w:rPr>
          <w:b/>
        </w:rPr>
        <w:t>1,</w:t>
      </w:r>
      <w:r>
        <w:rPr>
          <w:b/>
        </w:rPr>
        <w:t xml:space="preserve"> </w:t>
      </w:r>
      <w:r w:rsidRPr="00A00F40">
        <w:rPr>
          <w:b/>
        </w:rPr>
        <w:t>3:</w:t>
      </w:r>
      <w:r>
        <w:t xml:space="preserve"> </w:t>
      </w:r>
      <w:r w:rsidRPr="009C1208">
        <w:t xml:space="preserve">The HUD is rendering properly in the correct position with the correct data as shown above. It displays the </w:t>
      </w:r>
      <w:r w:rsidRPr="00E15D72">
        <w:rPr>
          <w:b/>
        </w:rPr>
        <w:t>current generation</w:t>
      </w:r>
      <w:r w:rsidRPr="009C1208">
        <w:t xml:space="preserve"> of the simulation, the </w:t>
      </w:r>
      <w:r w:rsidRPr="00E15D72">
        <w:rPr>
          <w:b/>
        </w:rPr>
        <w:t>time</w:t>
      </w:r>
      <w:r w:rsidRPr="009C1208">
        <w:t xml:space="preserve"> the current generation has been simulated for in seconds and the </w:t>
      </w:r>
      <w:r w:rsidRPr="00E15D72">
        <w:rPr>
          <w:b/>
        </w:rPr>
        <w:t xml:space="preserve">number of </w:t>
      </w:r>
      <w:r>
        <w:rPr>
          <w:b/>
        </w:rPr>
        <w:t>cars</w:t>
      </w:r>
      <w:r w:rsidRPr="009C1208">
        <w:t xml:space="preserve"> still alive at that instant. The number of cars is accurately depicted as shown above. The HUD is also taking up minimal space as intended and not blocking any objects on the screen.</w:t>
      </w:r>
    </w:p>
    <w:p w14:paraId="458C27AA" w14:textId="77777777" w:rsidR="00575620" w:rsidRDefault="00575620" w:rsidP="00575620"/>
    <w:p w14:paraId="2CDA8558" w14:textId="77777777" w:rsidR="00575620" w:rsidRPr="009C1208" w:rsidRDefault="00575620" w:rsidP="00575620">
      <w:r w:rsidRPr="00A00F40">
        <w:rPr>
          <w:b/>
        </w:rPr>
        <w:t>4:</w:t>
      </w:r>
      <w:r>
        <w:t xml:space="preserve"> The image shows the correct number of cars and the correct generation number. This means the HUD has </w:t>
      </w:r>
      <w:r w:rsidRPr="00A00F40">
        <w:rPr>
          <w:b/>
        </w:rPr>
        <w:t>updated</w:t>
      </w:r>
      <w:r>
        <w:t xml:space="preserve"> to display the current state of the environment correctly and the test has been successful. However, the testing video shows that the environment is not able to constantly render at </w:t>
      </w:r>
      <w:r w:rsidRPr="00A00F40">
        <w:rPr>
          <w:b/>
        </w:rPr>
        <w:t>30</w:t>
      </w:r>
      <w:r>
        <w:rPr>
          <w:b/>
        </w:rPr>
        <w:t xml:space="preserve">Hz </w:t>
      </w:r>
      <w:r>
        <w:t>(1Hz = 1 frame rendered per second) when there are too many cars to process.</w:t>
      </w:r>
    </w:p>
    <w:p w14:paraId="563A399D" w14:textId="77777777" w:rsidR="00575620" w:rsidRPr="009C1208" w:rsidRDefault="00575620" w:rsidP="00575620">
      <w:pPr>
        <w:pStyle w:val="Heading3"/>
        <w:rPr>
          <w:sz w:val="24"/>
        </w:rPr>
      </w:pPr>
      <w:bookmarkStart w:id="109" w:name="_Toc32521"/>
      <w:bookmarkStart w:id="110" w:name="_Toc720348"/>
      <w:r w:rsidRPr="009C1208">
        <w:rPr>
          <w:sz w:val="24"/>
        </w:rPr>
        <w:lastRenderedPageBreak/>
        <w:t>Test 2: Real-time graph</w:t>
      </w:r>
      <w:bookmarkEnd w:id="109"/>
      <w:bookmarkEnd w:id="110"/>
    </w:p>
    <w:p w14:paraId="12C1222A" w14:textId="77777777" w:rsidR="00575620" w:rsidRPr="009C1208" w:rsidRDefault="00575620" w:rsidP="00575620">
      <w:r w:rsidRPr="009C1208">
        <w:rPr>
          <w:noProof/>
          <w:lang w:eastAsia="en-GB"/>
        </w:rPr>
        <w:drawing>
          <wp:inline distT="0" distB="0" distL="0" distR="0" wp14:anchorId="1398FAD2" wp14:editId="10B48C28">
            <wp:extent cx="4709718" cy="2822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97374" cy="2875249"/>
                    </a:xfrm>
                    <a:prstGeom prst="rect">
                      <a:avLst/>
                    </a:prstGeom>
                  </pic:spPr>
                </pic:pic>
              </a:graphicData>
            </a:graphic>
          </wp:inline>
        </w:drawing>
      </w:r>
    </w:p>
    <w:p w14:paraId="16486ED7" w14:textId="77777777" w:rsidR="00575620" w:rsidRPr="009C1208" w:rsidRDefault="00575620" w:rsidP="00575620">
      <w:r w:rsidRPr="009C1208">
        <w:t xml:space="preserve">The effectiveness of a machine learning algorithm is more accurately represented through statistics. Therefore, a </w:t>
      </w:r>
      <w:r w:rsidRPr="00297EB0">
        <w:rPr>
          <w:b/>
        </w:rPr>
        <w:t>graph</w:t>
      </w:r>
      <w:r>
        <w:t xml:space="preserve"> showing the result </w:t>
      </w:r>
      <w:r w:rsidRPr="009C1208">
        <w:t xml:space="preserve">of each successive </w:t>
      </w:r>
      <w:r w:rsidRPr="00297EB0">
        <w:t>generation</w:t>
      </w:r>
      <w:r w:rsidRPr="009C1208">
        <w:t xml:space="preserve"> should provide evidence of the algorithm working. For this, a graph plotting the </w:t>
      </w:r>
      <w:r w:rsidRPr="00297EB0">
        <w:rPr>
          <w:b/>
        </w:rPr>
        <w:t>current generation</w:t>
      </w:r>
      <w:r w:rsidRPr="009C1208">
        <w:t xml:space="preserve"> against the </w:t>
      </w:r>
      <w:r w:rsidRPr="00297EB0">
        <w:rPr>
          <w:b/>
        </w:rPr>
        <w:t>average fitness</w:t>
      </w:r>
      <w:r w:rsidRPr="009C1208">
        <w:t xml:space="preserve"> which is a realistic figure of effectiveness should be displayed. This is working correctly as shown above.</w:t>
      </w:r>
    </w:p>
    <w:p w14:paraId="73D0EFD1" w14:textId="77777777" w:rsidR="00575620" w:rsidRPr="009C1208" w:rsidRDefault="00575620" w:rsidP="00575620"/>
    <w:p w14:paraId="318D0A3B" w14:textId="77777777" w:rsidR="00575620" w:rsidRPr="009C1208" w:rsidRDefault="00575620" w:rsidP="00575620">
      <w:pPr>
        <w:pStyle w:val="Heading2"/>
      </w:pPr>
      <w:bookmarkStart w:id="111" w:name="_Toc32522"/>
      <w:bookmarkStart w:id="112" w:name="_Toc720349"/>
      <w:r w:rsidRPr="009C1208">
        <w:t>B: Neural network</w:t>
      </w:r>
      <w:bookmarkEnd w:id="111"/>
      <w:bookmarkEnd w:id="112"/>
    </w:p>
    <w:p w14:paraId="0ACE4317" w14:textId="0EE29369" w:rsidR="00575620" w:rsidRDefault="00575620" w:rsidP="00575620">
      <w:r w:rsidRPr="009C1208">
        <w:t xml:space="preserve">The neural networks are the “brains” of this process and will be unique for each member. They will need to be generated, assigned to a member and updated with </w:t>
      </w:r>
      <w:r w:rsidRPr="00297EB0">
        <w:rPr>
          <w:b/>
        </w:rPr>
        <w:t>improved weights</w:t>
      </w:r>
      <w:r w:rsidRPr="009C1208">
        <w:t xml:space="preserve"> throughout the </w:t>
      </w:r>
      <w:r>
        <w:t xml:space="preserve">training </w:t>
      </w:r>
      <w:r w:rsidRPr="009C1208">
        <w:t>process.</w:t>
      </w:r>
    </w:p>
    <w:p w14:paraId="253DDB6B" w14:textId="51175B28" w:rsidR="000F41BD" w:rsidRDefault="000F41BD" w:rsidP="00575620"/>
    <w:p w14:paraId="0810EBB8" w14:textId="0C2FB1B0" w:rsidR="000F41BD" w:rsidRDefault="000F41BD" w:rsidP="00575620"/>
    <w:p w14:paraId="070937A9" w14:textId="77777777" w:rsidR="000F41BD" w:rsidRPr="009C1208" w:rsidRDefault="000F41BD" w:rsidP="00575620"/>
    <w:tbl>
      <w:tblPr>
        <w:tblStyle w:val="TableGrid"/>
        <w:tblW w:w="0" w:type="auto"/>
        <w:tblLook w:val="04A0" w:firstRow="1" w:lastRow="0" w:firstColumn="1" w:lastColumn="0" w:noHBand="0" w:noVBand="1"/>
      </w:tblPr>
      <w:tblGrid>
        <w:gridCol w:w="798"/>
        <w:gridCol w:w="4277"/>
        <w:gridCol w:w="4136"/>
      </w:tblGrid>
      <w:tr w:rsidR="00575620" w:rsidRPr="009C1208" w14:paraId="7A51BD24" w14:textId="77777777" w:rsidTr="00D26163">
        <w:trPr>
          <w:cnfStyle w:val="100000000000" w:firstRow="1" w:lastRow="0" w:firstColumn="0" w:lastColumn="0" w:oddVBand="0" w:evenVBand="0" w:oddHBand="0" w:evenHBand="0" w:firstRowFirstColumn="0" w:firstRowLastColumn="0" w:lastRowFirstColumn="0" w:lastRowLastColumn="0"/>
        </w:trPr>
        <w:tc>
          <w:tcPr>
            <w:tcW w:w="798" w:type="dxa"/>
          </w:tcPr>
          <w:p w14:paraId="25F0920A" w14:textId="77777777" w:rsidR="00575620" w:rsidRPr="009C1208" w:rsidRDefault="00575620" w:rsidP="00D26163">
            <w:pPr>
              <w:pStyle w:val="TableHeading"/>
            </w:pPr>
            <w:r w:rsidRPr="009C1208">
              <w:rPr>
                <w:sz w:val="20"/>
              </w:rPr>
              <w:t>Test No.</w:t>
            </w:r>
          </w:p>
        </w:tc>
        <w:tc>
          <w:tcPr>
            <w:tcW w:w="4277" w:type="dxa"/>
          </w:tcPr>
          <w:p w14:paraId="191F4474" w14:textId="77777777" w:rsidR="00575620" w:rsidRPr="009C1208" w:rsidRDefault="00575620" w:rsidP="00D26163">
            <w:pPr>
              <w:pStyle w:val="TableHeading"/>
            </w:pPr>
            <w:r w:rsidRPr="009C1208">
              <w:t>Objective</w:t>
            </w:r>
          </w:p>
        </w:tc>
        <w:tc>
          <w:tcPr>
            <w:tcW w:w="4136" w:type="dxa"/>
          </w:tcPr>
          <w:p w14:paraId="5F91E02B" w14:textId="77777777" w:rsidR="00575620" w:rsidRPr="009C1208" w:rsidRDefault="00575620" w:rsidP="00D26163">
            <w:pPr>
              <w:pStyle w:val="TableHeading"/>
            </w:pPr>
            <w:r w:rsidRPr="009C1208">
              <w:t>Outcome</w:t>
            </w:r>
          </w:p>
        </w:tc>
      </w:tr>
      <w:tr w:rsidR="00575620" w:rsidRPr="009C1208" w14:paraId="19D059D5" w14:textId="77777777" w:rsidTr="00D26163">
        <w:tc>
          <w:tcPr>
            <w:tcW w:w="798" w:type="dxa"/>
          </w:tcPr>
          <w:p w14:paraId="2CD20105" w14:textId="77777777" w:rsidR="00575620" w:rsidRPr="009C1208" w:rsidRDefault="00575620" w:rsidP="00D26163">
            <w:pPr>
              <w:pStyle w:val="ListParagraph"/>
              <w:numPr>
                <w:ilvl w:val="0"/>
                <w:numId w:val="17"/>
              </w:numPr>
            </w:pPr>
          </w:p>
        </w:tc>
        <w:tc>
          <w:tcPr>
            <w:tcW w:w="4277" w:type="dxa"/>
          </w:tcPr>
          <w:p w14:paraId="0F7DE8DF" w14:textId="77777777" w:rsidR="00575620" w:rsidRPr="009C1208" w:rsidRDefault="00575620" w:rsidP="00D26163">
            <w:pPr>
              <w:ind w:left="360"/>
            </w:pPr>
            <w:r w:rsidRPr="009C1208">
              <w:t xml:space="preserve">A neural network should be able to </w:t>
            </w:r>
            <w:r w:rsidRPr="00297EB0">
              <w:rPr>
                <w:b/>
              </w:rPr>
              <w:t>initialize</w:t>
            </w:r>
            <w:r w:rsidRPr="009C1208">
              <w:t xml:space="preserve"> from the structure and weights provided.</w:t>
            </w:r>
          </w:p>
        </w:tc>
        <w:tc>
          <w:tcPr>
            <w:tcW w:w="4136" w:type="dxa"/>
          </w:tcPr>
          <w:p w14:paraId="6C5B747F" w14:textId="77777777" w:rsidR="00575620" w:rsidRPr="009C1208" w:rsidRDefault="00575620" w:rsidP="00D26163">
            <w:r w:rsidRPr="009C1208">
              <w:t>Neural networks of specified structure and weights are generated.</w:t>
            </w:r>
          </w:p>
          <w:p w14:paraId="59F4A7A5" w14:textId="77777777" w:rsidR="00575620" w:rsidRPr="009C1208" w:rsidRDefault="00575620" w:rsidP="00D26163"/>
        </w:tc>
      </w:tr>
      <w:tr w:rsidR="00575620" w:rsidRPr="009C1208" w14:paraId="3D654D63" w14:textId="77777777" w:rsidTr="00D26163">
        <w:tc>
          <w:tcPr>
            <w:tcW w:w="798" w:type="dxa"/>
          </w:tcPr>
          <w:p w14:paraId="691301A4" w14:textId="77777777" w:rsidR="00575620" w:rsidRPr="009C1208" w:rsidRDefault="00575620" w:rsidP="00D26163">
            <w:pPr>
              <w:pStyle w:val="ListParagraph"/>
              <w:numPr>
                <w:ilvl w:val="0"/>
                <w:numId w:val="17"/>
              </w:numPr>
            </w:pPr>
          </w:p>
        </w:tc>
        <w:tc>
          <w:tcPr>
            <w:tcW w:w="4277" w:type="dxa"/>
          </w:tcPr>
          <w:p w14:paraId="4DBFCEB4" w14:textId="3B859644" w:rsidR="00575620" w:rsidRPr="009C1208" w:rsidRDefault="00575620" w:rsidP="000F41BD">
            <w:pPr>
              <w:ind w:left="360"/>
            </w:pPr>
            <w:r w:rsidRPr="009C1208">
              <w:t xml:space="preserve">A neural network should be able to </w:t>
            </w:r>
            <w:r w:rsidRPr="00297EB0">
              <w:rPr>
                <w:b/>
              </w:rPr>
              <w:t>update</w:t>
            </w:r>
            <w:r w:rsidRPr="009C1208">
              <w:t xml:space="preserve"> </w:t>
            </w:r>
            <w:r w:rsidRPr="00297EB0">
              <w:rPr>
                <w:b/>
              </w:rPr>
              <w:t>all the</w:t>
            </w:r>
            <w:r w:rsidRPr="009C1208">
              <w:t xml:space="preserve"> </w:t>
            </w:r>
            <w:r w:rsidRPr="00297EB0">
              <w:rPr>
                <w:b/>
              </w:rPr>
              <w:t>weights</w:t>
            </w:r>
            <w:r w:rsidRPr="009C1208">
              <w:t xml:space="preserve"> and the structure of its self when provided an array of weights. </w:t>
            </w:r>
          </w:p>
        </w:tc>
        <w:tc>
          <w:tcPr>
            <w:tcW w:w="4136" w:type="dxa"/>
          </w:tcPr>
          <w:p w14:paraId="5269BC30" w14:textId="77777777" w:rsidR="00575620" w:rsidRPr="009C1208" w:rsidRDefault="00575620" w:rsidP="00D26163">
            <w:r w:rsidRPr="009C1208">
              <w:t xml:space="preserve">The neural network </w:t>
            </w:r>
            <w:proofErr w:type="gramStart"/>
            <w:r w:rsidRPr="009C1208">
              <w:t>is able to</w:t>
            </w:r>
            <w:proofErr w:type="gramEnd"/>
            <w:r w:rsidRPr="009C1208">
              <w:t xml:space="preserve"> update its weights when provided with an array of floats.</w:t>
            </w:r>
          </w:p>
        </w:tc>
      </w:tr>
      <w:tr w:rsidR="00575620" w:rsidRPr="009C1208" w14:paraId="1313DB71" w14:textId="77777777" w:rsidTr="00D26163">
        <w:tc>
          <w:tcPr>
            <w:tcW w:w="798" w:type="dxa"/>
          </w:tcPr>
          <w:p w14:paraId="7256A188" w14:textId="77777777" w:rsidR="00575620" w:rsidRPr="009C1208" w:rsidRDefault="00575620" w:rsidP="00D26163">
            <w:pPr>
              <w:pStyle w:val="ListParagraph"/>
              <w:numPr>
                <w:ilvl w:val="0"/>
                <w:numId w:val="17"/>
              </w:numPr>
            </w:pPr>
          </w:p>
        </w:tc>
        <w:tc>
          <w:tcPr>
            <w:tcW w:w="4277" w:type="dxa"/>
          </w:tcPr>
          <w:p w14:paraId="007FE50E" w14:textId="77777777" w:rsidR="00575620" w:rsidRPr="009C1208" w:rsidRDefault="00575620" w:rsidP="00D26163">
            <w:pPr>
              <w:ind w:left="360"/>
            </w:pPr>
            <w:r w:rsidRPr="00297EB0">
              <w:rPr>
                <w:b/>
              </w:rPr>
              <w:t>Randomly generated neural networks</w:t>
            </w:r>
            <w:r w:rsidRPr="009C1208">
              <w:t xml:space="preserve"> should be created for each member in the current population</w:t>
            </w:r>
          </w:p>
        </w:tc>
        <w:tc>
          <w:tcPr>
            <w:tcW w:w="4136" w:type="dxa"/>
          </w:tcPr>
          <w:p w14:paraId="45830D4C" w14:textId="77777777" w:rsidR="00575620" w:rsidRPr="009C1208" w:rsidRDefault="00575620" w:rsidP="00D26163">
            <w:r w:rsidRPr="009C1208">
              <w:t>A unique neural network is generated for each with random values from a normal distribution as intended.</w:t>
            </w:r>
          </w:p>
          <w:p w14:paraId="4FA1F3D4" w14:textId="77777777" w:rsidR="00575620" w:rsidRPr="009C1208" w:rsidRDefault="00575620" w:rsidP="00D26163"/>
        </w:tc>
      </w:tr>
      <w:tr w:rsidR="00575620" w:rsidRPr="009C1208" w14:paraId="54A1B591" w14:textId="77777777" w:rsidTr="00D26163">
        <w:tc>
          <w:tcPr>
            <w:tcW w:w="798" w:type="dxa"/>
          </w:tcPr>
          <w:p w14:paraId="7BD64634" w14:textId="77777777" w:rsidR="00575620" w:rsidRPr="009C1208" w:rsidRDefault="00575620" w:rsidP="00D26163">
            <w:pPr>
              <w:pStyle w:val="ListParagraph"/>
              <w:numPr>
                <w:ilvl w:val="0"/>
                <w:numId w:val="17"/>
              </w:numPr>
            </w:pPr>
          </w:p>
        </w:tc>
        <w:tc>
          <w:tcPr>
            <w:tcW w:w="4277" w:type="dxa"/>
          </w:tcPr>
          <w:p w14:paraId="66503605" w14:textId="77777777" w:rsidR="00575620" w:rsidRPr="009C1208" w:rsidRDefault="00575620" w:rsidP="00D26163">
            <w:pPr>
              <w:ind w:left="360"/>
            </w:pPr>
            <w:r w:rsidRPr="009C1208">
              <w:t xml:space="preserve">The neural network should be able to </w:t>
            </w:r>
            <w:r w:rsidRPr="00297EB0">
              <w:rPr>
                <w:b/>
              </w:rPr>
              <w:t>evaluate an output</w:t>
            </w:r>
            <w:r w:rsidRPr="009C1208">
              <w:t xml:space="preserve"> and return the decision to the environment (right or left).</w:t>
            </w:r>
          </w:p>
          <w:p w14:paraId="2E3544D8" w14:textId="77777777" w:rsidR="00575620" w:rsidRPr="009C1208" w:rsidRDefault="00575620" w:rsidP="00D26163">
            <w:pPr>
              <w:pStyle w:val="ListParagraph"/>
            </w:pPr>
          </w:p>
        </w:tc>
        <w:tc>
          <w:tcPr>
            <w:tcW w:w="4136" w:type="dxa"/>
          </w:tcPr>
          <w:p w14:paraId="4C9EE2F1" w14:textId="77777777" w:rsidR="00575620" w:rsidRPr="009C1208" w:rsidRDefault="00575620" w:rsidP="00D26163">
            <w:r w:rsidRPr="009C1208">
              <w:t>The neural network produces an output of “left” or “right” from the data as intended.</w:t>
            </w:r>
          </w:p>
          <w:p w14:paraId="0675148A" w14:textId="77777777" w:rsidR="00575620" w:rsidRPr="009C1208" w:rsidRDefault="00575620" w:rsidP="00D26163"/>
        </w:tc>
      </w:tr>
    </w:tbl>
    <w:p w14:paraId="5ABF67CC" w14:textId="77777777" w:rsidR="00575620" w:rsidRPr="009C1208" w:rsidRDefault="00575620" w:rsidP="00575620"/>
    <w:p w14:paraId="7BFDDB11" w14:textId="77777777" w:rsidR="00575620" w:rsidRPr="009C1208" w:rsidRDefault="00575620" w:rsidP="00575620">
      <w:pPr>
        <w:pStyle w:val="Heading3"/>
        <w:rPr>
          <w:sz w:val="24"/>
        </w:rPr>
      </w:pPr>
      <w:bookmarkStart w:id="113" w:name="_Toc32523"/>
      <w:bookmarkStart w:id="114" w:name="_Toc720350"/>
      <w:r w:rsidRPr="009C1208">
        <w:rPr>
          <w:sz w:val="24"/>
        </w:rPr>
        <w:t>Test 1: Initialisation</w:t>
      </w:r>
      <w:bookmarkEnd w:id="113"/>
      <w:bookmarkEnd w:id="114"/>
    </w:p>
    <w:p w14:paraId="54CA12D6" w14:textId="77777777" w:rsidR="00575620" w:rsidRPr="009C1208" w:rsidRDefault="00575620" w:rsidP="00575620">
      <w:r w:rsidRPr="009C1208">
        <w:rPr>
          <w:noProof/>
          <w:lang w:eastAsia="en-GB"/>
        </w:rPr>
        <w:drawing>
          <wp:inline distT="0" distB="0" distL="0" distR="0" wp14:anchorId="62239B6D" wp14:editId="1AD2A4CE">
            <wp:extent cx="6023932" cy="137071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8074" b="27870"/>
                    <a:stretch/>
                  </pic:blipFill>
                  <pic:spPr bwMode="auto">
                    <a:xfrm>
                      <a:off x="0" y="0"/>
                      <a:ext cx="6049073" cy="1376438"/>
                    </a:xfrm>
                    <a:prstGeom prst="rect">
                      <a:avLst/>
                    </a:prstGeom>
                    <a:ln>
                      <a:noFill/>
                    </a:ln>
                    <a:extLst>
                      <a:ext uri="{53640926-AAD7-44D8-BBD7-CCE9431645EC}">
                        <a14:shadowObscured xmlns:a14="http://schemas.microsoft.com/office/drawing/2010/main"/>
                      </a:ext>
                    </a:extLst>
                  </pic:spPr>
                </pic:pic>
              </a:graphicData>
            </a:graphic>
          </wp:inline>
        </w:drawing>
      </w:r>
    </w:p>
    <w:p w14:paraId="674178BA" w14:textId="6B70B4E6" w:rsidR="00575620" w:rsidRDefault="00575620" w:rsidP="00575620">
      <w:r w:rsidRPr="009C1208">
        <w:t xml:space="preserve">For the entire </w:t>
      </w:r>
      <w:r>
        <w:t>process</w:t>
      </w:r>
      <w:r w:rsidRPr="009C1208">
        <w:t xml:space="preserve"> to work correctly, the neural network class should be able to produce a neural netw</w:t>
      </w:r>
      <w:r>
        <w:t xml:space="preserve">ork with the </w:t>
      </w:r>
      <w:r w:rsidRPr="00297EB0">
        <w:rPr>
          <w:b/>
        </w:rPr>
        <w:t>correct structure</w:t>
      </w:r>
      <w:r>
        <w:t xml:space="preserve"> with the intended </w:t>
      </w:r>
      <w:r w:rsidRPr="00297EB0">
        <w:rPr>
          <w:b/>
        </w:rPr>
        <w:t>number of nodes</w:t>
      </w:r>
      <w:r>
        <w:t xml:space="preserve"> in each layer</w:t>
      </w:r>
      <w:r w:rsidRPr="009C1208">
        <w:t xml:space="preserve"> and initial </w:t>
      </w:r>
      <w:r w:rsidRPr="00297EB0">
        <w:rPr>
          <w:b/>
        </w:rPr>
        <w:t>configuration of weights</w:t>
      </w:r>
      <w:r w:rsidRPr="009C1208">
        <w:t xml:space="preserve"> for the nodes. These should be inputs from the user and generated through the machine learning controller. </w:t>
      </w:r>
    </w:p>
    <w:p w14:paraId="5DD8BA1D" w14:textId="6C96C4DF" w:rsidR="00AC2B16" w:rsidRPr="00AC2B16" w:rsidRDefault="00AC2B16" w:rsidP="00B62ED9">
      <w:pPr>
        <w:pStyle w:val="Code"/>
        <w:rPr>
          <w:vertAlign w:val="subscript"/>
        </w:rPr>
      </w:pPr>
      <w:r w:rsidRPr="0022739D">
        <w:t>Note:</w:t>
      </w:r>
      <w:r w:rsidR="0022739D" w:rsidRPr="0022739D">
        <w:t xml:space="preserve"> In a neural network</w:t>
      </w:r>
      <w:r>
        <w:rPr>
          <w:b/>
        </w:rPr>
        <w:t xml:space="preserve"> </w:t>
      </w:r>
      <w:r w:rsidRPr="003461B5">
        <w:rPr>
          <w:b/>
        </w:rPr>
        <w:t>[</w:t>
      </w:r>
      <w:r>
        <w:rPr>
          <w:b/>
        </w:rPr>
        <w:t>L</w:t>
      </w:r>
      <w:r w:rsidRPr="003461B5">
        <w:rPr>
          <w:b/>
          <w:vertAlign w:val="subscript"/>
        </w:rPr>
        <w:t>1</w:t>
      </w:r>
      <w:r w:rsidRPr="003461B5">
        <w:rPr>
          <w:b/>
        </w:rPr>
        <w:t xml:space="preserve">, </w:t>
      </w:r>
      <w:r>
        <w:rPr>
          <w:b/>
        </w:rPr>
        <w:t>L</w:t>
      </w:r>
      <w:r w:rsidRPr="003461B5">
        <w:rPr>
          <w:b/>
          <w:vertAlign w:val="subscript"/>
        </w:rPr>
        <w:t>2</w:t>
      </w:r>
      <w:r w:rsidRPr="003461B5">
        <w:rPr>
          <w:b/>
        </w:rPr>
        <w:t xml:space="preserve">, </w:t>
      </w:r>
      <w:r>
        <w:rPr>
          <w:b/>
        </w:rPr>
        <w:t>L</w:t>
      </w:r>
      <w:r w:rsidRPr="003461B5">
        <w:rPr>
          <w:b/>
          <w:vertAlign w:val="subscript"/>
        </w:rPr>
        <w:t>3</w:t>
      </w:r>
      <w:r w:rsidRPr="003461B5">
        <w:rPr>
          <w:b/>
        </w:rPr>
        <w:t xml:space="preserve"> … </w:t>
      </w:r>
      <w:r>
        <w:rPr>
          <w:b/>
        </w:rPr>
        <w:t>L</w:t>
      </w:r>
      <w:r w:rsidRPr="003461B5">
        <w:rPr>
          <w:b/>
          <w:vertAlign w:val="subscript"/>
        </w:rPr>
        <w:t>n</w:t>
      </w:r>
      <w:r w:rsidRPr="003461B5">
        <w:rPr>
          <w:b/>
        </w:rPr>
        <w:t>]</w:t>
      </w:r>
      <w:r>
        <w:t xml:space="preserve"> the value of L</w:t>
      </w:r>
      <w:r w:rsidRPr="003461B5">
        <w:rPr>
          <w:vertAlign w:val="subscript"/>
        </w:rPr>
        <w:t>1</w:t>
      </w:r>
      <w:r>
        <w:t xml:space="preserve"> represents the number of nodes on the first layer, L</w:t>
      </w:r>
      <w:r w:rsidRPr="003461B5">
        <w:rPr>
          <w:vertAlign w:val="subscript"/>
        </w:rPr>
        <w:t>2</w:t>
      </w:r>
      <w:r>
        <w:t>, the number of nodes on the second layer and so on. The value n is the cardinal number representing the number of layers in the structure and could be any integer greater than 0.</w:t>
      </w:r>
    </w:p>
    <w:p w14:paraId="55C1615E" w14:textId="77777777" w:rsidR="00575620" w:rsidRPr="009C1208" w:rsidRDefault="00575620" w:rsidP="00575620">
      <w:r w:rsidRPr="009C1208">
        <w:t xml:space="preserve">As shown above, upon attempting to use the class to create a neural network with structure </w:t>
      </w:r>
      <w:r w:rsidRPr="00297EB0">
        <w:rPr>
          <w:b/>
        </w:rPr>
        <w:t>[5,3,2]</w:t>
      </w:r>
      <w:r w:rsidRPr="00297EB0">
        <w:t>,</w:t>
      </w:r>
      <w:r w:rsidRPr="009C1208">
        <w:t xml:space="preserve"> one is indeed produced (with an additional bias node on all but final layer producing one of [6,4,2].) The values of the weights are also displayed for each layer. These are all float values from a normal distribution with a mean of 0 as intended. These were </w:t>
      </w:r>
      <w:r w:rsidRPr="00B62ED9">
        <w:rPr>
          <w:b/>
        </w:rPr>
        <w:t>randomly generated</w:t>
      </w:r>
      <w:r w:rsidRPr="009C1208">
        <w:t xml:space="preserve"> as should be for the first iteration.</w:t>
      </w:r>
    </w:p>
    <w:p w14:paraId="76C13F44" w14:textId="77777777" w:rsidR="00575620" w:rsidRPr="009C1208" w:rsidRDefault="00575620" w:rsidP="00575620"/>
    <w:p w14:paraId="6EA51806" w14:textId="77777777" w:rsidR="00575620" w:rsidRPr="009C1208" w:rsidRDefault="00575620" w:rsidP="00575620">
      <w:pPr>
        <w:pStyle w:val="Heading3"/>
        <w:rPr>
          <w:sz w:val="24"/>
        </w:rPr>
      </w:pPr>
      <w:bookmarkStart w:id="115" w:name="_Toc32524"/>
      <w:bookmarkStart w:id="116" w:name="_Toc720351"/>
      <w:r w:rsidRPr="009C1208">
        <w:rPr>
          <w:sz w:val="24"/>
        </w:rPr>
        <w:lastRenderedPageBreak/>
        <w:t>Test 2: Updating the network</w:t>
      </w:r>
      <w:bookmarkEnd w:id="115"/>
      <w:bookmarkEnd w:id="116"/>
    </w:p>
    <w:p w14:paraId="4E9795FD" w14:textId="77777777" w:rsidR="00575620" w:rsidRPr="009C1208" w:rsidRDefault="00575620" w:rsidP="00575620">
      <w:r w:rsidRPr="009C1208">
        <w:rPr>
          <w:noProof/>
          <w:lang w:eastAsia="en-GB"/>
        </w:rPr>
        <w:drawing>
          <wp:inline distT="0" distB="0" distL="0" distR="0" wp14:anchorId="47B34DBC" wp14:editId="0D1DF360">
            <wp:extent cx="5971429" cy="156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5424" cy="1566498"/>
                    </a:xfrm>
                    <a:prstGeom prst="rect">
                      <a:avLst/>
                    </a:prstGeom>
                  </pic:spPr>
                </pic:pic>
              </a:graphicData>
            </a:graphic>
          </wp:inline>
        </w:drawing>
      </w:r>
    </w:p>
    <w:p w14:paraId="2861F5D6" w14:textId="77777777" w:rsidR="00575620" w:rsidRPr="009C1208" w:rsidRDefault="00575620" w:rsidP="00575620">
      <w:r w:rsidRPr="009C1208">
        <w:t xml:space="preserve">For the training process, the genetic algorithm must be able to </w:t>
      </w:r>
      <w:r w:rsidRPr="004303EB">
        <w:rPr>
          <w:b/>
        </w:rPr>
        <w:t>produce new neural networks</w:t>
      </w:r>
      <w:r w:rsidRPr="009C1208">
        <w:t xml:space="preserve"> with a specific configuration of weights. It will do this using the </w:t>
      </w:r>
      <w:proofErr w:type="spellStart"/>
      <w:r w:rsidRPr="009C1208">
        <w:t>set_</w:t>
      </w:r>
      <w:proofErr w:type="gramStart"/>
      <w:r w:rsidRPr="009C1208">
        <w:t>network</w:t>
      </w:r>
      <w:proofErr w:type="spellEnd"/>
      <w:r w:rsidRPr="009C1208">
        <w:t>(</w:t>
      </w:r>
      <w:proofErr w:type="gramEnd"/>
      <w:r w:rsidRPr="009C1208">
        <w:t xml:space="preserve">) method which takes an array of floats of same length as number of weights in the neural network and </w:t>
      </w:r>
      <w:r w:rsidRPr="00B62ED9">
        <w:rPr>
          <w:b/>
        </w:rPr>
        <w:t>set the weights</w:t>
      </w:r>
      <w:r w:rsidRPr="009C1208">
        <w:t xml:space="preserve"> of a neural network to these. The results of the test are shown above where two neural networks a and b are created with random weights. The weights are displayed before and after updating the weights of a with weights of by using the </w:t>
      </w:r>
      <w:proofErr w:type="spellStart"/>
      <w:r w:rsidRPr="009C1208">
        <w:t>set_</w:t>
      </w:r>
      <w:proofErr w:type="gramStart"/>
      <w:r w:rsidRPr="009C1208">
        <w:t>network</w:t>
      </w:r>
      <w:proofErr w:type="spellEnd"/>
      <w:r w:rsidRPr="009C1208">
        <w:t>(</w:t>
      </w:r>
      <w:proofErr w:type="gramEnd"/>
      <w:r w:rsidRPr="009C1208">
        <w:t>) method. Since the initialising process has been tested to be working correctly, there is no need to check the weights of b as the only condition is that they are almost guaranteed to be random and therefore different from a. The test for this condition has been shown below.</w:t>
      </w:r>
    </w:p>
    <w:p w14:paraId="5120CDEF" w14:textId="77777777" w:rsidR="00575620" w:rsidRPr="00B62ED9" w:rsidRDefault="00575620" w:rsidP="00B62ED9">
      <w:pPr>
        <w:pStyle w:val="Code"/>
      </w:pPr>
      <w:r w:rsidRPr="00B62ED9">
        <w:t xml:space="preserve">Note that the method </w:t>
      </w:r>
      <w:proofErr w:type="spellStart"/>
      <w:r w:rsidRPr="00B62ED9">
        <w:t>print_network_</w:t>
      </w:r>
      <w:proofErr w:type="gramStart"/>
      <w:r w:rsidRPr="00B62ED9">
        <w:t>weights</w:t>
      </w:r>
      <w:proofErr w:type="spellEnd"/>
      <w:r w:rsidRPr="00B62ED9">
        <w:t>(</w:t>
      </w:r>
      <w:proofErr w:type="gramEnd"/>
      <w:r w:rsidRPr="00B62ED9">
        <w:t xml:space="preserve">) is also used but is not necessary in the actual system and has only been included for debugging purposes. </w:t>
      </w:r>
    </w:p>
    <w:p w14:paraId="728936B1" w14:textId="77777777" w:rsidR="00575620" w:rsidRPr="009C1208" w:rsidRDefault="00575620" w:rsidP="00575620">
      <w:pPr>
        <w:pStyle w:val="Heading3"/>
        <w:rPr>
          <w:sz w:val="24"/>
        </w:rPr>
      </w:pPr>
      <w:bookmarkStart w:id="117" w:name="_Toc32525"/>
      <w:bookmarkStart w:id="118" w:name="_Toc720352"/>
      <w:r w:rsidRPr="009C1208">
        <w:rPr>
          <w:noProof/>
          <w:sz w:val="24"/>
          <w:lang w:eastAsia="en-GB"/>
        </w:rPr>
        <w:lastRenderedPageBreak/>
        <w:drawing>
          <wp:anchor distT="0" distB="0" distL="114300" distR="114300" simplePos="0" relativeHeight="251691008" behindDoc="0" locked="0" layoutInCell="1" allowOverlap="1" wp14:anchorId="317A50FD" wp14:editId="6B2603E8">
            <wp:simplePos x="0" y="0"/>
            <wp:positionH relativeFrom="column">
              <wp:posOffset>-5715</wp:posOffset>
            </wp:positionH>
            <wp:positionV relativeFrom="paragraph">
              <wp:posOffset>337185</wp:posOffset>
            </wp:positionV>
            <wp:extent cx="5928360" cy="30822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8360" cy="3082290"/>
                    </a:xfrm>
                    <a:prstGeom prst="rect">
                      <a:avLst/>
                    </a:prstGeom>
                  </pic:spPr>
                </pic:pic>
              </a:graphicData>
            </a:graphic>
            <wp14:sizeRelH relativeFrom="page">
              <wp14:pctWidth>0</wp14:pctWidth>
            </wp14:sizeRelH>
            <wp14:sizeRelV relativeFrom="page">
              <wp14:pctHeight>0</wp14:pctHeight>
            </wp14:sizeRelV>
          </wp:anchor>
        </w:drawing>
      </w:r>
      <w:r w:rsidRPr="009C1208">
        <w:rPr>
          <w:sz w:val="24"/>
        </w:rPr>
        <w:t>Test 3: Weight generation:</w:t>
      </w:r>
      <w:bookmarkEnd w:id="117"/>
      <w:bookmarkEnd w:id="118"/>
    </w:p>
    <w:p w14:paraId="15042195" w14:textId="77777777" w:rsidR="00575620" w:rsidRPr="009C1208" w:rsidRDefault="00575620" w:rsidP="00575620"/>
    <w:p w14:paraId="5A891F94" w14:textId="77777777" w:rsidR="00575620" w:rsidRPr="009C1208" w:rsidRDefault="00575620" w:rsidP="00575620">
      <w:r w:rsidRPr="009C1208">
        <w:t xml:space="preserve">For the algorithm to function correctly and for purposes of the previous test, the neural network weights </w:t>
      </w:r>
      <w:proofErr w:type="gramStart"/>
      <w:r w:rsidRPr="009C1208">
        <w:t>have to</w:t>
      </w:r>
      <w:proofErr w:type="gramEnd"/>
      <w:r w:rsidRPr="009C1208">
        <w:t xml:space="preserve"> be </w:t>
      </w:r>
      <w:r w:rsidRPr="0052603F">
        <w:rPr>
          <w:b/>
        </w:rPr>
        <w:t>generated randomly</w:t>
      </w:r>
      <w:r w:rsidRPr="009C1208">
        <w:t xml:space="preserve"> on the first generation. This has been tested as shown above by generating several neural networks as they will be on the first generation. As it can be seen, all the weights are reliable random and </w:t>
      </w:r>
      <w:r w:rsidRPr="001046FE">
        <w:rPr>
          <w:b/>
        </w:rPr>
        <w:t>normally distributed</w:t>
      </w:r>
      <w:r w:rsidRPr="009C1208">
        <w:t xml:space="preserve"> with a mean of 0 and standard deviation 1.</w:t>
      </w:r>
    </w:p>
    <w:p w14:paraId="598D516C" w14:textId="4B7B9570" w:rsidR="00575620" w:rsidRPr="009C1208" w:rsidRDefault="00575620" w:rsidP="00B62ED9">
      <w:pPr>
        <w:pStyle w:val="Code"/>
      </w:pPr>
      <w:r w:rsidRPr="009C1208">
        <w:t xml:space="preserve">Note: Due to the way neural networks operate, it is convenient to have the weights distributed normally with a </w:t>
      </w:r>
      <w:r w:rsidRPr="006A5D2D">
        <w:rPr>
          <w:b/>
        </w:rPr>
        <w:t>mean of 0</w:t>
      </w:r>
      <w:r w:rsidRPr="009C1208">
        <w:t xml:space="preserve"> and </w:t>
      </w:r>
      <w:r w:rsidRPr="006A5D2D">
        <w:rPr>
          <w:b/>
        </w:rPr>
        <w:t>standard deviation of 1</w:t>
      </w:r>
      <w:r w:rsidRPr="009C1208">
        <w:t>. Since values are multiplied by weights and this is essentially scaling the values</w:t>
      </w:r>
      <w:r w:rsidR="000B31A3">
        <w:t xml:space="preserve"> without </w:t>
      </w:r>
      <w:r w:rsidR="006A5D2D">
        <w:t>infinitely</w:t>
      </w:r>
      <w:r w:rsidR="000B31A3">
        <w:t xml:space="preserve"> increasing or decreasing the</w:t>
      </w:r>
      <w:r w:rsidR="006A5D2D">
        <w:t xml:space="preserve"> values</w:t>
      </w:r>
      <w:r w:rsidRPr="009C1208">
        <w:t>.</w:t>
      </w:r>
      <w:r w:rsidR="000B31A3">
        <w:t xml:space="preserve"> </w:t>
      </w:r>
      <w:r w:rsidRPr="009C1208">
        <w:t xml:space="preserve">This is not tested as the </w:t>
      </w:r>
      <w:proofErr w:type="spellStart"/>
      <w:proofErr w:type="gramStart"/>
      <w:r w:rsidRPr="009C1208">
        <w:t>math.normal</w:t>
      </w:r>
      <w:proofErr w:type="spellEnd"/>
      <w:proofErr w:type="gramEnd"/>
      <w:r w:rsidRPr="009C1208">
        <w:t xml:space="preserve"> function is considered reliable and is used for this purpose.</w:t>
      </w:r>
    </w:p>
    <w:p w14:paraId="1D798237" w14:textId="77777777" w:rsidR="00575620" w:rsidRPr="009C1208" w:rsidRDefault="00575620" w:rsidP="00575620">
      <w:pPr>
        <w:ind w:left="720" w:hanging="360"/>
      </w:pPr>
    </w:p>
    <w:p w14:paraId="5985339F" w14:textId="77777777" w:rsidR="00575620" w:rsidRPr="009C1208" w:rsidRDefault="00575620" w:rsidP="00575620">
      <w:pPr>
        <w:ind w:left="720" w:hanging="360"/>
      </w:pPr>
    </w:p>
    <w:p w14:paraId="661A4B14" w14:textId="77777777" w:rsidR="00575620" w:rsidRPr="009C1208" w:rsidRDefault="00575620" w:rsidP="00575620">
      <w:pPr>
        <w:ind w:left="720" w:hanging="360"/>
      </w:pPr>
    </w:p>
    <w:p w14:paraId="19BF22D2" w14:textId="77777777" w:rsidR="00575620" w:rsidRPr="009C1208" w:rsidRDefault="00575620" w:rsidP="00575620">
      <w:pPr>
        <w:ind w:left="720" w:hanging="360"/>
      </w:pPr>
    </w:p>
    <w:p w14:paraId="54A7A2FC" w14:textId="77777777" w:rsidR="00575620" w:rsidRPr="009C1208" w:rsidRDefault="00575620" w:rsidP="00575620">
      <w:pPr>
        <w:ind w:left="720" w:hanging="360"/>
      </w:pPr>
    </w:p>
    <w:p w14:paraId="3E248F70" w14:textId="77777777" w:rsidR="00575620" w:rsidRPr="009C1208" w:rsidRDefault="00575620" w:rsidP="00575620">
      <w:pPr>
        <w:pStyle w:val="Heading3"/>
        <w:rPr>
          <w:sz w:val="24"/>
        </w:rPr>
      </w:pPr>
      <w:bookmarkStart w:id="119" w:name="_Toc32526"/>
      <w:bookmarkStart w:id="120" w:name="_Toc720353"/>
      <w:r w:rsidRPr="009C1208">
        <w:rPr>
          <w:sz w:val="24"/>
        </w:rPr>
        <w:lastRenderedPageBreak/>
        <w:t>Test 4: Output evaluation:</w:t>
      </w:r>
      <w:bookmarkEnd w:id="119"/>
      <w:bookmarkEnd w:id="120"/>
    </w:p>
    <w:p w14:paraId="1B9F9920" w14:textId="77777777" w:rsidR="00575620" w:rsidRPr="009C1208" w:rsidRDefault="00575620" w:rsidP="00575620">
      <w:r w:rsidRPr="009C1208">
        <w:rPr>
          <w:noProof/>
          <w:lang w:eastAsia="en-GB"/>
        </w:rPr>
        <w:drawing>
          <wp:inline distT="0" distB="0" distL="0" distR="0" wp14:anchorId="5846E538" wp14:editId="50D62ADE">
            <wp:extent cx="5955527" cy="190569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1158" cy="1913893"/>
                    </a:xfrm>
                    <a:prstGeom prst="rect">
                      <a:avLst/>
                    </a:prstGeom>
                    <a:ln>
                      <a:noFill/>
                    </a:ln>
                  </pic:spPr>
                </pic:pic>
              </a:graphicData>
            </a:graphic>
          </wp:inline>
        </w:drawing>
      </w:r>
    </w:p>
    <w:p w14:paraId="54C22782" w14:textId="77777777" w:rsidR="00575620" w:rsidRPr="009C1208" w:rsidRDefault="00575620" w:rsidP="00575620">
      <w:r w:rsidRPr="009C1208">
        <w:t xml:space="preserve">The neural network is responsible for making the decisions to steer the car either </w:t>
      </w:r>
      <w:r w:rsidRPr="006A5D2D">
        <w:rPr>
          <w:b/>
        </w:rPr>
        <w:t>left or right</w:t>
      </w:r>
      <w:r w:rsidRPr="009C1208">
        <w:t xml:space="preserve">, therefore, it should be able to produce a relevant output based on the data from the sensors. To test this, I made a randomly generated neural network print the decision which resulted in an </w:t>
      </w:r>
      <w:r w:rsidRPr="006A5D2D">
        <w:rPr>
          <w:b/>
        </w:rPr>
        <w:t xml:space="preserve">output of “left” </w:t>
      </w:r>
      <w:r w:rsidRPr="009C1208">
        <w:t>as shown above. This is working as expected and means that this decision can be then be evaluated in the environment.</w:t>
      </w:r>
    </w:p>
    <w:p w14:paraId="3772799F" w14:textId="77777777" w:rsidR="00575620" w:rsidRPr="009C1208" w:rsidRDefault="00575620" w:rsidP="00575620">
      <w:pPr>
        <w:pStyle w:val="Heading2"/>
      </w:pPr>
      <w:bookmarkStart w:id="121" w:name="_Toc32527"/>
      <w:bookmarkStart w:id="122" w:name="_Toc720354"/>
      <w:r w:rsidRPr="009C1208">
        <w:t>C: Genetic algorithm</w:t>
      </w:r>
      <w:bookmarkEnd w:id="121"/>
      <w:bookmarkEnd w:id="122"/>
    </w:p>
    <w:p w14:paraId="3DB0A8F8" w14:textId="77777777" w:rsidR="00575620" w:rsidRPr="009C1208" w:rsidRDefault="00575620" w:rsidP="00575620">
      <w:r w:rsidRPr="009C1208">
        <w:t>The genetic controller is responsible for the training process. It should create a population of N members, evaluate them, breed the next generation of members and repeat this process until a suitable solution is found.</w:t>
      </w:r>
    </w:p>
    <w:tbl>
      <w:tblPr>
        <w:tblStyle w:val="TableGrid"/>
        <w:tblW w:w="0" w:type="auto"/>
        <w:tblLook w:val="04A0" w:firstRow="1" w:lastRow="0" w:firstColumn="1" w:lastColumn="0" w:noHBand="0" w:noVBand="1"/>
      </w:tblPr>
      <w:tblGrid>
        <w:gridCol w:w="798"/>
        <w:gridCol w:w="4867"/>
        <w:gridCol w:w="3546"/>
      </w:tblGrid>
      <w:tr w:rsidR="00575620" w:rsidRPr="009C1208" w14:paraId="529C86CA" w14:textId="77777777" w:rsidTr="006072F0">
        <w:trPr>
          <w:cnfStyle w:val="100000000000" w:firstRow="1" w:lastRow="0" w:firstColumn="0" w:lastColumn="0" w:oddVBand="0" w:evenVBand="0" w:oddHBand="0" w:evenHBand="0" w:firstRowFirstColumn="0" w:firstRowLastColumn="0" w:lastRowFirstColumn="0" w:lastRowLastColumn="0"/>
        </w:trPr>
        <w:tc>
          <w:tcPr>
            <w:tcW w:w="798" w:type="dxa"/>
          </w:tcPr>
          <w:p w14:paraId="3D4F14A0" w14:textId="77777777" w:rsidR="00575620" w:rsidRPr="009C1208" w:rsidRDefault="00575620" w:rsidP="00D26163">
            <w:pPr>
              <w:pStyle w:val="TableHeading"/>
            </w:pPr>
            <w:r w:rsidRPr="009C1208">
              <w:rPr>
                <w:sz w:val="20"/>
              </w:rPr>
              <w:t>Test No.</w:t>
            </w:r>
          </w:p>
        </w:tc>
        <w:tc>
          <w:tcPr>
            <w:tcW w:w="4867" w:type="dxa"/>
          </w:tcPr>
          <w:p w14:paraId="1DD7127F" w14:textId="77777777" w:rsidR="00575620" w:rsidRPr="009C1208" w:rsidRDefault="00575620" w:rsidP="00D26163">
            <w:pPr>
              <w:pStyle w:val="TableHeading"/>
            </w:pPr>
            <w:r w:rsidRPr="009C1208">
              <w:t>Objective</w:t>
            </w:r>
          </w:p>
        </w:tc>
        <w:tc>
          <w:tcPr>
            <w:tcW w:w="3546" w:type="dxa"/>
          </w:tcPr>
          <w:p w14:paraId="5EED59D7" w14:textId="77777777" w:rsidR="00575620" w:rsidRPr="009C1208" w:rsidRDefault="00575620" w:rsidP="00D26163">
            <w:pPr>
              <w:pStyle w:val="TableHeading"/>
            </w:pPr>
            <w:r w:rsidRPr="009C1208">
              <w:t>Outcome</w:t>
            </w:r>
          </w:p>
        </w:tc>
      </w:tr>
      <w:tr w:rsidR="00575620" w:rsidRPr="009C1208" w14:paraId="79EAB785" w14:textId="77777777" w:rsidTr="006072F0">
        <w:tc>
          <w:tcPr>
            <w:tcW w:w="798" w:type="dxa"/>
          </w:tcPr>
          <w:p w14:paraId="59EBCC9F" w14:textId="77777777" w:rsidR="00575620" w:rsidRPr="009C1208" w:rsidRDefault="00575620" w:rsidP="00D26163">
            <w:pPr>
              <w:pStyle w:val="ListParagraph"/>
              <w:numPr>
                <w:ilvl w:val="0"/>
                <w:numId w:val="18"/>
              </w:numPr>
            </w:pPr>
          </w:p>
        </w:tc>
        <w:tc>
          <w:tcPr>
            <w:tcW w:w="4867" w:type="dxa"/>
          </w:tcPr>
          <w:p w14:paraId="4615D66A" w14:textId="77777777" w:rsidR="00575620" w:rsidRPr="009C1208" w:rsidRDefault="00575620" w:rsidP="00D26163">
            <w:pPr>
              <w:ind w:left="360"/>
            </w:pPr>
            <w:r w:rsidRPr="009C1208">
              <w:t xml:space="preserve">The genetic algorithm should be able to </w:t>
            </w:r>
            <w:r w:rsidRPr="006072F0">
              <w:rPr>
                <w:b/>
              </w:rPr>
              <w:t>initialize</w:t>
            </w:r>
            <w:r w:rsidRPr="009C1208">
              <w:t xml:space="preserve"> a population, each with their neural network when provided with the number of members, N.</w:t>
            </w:r>
          </w:p>
          <w:p w14:paraId="4ECF7480" w14:textId="77777777" w:rsidR="00575620" w:rsidRPr="009C1208" w:rsidRDefault="00575620" w:rsidP="00D26163">
            <w:pPr>
              <w:ind w:left="360"/>
            </w:pPr>
          </w:p>
        </w:tc>
        <w:tc>
          <w:tcPr>
            <w:tcW w:w="3546" w:type="dxa"/>
          </w:tcPr>
          <w:p w14:paraId="07B54418" w14:textId="77777777" w:rsidR="00575620" w:rsidRPr="009C1208" w:rsidRDefault="00575620" w:rsidP="00D26163">
            <w:r w:rsidRPr="009C1208">
              <w:t>N number of members with neural networks are initialised.</w:t>
            </w:r>
          </w:p>
          <w:p w14:paraId="50020E48" w14:textId="77777777" w:rsidR="00575620" w:rsidRPr="009C1208" w:rsidRDefault="00575620" w:rsidP="00D26163"/>
        </w:tc>
      </w:tr>
      <w:tr w:rsidR="00575620" w:rsidRPr="009C1208" w14:paraId="74B11A71" w14:textId="77777777" w:rsidTr="006072F0">
        <w:tc>
          <w:tcPr>
            <w:tcW w:w="798" w:type="dxa"/>
          </w:tcPr>
          <w:p w14:paraId="3C8F6194" w14:textId="77777777" w:rsidR="00575620" w:rsidRPr="009C1208" w:rsidRDefault="00575620" w:rsidP="00D26163">
            <w:pPr>
              <w:pStyle w:val="ListParagraph"/>
              <w:numPr>
                <w:ilvl w:val="0"/>
                <w:numId w:val="18"/>
              </w:numPr>
            </w:pPr>
          </w:p>
        </w:tc>
        <w:tc>
          <w:tcPr>
            <w:tcW w:w="4867" w:type="dxa"/>
          </w:tcPr>
          <w:p w14:paraId="639F32C5" w14:textId="77777777" w:rsidR="00575620" w:rsidRPr="009C1208" w:rsidRDefault="00575620" w:rsidP="00D26163">
            <w:pPr>
              <w:ind w:left="360"/>
            </w:pPr>
            <w:r w:rsidRPr="009C1208">
              <w:t xml:space="preserve">The fittest member (best solution) from the previous generation should be explicitly </w:t>
            </w:r>
            <w:r w:rsidRPr="006072F0">
              <w:rPr>
                <w:b/>
              </w:rPr>
              <w:t>marked</w:t>
            </w:r>
            <w:r w:rsidRPr="009C1208">
              <w:t xml:space="preserve"> and shown in the next generation.</w:t>
            </w:r>
          </w:p>
        </w:tc>
        <w:tc>
          <w:tcPr>
            <w:tcW w:w="3546" w:type="dxa"/>
          </w:tcPr>
          <w:p w14:paraId="6D6B9EC2" w14:textId="77777777" w:rsidR="00575620" w:rsidRPr="009C1208" w:rsidRDefault="00575620" w:rsidP="00D26163">
            <w:r w:rsidRPr="009C1208">
              <w:t>The strongest member is marked, and relevant data is displayed.</w:t>
            </w:r>
          </w:p>
          <w:p w14:paraId="54B66798" w14:textId="77777777" w:rsidR="00575620" w:rsidRPr="009C1208" w:rsidRDefault="00575620" w:rsidP="00D26163"/>
        </w:tc>
      </w:tr>
      <w:tr w:rsidR="00575620" w:rsidRPr="009C1208" w14:paraId="3E9BF155" w14:textId="77777777" w:rsidTr="006072F0">
        <w:tc>
          <w:tcPr>
            <w:tcW w:w="798" w:type="dxa"/>
          </w:tcPr>
          <w:p w14:paraId="4950544A" w14:textId="77777777" w:rsidR="00575620" w:rsidRPr="009C1208" w:rsidRDefault="00575620" w:rsidP="00D26163">
            <w:pPr>
              <w:pStyle w:val="ListParagraph"/>
              <w:numPr>
                <w:ilvl w:val="0"/>
                <w:numId w:val="18"/>
              </w:numPr>
            </w:pPr>
          </w:p>
        </w:tc>
        <w:tc>
          <w:tcPr>
            <w:tcW w:w="4867" w:type="dxa"/>
          </w:tcPr>
          <w:p w14:paraId="29BE82CF" w14:textId="77777777" w:rsidR="00575620" w:rsidRPr="009C1208" w:rsidRDefault="00575620" w:rsidP="00D26163">
            <w:pPr>
              <w:ind w:left="360"/>
            </w:pPr>
            <w:r w:rsidRPr="009C1208">
              <w:t xml:space="preserve">Crossover and mutation should also occur with the </w:t>
            </w:r>
            <w:r w:rsidRPr="006072F0">
              <w:rPr>
                <w:b/>
              </w:rPr>
              <w:t>probability</w:t>
            </w:r>
            <w:r w:rsidRPr="009C1208">
              <w:t xml:space="preserve"> that is specified.</w:t>
            </w:r>
          </w:p>
          <w:p w14:paraId="0CAD1692" w14:textId="77777777" w:rsidR="00575620" w:rsidRPr="009C1208" w:rsidRDefault="00575620" w:rsidP="00D26163">
            <w:pPr>
              <w:ind w:left="360"/>
            </w:pPr>
          </w:p>
        </w:tc>
        <w:tc>
          <w:tcPr>
            <w:tcW w:w="3546" w:type="dxa"/>
          </w:tcPr>
          <w:p w14:paraId="67478A92" w14:textId="77777777" w:rsidR="00575620" w:rsidRPr="009C1208" w:rsidRDefault="00575620" w:rsidP="00D26163">
            <w:r w:rsidRPr="009C1208">
              <w:t>Crossover and mutation occur to produce each child from two parents.</w:t>
            </w:r>
          </w:p>
        </w:tc>
      </w:tr>
      <w:tr w:rsidR="00575620" w:rsidRPr="009C1208" w14:paraId="299D94DE" w14:textId="77777777" w:rsidTr="006072F0">
        <w:tc>
          <w:tcPr>
            <w:tcW w:w="798" w:type="dxa"/>
          </w:tcPr>
          <w:p w14:paraId="7F86321A" w14:textId="77777777" w:rsidR="00575620" w:rsidRPr="009C1208" w:rsidRDefault="00575620" w:rsidP="00D26163">
            <w:pPr>
              <w:pStyle w:val="ListParagraph"/>
              <w:numPr>
                <w:ilvl w:val="0"/>
                <w:numId w:val="18"/>
              </w:numPr>
            </w:pPr>
          </w:p>
        </w:tc>
        <w:tc>
          <w:tcPr>
            <w:tcW w:w="4867" w:type="dxa"/>
          </w:tcPr>
          <w:p w14:paraId="5A3D02AF" w14:textId="77777777" w:rsidR="00575620" w:rsidRPr="009C1208" w:rsidRDefault="00575620" w:rsidP="00D26163">
            <w:pPr>
              <w:ind w:left="360"/>
            </w:pPr>
            <w:r w:rsidRPr="009C1208">
              <w:t xml:space="preserve">The simulation process should run </w:t>
            </w:r>
            <w:r w:rsidRPr="006072F0">
              <w:rPr>
                <w:b/>
              </w:rPr>
              <w:t>indefinitely</w:t>
            </w:r>
            <w:r w:rsidRPr="009C1208">
              <w:t xml:space="preserve"> until the minimum search criteria has been met.</w:t>
            </w:r>
          </w:p>
        </w:tc>
        <w:tc>
          <w:tcPr>
            <w:tcW w:w="3546" w:type="dxa"/>
          </w:tcPr>
          <w:p w14:paraId="719CDB7F" w14:textId="77777777" w:rsidR="00575620" w:rsidRPr="009C1208" w:rsidRDefault="00575620" w:rsidP="00D26163">
            <w:r w:rsidRPr="009C1208">
              <w:t>The simulation runs until the search criteria has been met. This is demonstrated in the video.</w:t>
            </w:r>
          </w:p>
        </w:tc>
      </w:tr>
    </w:tbl>
    <w:p w14:paraId="1D64DAB3" w14:textId="77777777" w:rsidR="00575620" w:rsidRPr="009C1208" w:rsidRDefault="00575620" w:rsidP="00575620"/>
    <w:p w14:paraId="4126B488" w14:textId="77777777" w:rsidR="00575620" w:rsidRPr="009C1208" w:rsidRDefault="00575620" w:rsidP="00575620">
      <w:pPr>
        <w:pStyle w:val="Heading3"/>
        <w:rPr>
          <w:sz w:val="24"/>
        </w:rPr>
      </w:pPr>
      <w:bookmarkStart w:id="123" w:name="_Toc32528"/>
      <w:bookmarkStart w:id="124" w:name="_Toc720355"/>
      <w:r w:rsidRPr="009C1208">
        <w:rPr>
          <w:sz w:val="24"/>
        </w:rPr>
        <w:lastRenderedPageBreak/>
        <w:t>Test 1: Initialisation</w:t>
      </w:r>
      <w:bookmarkEnd w:id="123"/>
      <w:bookmarkEnd w:id="124"/>
    </w:p>
    <w:p w14:paraId="04E8A565" w14:textId="77777777" w:rsidR="00575620" w:rsidRPr="009C1208" w:rsidRDefault="00575620" w:rsidP="00575620">
      <w:r w:rsidRPr="009C1208">
        <w:rPr>
          <w:noProof/>
          <w:lang w:eastAsia="en-GB"/>
        </w:rPr>
        <w:drawing>
          <wp:inline distT="0" distB="0" distL="0" distR="0" wp14:anchorId="1BF66186" wp14:editId="1104FC5D">
            <wp:extent cx="5949736" cy="1454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5914" cy="1458464"/>
                    </a:xfrm>
                    <a:prstGeom prst="rect">
                      <a:avLst/>
                    </a:prstGeom>
                  </pic:spPr>
                </pic:pic>
              </a:graphicData>
            </a:graphic>
          </wp:inline>
        </w:drawing>
      </w:r>
    </w:p>
    <w:p w14:paraId="6C1DBAF4" w14:textId="77777777" w:rsidR="00575620" w:rsidRPr="009C1208" w:rsidRDefault="00575620" w:rsidP="00575620">
      <w:r w:rsidRPr="009C1208">
        <w:t xml:space="preserve">As shown above, it </w:t>
      </w:r>
      <w:proofErr w:type="gramStart"/>
      <w:r w:rsidRPr="009C1208">
        <w:t>is able to</w:t>
      </w:r>
      <w:proofErr w:type="gramEnd"/>
      <w:r w:rsidRPr="009C1208">
        <w:t xml:space="preserve"> create a random population on the first generation with N members as specified by the user. Each member is given a </w:t>
      </w:r>
      <w:r w:rsidRPr="00291B6E">
        <w:rPr>
          <w:b/>
        </w:rPr>
        <w:t>uniquely generated neural network</w:t>
      </w:r>
      <w:r w:rsidRPr="009C1208">
        <w:t xml:space="preserve"> from the </w:t>
      </w:r>
      <w:r w:rsidRPr="00291B6E">
        <w:rPr>
          <w:b/>
        </w:rPr>
        <w:t>neural_network.py class</w:t>
      </w:r>
      <w:r w:rsidRPr="009C1208">
        <w:t>. No further testing is required as this section heavily relies on the initialisation of the neural network which has been tested to be working.</w:t>
      </w:r>
    </w:p>
    <w:p w14:paraId="4B9A035F" w14:textId="77777777" w:rsidR="00575620" w:rsidRPr="009C1208" w:rsidRDefault="00575620" w:rsidP="00575620"/>
    <w:p w14:paraId="6E804088" w14:textId="77777777" w:rsidR="00575620" w:rsidRPr="009C1208" w:rsidRDefault="00575620" w:rsidP="00575620">
      <w:pPr>
        <w:pStyle w:val="Heading3"/>
        <w:rPr>
          <w:sz w:val="24"/>
        </w:rPr>
      </w:pPr>
      <w:bookmarkStart w:id="125" w:name="_Toc32529"/>
      <w:bookmarkStart w:id="126" w:name="_Toc720356"/>
      <w:r w:rsidRPr="009C1208">
        <w:rPr>
          <w:sz w:val="24"/>
        </w:rPr>
        <w:t>Test 2: Member marking</w:t>
      </w:r>
      <w:bookmarkEnd w:id="125"/>
      <w:bookmarkEnd w:id="126"/>
    </w:p>
    <w:p w14:paraId="49388642" w14:textId="77777777" w:rsidR="00575620" w:rsidRPr="009C1208" w:rsidRDefault="00575620" w:rsidP="00575620">
      <w:r w:rsidRPr="009C1208">
        <w:rPr>
          <w:noProof/>
          <w:lang w:eastAsia="en-GB"/>
        </w:rPr>
        <w:drawing>
          <wp:inline distT="0" distB="0" distL="0" distR="0" wp14:anchorId="0DB795D3" wp14:editId="66FBE09B">
            <wp:extent cx="6012157" cy="35853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32911" cy="3597752"/>
                    </a:xfrm>
                    <a:prstGeom prst="rect">
                      <a:avLst/>
                    </a:prstGeom>
                  </pic:spPr>
                </pic:pic>
              </a:graphicData>
            </a:graphic>
          </wp:inline>
        </w:drawing>
      </w:r>
    </w:p>
    <w:p w14:paraId="18837EB3" w14:textId="78FF8D03" w:rsidR="00575620" w:rsidRPr="009C1208" w:rsidRDefault="00575620" w:rsidP="00575620">
      <w:r w:rsidRPr="009C1208">
        <w:t xml:space="preserve">The genetic algorithm should be able pick out the best member from each generation since the training process relies on being able to pick out the stronger members. As an extension and as evidence that the selection process is working the algorithm </w:t>
      </w:r>
      <w:proofErr w:type="gramStart"/>
      <w:r w:rsidRPr="009C1208">
        <w:t>is able to</w:t>
      </w:r>
      <w:proofErr w:type="gramEnd"/>
      <w:r w:rsidRPr="009C1208">
        <w:t xml:space="preserve"> </w:t>
      </w:r>
      <w:r w:rsidRPr="00DC0CB8">
        <w:rPr>
          <w:b/>
        </w:rPr>
        <w:t xml:space="preserve">mark the strongest </w:t>
      </w:r>
      <w:r w:rsidRPr="00DC0CB8">
        <w:rPr>
          <w:b/>
        </w:rPr>
        <w:lastRenderedPageBreak/>
        <w:t>member</w:t>
      </w:r>
      <w:r w:rsidRPr="009C1208">
        <w:t xml:space="preserve"> from the </w:t>
      </w:r>
      <w:r w:rsidRPr="00DC0CB8">
        <w:rPr>
          <w:b/>
        </w:rPr>
        <w:t>previous generation</w:t>
      </w:r>
      <w:r w:rsidRPr="009C1208">
        <w:t xml:space="preserve"> and display the car object id as shown above. This is further demonstrated visually in the environment testing section and video.</w:t>
      </w:r>
    </w:p>
    <w:p w14:paraId="07A06203" w14:textId="77777777" w:rsidR="00575620" w:rsidRPr="009C1208" w:rsidRDefault="00575620" w:rsidP="00575620"/>
    <w:p w14:paraId="2EDCBD6C" w14:textId="77777777" w:rsidR="00575620" w:rsidRPr="009C1208" w:rsidRDefault="00575620" w:rsidP="00575620">
      <w:pPr>
        <w:pStyle w:val="Heading3"/>
        <w:rPr>
          <w:sz w:val="24"/>
        </w:rPr>
      </w:pPr>
      <w:bookmarkStart w:id="127" w:name="_Toc32530"/>
      <w:bookmarkStart w:id="128" w:name="_Toc720357"/>
      <w:r w:rsidRPr="009C1208">
        <w:rPr>
          <w:sz w:val="24"/>
        </w:rPr>
        <w:t>Test 3: Crossover and mutation</w:t>
      </w:r>
      <w:bookmarkEnd w:id="127"/>
      <w:bookmarkEnd w:id="128"/>
    </w:p>
    <w:p w14:paraId="655B91C7" w14:textId="77777777" w:rsidR="00575620" w:rsidRPr="009C1208" w:rsidRDefault="00575620" w:rsidP="00575620">
      <w:r w:rsidRPr="009C1208">
        <w:rPr>
          <w:noProof/>
          <w:lang w:eastAsia="en-GB"/>
        </w:rPr>
        <w:drawing>
          <wp:inline distT="0" distB="0" distL="0" distR="0" wp14:anchorId="0A90273A" wp14:editId="167D2AEC">
            <wp:extent cx="5963478" cy="2555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6393" cy="2561496"/>
                    </a:xfrm>
                    <a:prstGeom prst="rect">
                      <a:avLst/>
                    </a:prstGeom>
                  </pic:spPr>
                </pic:pic>
              </a:graphicData>
            </a:graphic>
          </wp:inline>
        </w:drawing>
      </w:r>
    </w:p>
    <w:p w14:paraId="04F46C51" w14:textId="77777777" w:rsidR="00575620" w:rsidRPr="009C1208" w:rsidRDefault="00575620" w:rsidP="00575620">
      <w:r w:rsidRPr="009C1208">
        <w:t xml:space="preserve">Crossover and mutation are key processes which aim to create better individuals in future generations. This algorithm should be able to create </w:t>
      </w:r>
      <w:r w:rsidRPr="00DC0CB8">
        <w:rPr>
          <w:b/>
        </w:rPr>
        <w:t>one child from two parents</w:t>
      </w:r>
      <w:r w:rsidRPr="009C1208">
        <w:t xml:space="preserve"> and mutate it depending on a </w:t>
      </w:r>
      <w:r w:rsidRPr="00DC0CB8">
        <w:rPr>
          <w:b/>
        </w:rPr>
        <w:t>user-defined probability</w:t>
      </w:r>
      <w:r w:rsidRPr="009C1208">
        <w:t xml:space="preserve"> of the process occurring. This process should produce a child with similar code to the parents but slightly modified due to the mutation to introduce variance.</w:t>
      </w:r>
    </w:p>
    <w:p w14:paraId="2FEC1DEB" w14:textId="66E6C960" w:rsidR="00575620" w:rsidRDefault="00575620" w:rsidP="00575620">
      <w:r w:rsidRPr="009C1208">
        <w:t xml:space="preserve">This works as intended as shown above where two randomly generated parents are created and crossover and mutation are applied to their child. As shown above, the child produced has weights that are </w:t>
      </w:r>
      <w:r w:rsidRPr="0029337F">
        <w:rPr>
          <w:b/>
        </w:rPr>
        <w:t>slightly different</w:t>
      </w:r>
      <w:r w:rsidRPr="009C1208">
        <w:t xml:space="preserve"> to that of the parents. The weights are again </w:t>
      </w:r>
      <w:r w:rsidRPr="0029337F">
        <w:rPr>
          <w:b/>
        </w:rPr>
        <w:t>different</w:t>
      </w:r>
      <w:r w:rsidRPr="009C1208">
        <w:t xml:space="preserve"> after it has been mutated. Hence, the breeding algorithm is working correctly.</w:t>
      </w:r>
    </w:p>
    <w:p w14:paraId="3EC85BF0" w14:textId="277BEDE4" w:rsidR="000F41BD" w:rsidRDefault="000F41BD" w:rsidP="00575620"/>
    <w:p w14:paraId="5862064A" w14:textId="2A34A8AE" w:rsidR="000F41BD" w:rsidRDefault="000F41BD" w:rsidP="00575620"/>
    <w:p w14:paraId="4137D92D" w14:textId="1E89A16D" w:rsidR="000F41BD" w:rsidRDefault="000F41BD" w:rsidP="00575620"/>
    <w:p w14:paraId="2102A40C" w14:textId="77777777" w:rsidR="000F41BD" w:rsidRPr="009C1208" w:rsidRDefault="000F41BD" w:rsidP="00575620"/>
    <w:p w14:paraId="10448695" w14:textId="77777777" w:rsidR="00575620" w:rsidRPr="009C1208" w:rsidRDefault="00575620" w:rsidP="00575620">
      <w:pPr>
        <w:pStyle w:val="Heading2"/>
      </w:pPr>
      <w:bookmarkStart w:id="129" w:name="_Toc32531"/>
      <w:bookmarkStart w:id="130" w:name="_Toc720358"/>
      <w:r w:rsidRPr="009C1208">
        <w:t>D: Environment</w:t>
      </w:r>
      <w:bookmarkEnd w:id="129"/>
      <w:bookmarkEnd w:id="130"/>
    </w:p>
    <w:p w14:paraId="2FEBBD2C" w14:textId="32582325" w:rsidR="00575620" w:rsidRDefault="00575620" w:rsidP="00575620">
      <w:r w:rsidRPr="009C1208">
        <w:t>The environment is where the training process for each generation occurs and is rendered for the user to see. It should be able to render all the obstacles, vehicles, sensors, HUD and check for collisions. It will then send the evaluated data back to the genetic algorithm to process.</w:t>
      </w:r>
    </w:p>
    <w:p w14:paraId="7A492113" w14:textId="77777777" w:rsidR="00297919" w:rsidRPr="009C1208" w:rsidRDefault="00297919" w:rsidP="00575620"/>
    <w:tbl>
      <w:tblPr>
        <w:tblStyle w:val="TableGrid"/>
        <w:tblW w:w="0" w:type="auto"/>
        <w:tblLook w:val="04A0" w:firstRow="1" w:lastRow="0" w:firstColumn="1" w:lastColumn="0" w:noHBand="0" w:noVBand="1"/>
      </w:tblPr>
      <w:tblGrid>
        <w:gridCol w:w="798"/>
        <w:gridCol w:w="5009"/>
        <w:gridCol w:w="3404"/>
      </w:tblGrid>
      <w:tr w:rsidR="00575620" w:rsidRPr="009C1208" w14:paraId="3C29FE82" w14:textId="77777777" w:rsidTr="00297919">
        <w:trPr>
          <w:cnfStyle w:val="100000000000" w:firstRow="1" w:lastRow="0" w:firstColumn="0" w:lastColumn="0" w:oddVBand="0" w:evenVBand="0" w:oddHBand="0" w:evenHBand="0" w:firstRowFirstColumn="0" w:firstRowLastColumn="0" w:lastRowFirstColumn="0" w:lastRowLastColumn="0"/>
        </w:trPr>
        <w:tc>
          <w:tcPr>
            <w:tcW w:w="798" w:type="dxa"/>
          </w:tcPr>
          <w:p w14:paraId="01C51FEC" w14:textId="77777777" w:rsidR="00575620" w:rsidRPr="009C1208" w:rsidRDefault="00575620" w:rsidP="00D26163">
            <w:pPr>
              <w:pStyle w:val="TableHeading"/>
            </w:pPr>
            <w:r w:rsidRPr="009C1208">
              <w:rPr>
                <w:sz w:val="20"/>
              </w:rPr>
              <w:lastRenderedPageBreak/>
              <w:t>Test No.</w:t>
            </w:r>
          </w:p>
        </w:tc>
        <w:tc>
          <w:tcPr>
            <w:tcW w:w="5009" w:type="dxa"/>
          </w:tcPr>
          <w:p w14:paraId="02665989" w14:textId="77777777" w:rsidR="00575620" w:rsidRPr="009C1208" w:rsidRDefault="00575620" w:rsidP="00D26163">
            <w:pPr>
              <w:pStyle w:val="TableHeading"/>
            </w:pPr>
            <w:r w:rsidRPr="009C1208">
              <w:t>Objective</w:t>
            </w:r>
          </w:p>
        </w:tc>
        <w:tc>
          <w:tcPr>
            <w:tcW w:w="3404" w:type="dxa"/>
          </w:tcPr>
          <w:p w14:paraId="2B85841C" w14:textId="77777777" w:rsidR="00575620" w:rsidRPr="009C1208" w:rsidRDefault="00575620" w:rsidP="00D26163">
            <w:pPr>
              <w:pStyle w:val="TableHeading"/>
            </w:pPr>
            <w:r w:rsidRPr="009C1208">
              <w:t>Outcome</w:t>
            </w:r>
          </w:p>
        </w:tc>
      </w:tr>
      <w:tr w:rsidR="00575620" w:rsidRPr="009C1208" w14:paraId="5052C91C" w14:textId="77777777" w:rsidTr="00297919">
        <w:tc>
          <w:tcPr>
            <w:tcW w:w="798" w:type="dxa"/>
          </w:tcPr>
          <w:p w14:paraId="32159958" w14:textId="77777777" w:rsidR="00575620" w:rsidRPr="009C1208" w:rsidRDefault="00575620" w:rsidP="00D26163">
            <w:pPr>
              <w:pStyle w:val="ListParagraph"/>
              <w:numPr>
                <w:ilvl w:val="0"/>
                <w:numId w:val="19"/>
              </w:numPr>
            </w:pPr>
          </w:p>
        </w:tc>
        <w:tc>
          <w:tcPr>
            <w:tcW w:w="5009" w:type="dxa"/>
          </w:tcPr>
          <w:p w14:paraId="01A88FD4" w14:textId="77777777" w:rsidR="00575620" w:rsidRPr="009C1208" w:rsidRDefault="00575620" w:rsidP="00D26163">
            <w:pPr>
              <w:ind w:left="360"/>
            </w:pPr>
            <w:r w:rsidRPr="009C1208">
              <w:t xml:space="preserve">Obstacles will be </w:t>
            </w:r>
            <w:r w:rsidRPr="00E149D1">
              <w:rPr>
                <w:b/>
              </w:rPr>
              <w:t>generated randomly at the start</w:t>
            </w:r>
            <w:r w:rsidRPr="009C1208">
              <w:t xml:space="preserve">. They will be initialized with a random velocity at random points with random radiuses. </w:t>
            </w:r>
          </w:p>
          <w:p w14:paraId="3AA256BD" w14:textId="77777777" w:rsidR="00575620" w:rsidRPr="009C1208" w:rsidRDefault="00575620" w:rsidP="00D26163">
            <w:pPr>
              <w:ind w:left="360"/>
            </w:pPr>
            <w:r w:rsidRPr="009C1208">
              <w:t>They will also not spawn in the immediate vicinity of the car spawn area to prevent an instantaneous collision.</w:t>
            </w:r>
          </w:p>
          <w:p w14:paraId="00E65646" w14:textId="77777777" w:rsidR="00575620" w:rsidRPr="009C1208" w:rsidRDefault="00575620" w:rsidP="00D26163">
            <w:pPr>
              <w:ind w:left="360"/>
            </w:pPr>
          </w:p>
        </w:tc>
        <w:tc>
          <w:tcPr>
            <w:tcW w:w="3404" w:type="dxa"/>
          </w:tcPr>
          <w:p w14:paraId="1F88708E" w14:textId="77777777" w:rsidR="00575620" w:rsidRPr="009C1208" w:rsidRDefault="00575620" w:rsidP="00D26163">
            <w:r w:rsidRPr="009C1208">
              <w:t>Obstacles are generated randomly in the environment as required.</w:t>
            </w:r>
          </w:p>
        </w:tc>
      </w:tr>
      <w:tr w:rsidR="00575620" w:rsidRPr="009C1208" w14:paraId="06554493" w14:textId="77777777" w:rsidTr="00297919">
        <w:tc>
          <w:tcPr>
            <w:tcW w:w="798" w:type="dxa"/>
          </w:tcPr>
          <w:p w14:paraId="12FA0E21" w14:textId="77777777" w:rsidR="00575620" w:rsidRPr="009C1208" w:rsidRDefault="00575620" w:rsidP="00D26163">
            <w:pPr>
              <w:pStyle w:val="ListParagraph"/>
              <w:numPr>
                <w:ilvl w:val="0"/>
                <w:numId w:val="19"/>
              </w:numPr>
            </w:pPr>
          </w:p>
        </w:tc>
        <w:tc>
          <w:tcPr>
            <w:tcW w:w="5009" w:type="dxa"/>
          </w:tcPr>
          <w:p w14:paraId="1DFCC6C8" w14:textId="77777777" w:rsidR="00575620" w:rsidRPr="009C1208" w:rsidRDefault="00575620" w:rsidP="00D26163">
            <w:pPr>
              <w:ind w:left="360"/>
            </w:pPr>
            <w:r w:rsidRPr="00E149D1">
              <w:rPr>
                <w:b/>
              </w:rPr>
              <w:t>Collision detection</w:t>
            </w:r>
            <w:r w:rsidRPr="009C1208">
              <w:t xml:space="preserve"> with obstacles must be </w:t>
            </w:r>
            <w:r w:rsidRPr="00E149D1">
              <w:rPr>
                <w:b/>
              </w:rPr>
              <w:t>pixel-perfect</w:t>
            </w:r>
            <w:r w:rsidRPr="009C1208">
              <w:t xml:space="preserve"> to ensure the AI trains correctly. For collision checking, all the mathematical functions must return accurate values.</w:t>
            </w:r>
          </w:p>
          <w:p w14:paraId="0562A261" w14:textId="77777777" w:rsidR="00575620" w:rsidRPr="009C1208" w:rsidRDefault="00575620" w:rsidP="00D26163">
            <w:pPr>
              <w:ind w:left="360"/>
            </w:pPr>
          </w:p>
        </w:tc>
        <w:tc>
          <w:tcPr>
            <w:tcW w:w="3404" w:type="dxa"/>
          </w:tcPr>
          <w:p w14:paraId="33FC0DCC" w14:textId="77777777" w:rsidR="00575620" w:rsidRPr="009C1208" w:rsidRDefault="00575620" w:rsidP="00D26163">
            <w:r w:rsidRPr="009C1208">
              <w:t>Collision is pixel perfect and explosion graphic is shown on collision.</w:t>
            </w:r>
          </w:p>
          <w:p w14:paraId="67AA2B8A" w14:textId="77777777" w:rsidR="00575620" w:rsidRPr="009C1208" w:rsidRDefault="00575620" w:rsidP="00D26163"/>
        </w:tc>
      </w:tr>
      <w:tr w:rsidR="00575620" w:rsidRPr="009C1208" w14:paraId="2ED72192" w14:textId="77777777" w:rsidTr="00297919">
        <w:tc>
          <w:tcPr>
            <w:tcW w:w="798" w:type="dxa"/>
          </w:tcPr>
          <w:p w14:paraId="10345D0C" w14:textId="77777777" w:rsidR="00575620" w:rsidRPr="009C1208" w:rsidRDefault="00575620" w:rsidP="00D26163">
            <w:pPr>
              <w:pStyle w:val="ListParagraph"/>
              <w:numPr>
                <w:ilvl w:val="0"/>
                <w:numId w:val="19"/>
              </w:numPr>
            </w:pPr>
          </w:p>
        </w:tc>
        <w:tc>
          <w:tcPr>
            <w:tcW w:w="5009" w:type="dxa"/>
          </w:tcPr>
          <w:p w14:paraId="43E25E31" w14:textId="77777777" w:rsidR="00575620" w:rsidRPr="009C1208" w:rsidRDefault="00575620" w:rsidP="00D26163">
            <w:pPr>
              <w:ind w:left="360"/>
            </w:pPr>
            <w:r w:rsidRPr="009C1208">
              <w:t xml:space="preserve">The </w:t>
            </w:r>
            <w:r w:rsidRPr="00E149D1">
              <w:rPr>
                <w:b/>
              </w:rPr>
              <w:t>sensors</w:t>
            </w:r>
            <w:r w:rsidRPr="009C1208">
              <w:t xml:space="preserve"> from the cars should also return a correct value (the number of points in the sensor ray that do not collide). </w:t>
            </w:r>
          </w:p>
          <w:p w14:paraId="5E44468E" w14:textId="77777777" w:rsidR="00575620" w:rsidRPr="009C1208" w:rsidRDefault="00575620" w:rsidP="00D26163">
            <w:pPr>
              <w:ind w:left="360"/>
            </w:pPr>
          </w:p>
        </w:tc>
        <w:tc>
          <w:tcPr>
            <w:tcW w:w="3404" w:type="dxa"/>
          </w:tcPr>
          <w:p w14:paraId="7C539DBC" w14:textId="77777777" w:rsidR="00575620" w:rsidRPr="009C1208" w:rsidRDefault="00575620" w:rsidP="00D26163">
            <w:r w:rsidRPr="009C1208">
              <w:t>Sensors return accurate data from environment to genetic algorithm.</w:t>
            </w:r>
          </w:p>
        </w:tc>
      </w:tr>
      <w:tr w:rsidR="00575620" w:rsidRPr="009C1208" w14:paraId="6F41CEE8" w14:textId="77777777" w:rsidTr="00297919">
        <w:trPr>
          <w:trHeight w:val="1385"/>
        </w:trPr>
        <w:tc>
          <w:tcPr>
            <w:tcW w:w="798" w:type="dxa"/>
          </w:tcPr>
          <w:p w14:paraId="0E2FA3A7" w14:textId="77777777" w:rsidR="00575620" w:rsidRPr="009C1208" w:rsidRDefault="00575620" w:rsidP="00D26163">
            <w:pPr>
              <w:pStyle w:val="ListParagraph"/>
              <w:numPr>
                <w:ilvl w:val="0"/>
                <w:numId w:val="19"/>
              </w:numPr>
            </w:pPr>
          </w:p>
        </w:tc>
        <w:tc>
          <w:tcPr>
            <w:tcW w:w="5009" w:type="dxa"/>
          </w:tcPr>
          <w:p w14:paraId="54A5E754" w14:textId="77777777" w:rsidR="00575620" w:rsidRPr="009C1208" w:rsidRDefault="00575620" w:rsidP="00D26163">
            <w:pPr>
              <w:ind w:left="360"/>
            </w:pPr>
            <w:r w:rsidRPr="009C1208">
              <w:t xml:space="preserve">The </w:t>
            </w:r>
            <w:r w:rsidRPr="00E149D1">
              <w:rPr>
                <w:b/>
              </w:rPr>
              <w:t>decision</w:t>
            </w:r>
            <w:r w:rsidRPr="009C1208">
              <w:t xml:space="preserve"> from the neural network must be evaluated correctly; turning and forward acceleration should be visible in the environment.</w:t>
            </w:r>
          </w:p>
          <w:p w14:paraId="7BA85B0D" w14:textId="77777777" w:rsidR="00575620" w:rsidRPr="009C1208" w:rsidRDefault="00575620" w:rsidP="00D26163">
            <w:pPr>
              <w:ind w:left="360"/>
            </w:pPr>
          </w:p>
        </w:tc>
        <w:tc>
          <w:tcPr>
            <w:tcW w:w="3404" w:type="dxa"/>
          </w:tcPr>
          <w:p w14:paraId="04BA0440" w14:textId="77777777" w:rsidR="00575620" w:rsidRPr="009C1208" w:rsidRDefault="00575620" w:rsidP="00D26163">
            <w:r w:rsidRPr="009C1208">
              <w:t xml:space="preserve">The cars </w:t>
            </w:r>
            <w:proofErr w:type="gramStart"/>
            <w:r w:rsidRPr="009C1208">
              <w:t>are able to</w:t>
            </w:r>
            <w:proofErr w:type="gramEnd"/>
            <w:r w:rsidRPr="009C1208">
              <w:t xml:space="preserve"> freely accelerate forwards in the environment. The decision from the neural network is accurately evaluated by the environment. They steer either left or right depending on the decision calculated. This is demonstrated in the video.</w:t>
            </w:r>
          </w:p>
        </w:tc>
      </w:tr>
    </w:tbl>
    <w:p w14:paraId="4AAB9B4F" w14:textId="77777777" w:rsidR="00575620" w:rsidRPr="009C1208" w:rsidRDefault="00575620" w:rsidP="00575620"/>
    <w:p w14:paraId="3471F772" w14:textId="77777777" w:rsidR="00575620" w:rsidRPr="009C1208" w:rsidRDefault="00575620" w:rsidP="00575620">
      <w:pPr>
        <w:pStyle w:val="Heading3"/>
        <w:rPr>
          <w:sz w:val="24"/>
        </w:rPr>
      </w:pPr>
      <w:bookmarkStart w:id="131" w:name="_Toc32532"/>
      <w:bookmarkStart w:id="132" w:name="_Toc720359"/>
      <w:r w:rsidRPr="009C1208">
        <w:rPr>
          <w:sz w:val="24"/>
        </w:rPr>
        <w:lastRenderedPageBreak/>
        <w:t>Test 1: Initialisation:</w:t>
      </w:r>
      <w:bookmarkEnd w:id="131"/>
      <w:bookmarkEnd w:id="132"/>
    </w:p>
    <w:p w14:paraId="132EB0C6" w14:textId="77777777" w:rsidR="00575620" w:rsidRPr="009C1208" w:rsidRDefault="00575620" w:rsidP="00575620">
      <w:r w:rsidRPr="009C1208">
        <w:rPr>
          <w:noProof/>
          <w:lang w:eastAsia="en-GB"/>
        </w:rPr>
        <w:drawing>
          <wp:anchor distT="0" distB="0" distL="114300" distR="114300" simplePos="0" relativeHeight="251684864" behindDoc="0" locked="0" layoutInCell="1" allowOverlap="1" wp14:anchorId="72E91ACD" wp14:editId="73B616BE">
            <wp:simplePos x="0" y="0"/>
            <wp:positionH relativeFrom="column">
              <wp:posOffset>-1905</wp:posOffset>
            </wp:positionH>
            <wp:positionV relativeFrom="paragraph">
              <wp:posOffset>190500</wp:posOffset>
            </wp:positionV>
            <wp:extent cx="5954395" cy="396938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54395" cy="3969385"/>
                    </a:xfrm>
                    <a:prstGeom prst="rect">
                      <a:avLst/>
                    </a:prstGeom>
                  </pic:spPr>
                </pic:pic>
              </a:graphicData>
            </a:graphic>
            <wp14:sizeRelH relativeFrom="margin">
              <wp14:pctWidth>0</wp14:pctWidth>
            </wp14:sizeRelH>
            <wp14:sizeRelV relativeFrom="margin">
              <wp14:pctHeight>0</wp14:pctHeight>
            </wp14:sizeRelV>
          </wp:anchor>
        </w:drawing>
      </w:r>
    </w:p>
    <w:p w14:paraId="0140660A" w14:textId="77777777" w:rsidR="00575620" w:rsidRPr="009C1208" w:rsidRDefault="00575620" w:rsidP="00575620"/>
    <w:p w14:paraId="1E973366" w14:textId="77777777" w:rsidR="00575620" w:rsidRPr="009C1208" w:rsidRDefault="00575620" w:rsidP="00575620">
      <w:r w:rsidRPr="009C1208">
        <w:t xml:space="preserve">Shown above is an image taken 19 frames after initialisation of the first generation as shown in the HUD (as one-unit time represents one frame). For the training algorithm to work, the environment </w:t>
      </w:r>
      <w:proofErr w:type="gramStart"/>
      <w:r w:rsidRPr="009C1208">
        <w:t>has to</w:t>
      </w:r>
      <w:proofErr w:type="gramEnd"/>
      <w:r w:rsidRPr="009C1208">
        <w:t xml:space="preserve"> produce </w:t>
      </w:r>
      <w:r w:rsidRPr="008F2371">
        <w:rPr>
          <w:b/>
        </w:rPr>
        <w:t>random elements</w:t>
      </w:r>
      <w:r w:rsidRPr="009C1208">
        <w:t xml:space="preserve">, so the AI can learn a variety of patterns for collision avoidance. </w:t>
      </w:r>
    </w:p>
    <w:p w14:paraId="299B9883" w14:textId="77777777" w:rsidR="00575620" w:rsidRPr="009C1208" w:rsidRDefault="00575620" w:rsidP="00575620">
      <w:r w:rsidRPr="009C1208">
        <w:t xml:space="preserve">Therefore, a random number of obstacles of varying sizes are generated with random velocities in random positions. The sizes and positions of the obstacles are indeed different. As shown in the image below taken right after initialisation of a separate generation. </w:t>
      </w:r>
      <w:proofErr w:type="gramStart"/>
      <w:r w:rsidRPr="009C1208">
        <w:t>It can be seen that the</w:t>
      </w:r>
      <w:proofErr w:type="gramEnd"/>
      <w:r w:rsidRPr="009C1208">
        <w:t xml:space="preserve"> </w:t>
      </w:r>
      <w:r w:rsidRPr="00357346">
        <w:rPr>
          <w:b/>
        </w:rPr>
        <w:t>generation is random</w:t>
      </w:r>
      <w:r w:rsidRPr="009C1208">
        <w:t xml:space="preserve"> since all the factors are different in this instance.</w:t>
      </w:r>
    </w:p>
    <w:p w14:paraId="5136B15E" w14:textId="77777777" w:rsidR="00575620" w:rsidRPr="009C1208" w:rsidRDefault="00575620" w:rsidP="00575620">
      <w:r w:rsidRPr="009C1208">
        <w:t xml:space="preserve">It can also be seen in both images that that obstacles do not spawn in the immediate vicinity of the car spawn area as intended to </w:t>
      </w:r>
      <w:r w:rsidRPr="0044722B">
        <w:rPr>
          <w:b/>
        </w:rPr>
        <w:t>prevent instantaneous collisions</w:t>
      </w:r>
      <w:r w:rsidRPr="009C1208">
        <w:t>.</w:t>
      </w:r>
    </w:p>
    <w:p w14:paraId="3A3F4831" w14:textId="77777777" w:rsidR="00575620" w:rsidRPr="009C1208" w:rsidRDefault="00575620" w:rsidP="00575620"/>
    <w:p w14:paraId="28C14449" w14:textId="77777777" w:rsidR="00575620" w:rsidRPr="009C1208" w:rsidRDefault="00575620" w:rsidP="00575620"/>
    <w:p w14:paraId="19657F1C" w14:textId="77777777" w:rsidR="00575620" w:rsidRPr="009C1208" w:rsidRDefault="00575620" w:rsidP="00575620">
      <w:r w:rsidRPr="009C1208">
        <w:rPr>
          <w:noProof/>
          <w:lang w:eastAsia="en-GB"/>
        </w:rPr>
        <w:lastRenderedPageBreak/>
        <w:drawing>
          <wp:anchor distT="0" distB="0" distL="114300" distR="114300" simplePos="0" relativeHeight="251696128" behindDoc="0" locked="0" layoutInCell="1" allowOverlap="1" wp14:anchorId="2B9362FF" wp14:editId="28826B9A">
            <wp:simplePos x="0" y="0"/>
            <wp:positionH relativeFrom="column">
              <wp:posOffset>-2895</wp:posOffset>
            </wp:positionH>
            <wp:positionV relativeFrom="paragraph">
              <wp:posOffset>607</wp:posOffset>
            </wp:positionV>
            <wp:extent cx="5960686" cy="3930457"/>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2624" cy="3944923"/>
                    </a:xfrm>
                    <a:prstGeom prst="rect">
                      <a:avLst/>
                    </a:prstGeom>
                  </pic:spPr>
                </pic:pic>
              </a:graphicData>
            </a:graphic>
            <wp14:sizeRelH relativeFrom="page">
              <wp14:pctWidth>0</wp14:pctWidth>
            </wp14:sizeRelH>
            <wp14:sizeRelV relativeFrom="page">
              <wp14:pctHeight>0</wp14:pctHeight>
            </wp14:sizeRelV>
          </wp:anchor>
        </w:drawing>
      </w:r>
    </w:p>
    <w:p w14:paraId="65CA1FCC" w14:textId="77777777" w:rsidR="00575620" w:rsidRPr="009C1208" w:rsidRDefault="00575620" w:rsidP="00575620">
      <w:r w:rsidRPr="009C1208">
        <w:t xml:space="preserve">Following on from </w:t>
      </w:r>
      <w:r w:rsidRPr="0044722B">
        <w:rPr>
          <w:b/>
        </w:rPr>
        <w:t>member marking</w:t>
      </w:r>
      <w:r w:rsidRPr="009C1208">
        <w:t xml:space="preserve"> in the testing of the genetic algorithm, the environment is successfully able to render the strongest member from the previous generation in a different colour to differentiate from the others. This further proves that the marking is working, and the genetic algorithm </w:t>
      </w:r>
      <w:proofErr w:type="gramStart"/>
      <w:r w:rsidRPr="009C1208">
        <w:t>is able to</w:t>
      </w:r>
      <w:proofErr w:type="gramEnd"/>
      <w:r w:rsidRPr="009C1208">
        <w:t xml:space="preserve"> utilise the environment properly.</w:t>
      </w:r>
    </w:p>
    <w:p w14:paraId="1632D205" w14:textId="77777777" w:rsidR="00575620" w:rsidRPr="009C1208" w:rsidRDefault="00575620" w:rsidP="00575620"/>
    <w:p w14:paraId="36AFB56D" w14:textId="77777777" w:rsidR="00575620" w:rsidRPr="009C1208" w:rsidRDefault="00575620" w:rsidP="00575620">
      <w:pPr>
        <w:pStyle w:val="Heading3"/>
        <w:rPr>
          <w:sz w:val="24"/>
        </w:rPr>
      </w:pPr>
      <w:bookmarkStart w:id="133" w:name="_Toc32533"/>
      <w:bookmarkStart w:id="134" w:name="_Toc720360"/>
      <w:r w:rsidRPr="009C1208">
        <w:rPr>
          <w:sz w:val="24"/>
        </w:rPr>
        <w:lastRenderedPageBreak/>
        <w:t>Test 2: Collision detection</w:t>
      </w:r>
      <w:bookmarkEnd w:id="133"/>
      <w:bookmarkEnd w:id="134"/>
    </w:p>
    <w:p w14:paraId="0DCFE580" w14:textId="77777777" w:rsidR="00575620" w:rsidRPr="009C1208" w:rsidRDefault="00575620" w:rsidP="00575620">
      <w:r w:rsidRPr="009C1208">
        <w:rPr>
          <w:noProof/>
          <w:lang w:eastAsia="en-GB"/>
        </w:rPr>
        <w:drawing>
          <wp:inline distT="0" distB="0" distL="0" distR="0" wp14:anchorId="33A82CCE" wp14:editId="6DF6E83C">
            <wp:extent cx="5939624" cy="4111204"/>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0459" cy="4187920"/>
                    </a:xfrm>
                    <a:prstGeom prst="rect">
                      <a:avLst/>
                    </a:prstGeom>
                  </pic:spPr>
                </pic:pic>
              </a:graphicData>
            </a:graphic>
          </wp:inline>
        </w:drawing>
      </w:r>
    </w:p>
    <w:p w14:paraId="7BA41D3D" w14:textId="7FEC4E1B" w:rsidR="00575620" w:rsidRPr="009C1208" w:rsidRDefault="00575620" w:rsidP="00575620">
      <w:r w:rsidRPr="009C1208">
        <w:t xml:space="preserve">The collision detection system </w:t>
      </w:r>
      <w:proofErr w:type="gramStart"/>
      <w:r w:rsidRPr="009C1208">
        <w:t>has to</w:t>
      </w:r>
      <w:proofErr w:type="gramEnd"/>
      <w:r w:rsidRPr="009C1208">
        <w:t xml:space="preserve"> be perfect as this is the main aspect of the software. Therefore, the environment should check if any pixel intersects with the obstacles. This is working perfectly as shown in the image above. The environment detects the collision between the car and the obstacle and car and displays an explosion graphic at the pixel where the collision occurred. It is then able to remove that car from the simulation and return its performance data as intended. The accuracy of </w:t>
      </w:r>
      <w:r w:rsidRPr="000951D6">
        <w:rPr>
          <w:b/>
        </w:rPr>
        <w:t>pixel perfect collision detection</w:t>
      </w:r>
      <w:r w:rsidRPr="009C1208">
        <w:t xml:space="preserve"> will be demonstrated </w:t>
      </w:r>
      <w:r w:rsidR="000951D6">
        <w:t>further</w:t>
      </w:r>
      <w:r w:rsidRPr="009C1208">
        <w:t xml:space="preserve"> in the video.</w:t>
      </w:r>
    </w:p>
    <w:p w14:paraId="6202A0C6" w14:textId="77777777" w:rsidR="00575620" w:rsidRPr="009C1208" w:rsidRDefault="00575620" w:rsidP="00575620"/>
    <w:p w14:paraId="19DEB043" w14:textId="77777777" w:rsidR="00575620" w:rsidRPr="009C1208" w:rsidRDefault="00575620" w:rsidP="00575620">
      <w:pPr>
        <w:pStyle w:val="Heading3"/>
        <w:rPr>
          <w:sz w:val="24"/>
        </w:rPr>
      </w:pPr>
      <w:bookmarkStart w:id="135" w:name="_Toc32534"/>
      <w:bookmarkStart w:id="136" w:name="_Toc720361"/>
      <w:r w:rsidRPr="009C1208">
        <w:rPr>
          <w:sz w:val="24"/>
        </w:rPr>
        <w:lastRenderedPageBreak/>
        <w:t>Test 3: Sensor data</w:t>
      </w:r>
      <w:bookmarkEnd w:id="135"/>
      <w:bookmarkEnd w:id="136"/>
    </w:p>
    <w:p w14:paraId="0F1CB623" w14:textId="77777777" w:rsidR="00575620" w:rsidRPr="009C1208" w:rsidRDefault="00575620" w:rsidP="00575620">
      <w:r w:rsidRPr="009C1208">
        <w:rPr>
          <w:noProof/>
          <w:lang w:eastAsia="en-GB"/>
        </w:rPr>
        <w:drawing>
          <wp:inline distT="0" distB="0" distL="0" distR="0" wp14:anchorId="029A25A1" wp14:editId="416EE20D">
            <wp:extent cx="5963478" cy="338745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2398" cy="3415245"/>
                    </a:xfrm>
                    <a:prstGeom prst="rect">
                      <a:avLst/>
                    </a:prstGeom>
                  </pic:spPr>
                </pic:pic>
              </a:graphicData>
            </a:graphic>
          </wp:inline>
        </w:drawing>
      </w:r>
    </w:p>
    <w:p w14:paraId="5B840E3E" w14:textId="3AAA8C08" w:rsidR="00575620" w:rsidRPr="009C1208" w:rsidRDefault="00575620" w:rsidP="00575620">
      <w:r w:rsidRPr="009C1208">
        <w:t xml:space="preserve">The main way that the environment is connected to the neural networks are through the </w:t>
      </w:r>
      <w:r w:rsidRPr="000A1A25">
        <w:rPr>
          <w:b/>
        </w:rPr>
        <w:t>sensor data</w:t>
      </w:r>
      <w:r w:rsidRPr="009C1208">
        <w:t xml:space="preserve"> from cars serving as the </w:t>
      </w:r>
      <w:r w:rsidRPr="000A1A25">
        <w:rPr>
          <w:b/>
        </w:rPr>
        <w:t>inputs for the neural network</w:t>
      </w:r>
      <w:r w:rsidRPr="009C1208">
        <w:t>. This data is in the form of an array of length N</w:t>
      </w:r>
      <w:r w:rsidR="000A1A25">
        <w:t>,</w:t>
      </w:r>
      <w:r w:rsidRPr="009C1208">
        <w:t xml:space="preserve"> which is the number of sensors of a car and the number of inputs for the neural networks.</w:t>
      </w:r>
    </w:p>
    <w:p w14:paraId="74233CD5" w14:textId="77777777" w:rsidR="00575620" w:rsidRPr="009C1208" w:rsidRDefault="00575620" w:rsidP="00575620">
      <w:r w:rsidRPr="009C1208">
        <w:t xml:space="preserve">Each integer in the array represents the number of dots not intersecting an obstacle for an arm of the proximity sensor. The environment returns a list of 5 integers as expected due to the </w:t>
      </w:r>
      <w:r w:rsidRPr="00554D1C">
        <w:rPr>
          <w:b/>
        </w:rPr>
        <w:t>5 sensors</w:t>
      </w:r>
      <w:r w:rsidRPr="009C1208">
        <w:t xml:space="preserve"> for the car. The last row of the test data represents the current frame and as expected only one of the integers is 7, while the others are 14 as they do not intersect, the max range of the sensor. Therefore, the environment is returning the sensor data accurately.</w:t>
      </w:r>
    </w:p>
    <w:p w14:paraId="61863937" w14:textId="00DF0328" w:rsidR="00575620" w:rsidRDefault="00575620" w:rsidP="00575620"/>
    <w:p w14:paraId="0688CCAF" w14:textId="3BDD20C1" w:rsidR="000F41BD" w:rsidRDefault="000F41BD" w:rsidP="00575620"/>
    <w:p w14:paraId="2D3E6DF9" w14:textId="510D5F10" w:rsidR="000F41BD" w:rsidRDefault="000F41BD" w:rsidP="00575620"/>
    <w:p w14:paraId="0904BB63" w14:textId="77777777" w:rsidR="000F41BD" w:rsidRPr="009C1208" w:rsidRDefault="000F41BD" w:rsidP="00575620"/>
    <w:p w14:paraId="754DE7CA" w14:textId="77777777" w:rsidR="00575620" w:rsidRPr="009C1208" w:rsidRDefault="00575620" w:rsidP="00575620">
      <w:pPr>
        <w:pStyle w:val="Heading2"/>
      </w:pPr>
      <w:bookmarkStart w:id="137" w:name="_Toc32535"/>
      <w:bookmarkStart w:id="138" w:name="_Toc720362"/>
      <w:r w:rsidRPr="009C1208">
        <w:t>E: Evidence of Machine learning/Artificial Intelligence</w:t>
      </w:r>
      <w:bookmarkEnd w:id="137"/>
      <w:bookmarkEnd w:id="138"/>
    </w:p>
    <w:p w14:paraId="48C23767" w14:textId="77777777" w:rsidR="00575620" w:rsidRPr="009C1208" w:rsidRDefault="00575620" w:rsidP="00575620">
      <w:r w:rsidRPr="009C1208">
        <w:t>In this section I will test the success of the overall machine learning algorithm by evaluating the results of successive generations.</w:t>
      </w:r>
    </w:p>
    <w:tbl>
      <w:tblPr>
        <w:tblStyle w:val="TableGrid"/>
        <w:tblW w:w="0" w:type="auto"/>
        <w:tblLook w:val="04A0" w:firstRow="1" w:lastRow="0" w:firstColumn="1" w:lastColumn="0" w:noHBand="0" w:noVBand="1"/>
      </w:tblPr>
      <w:tblGrid>
        <w:gridCol w:w="798"/>
        <w:gridCol w:w="3875"/>
        <w:gridCol w:w="4538"/>
      </w:tblGrid>
      <w:tr w:rsidR="00575620" w:rsidRPr="009C1208" w14:paraId="77EF8224" w14:textId="77777777" w:rsidTr="00BF26FC">
        <w:trPr>
          <w:cnfStyle w:val="100000000000" w:firstRow="1" w:lastRow="0" w:firstColumn="0" w:lastColumn="0" w:oddVBand="0" w:evenVBand="0" w:oddHBand="0" w:evenHBand="0" w:firstRowFirstColumn="0" w:firstRowLastColumn="0" w:lastRowFirstColumn="0" w:lastRowLastColumn="0"/>
        </w:trPr>
        <w:tc>
          <w:tcPr>
            <w:tcW w:w="798" w:type="dxa"/>
          </w:tcPr>
          <w:p w14:paraId="5DD4508B" w14:textId="77777777" w:rsidR="00575620" w:rsidRPr="009C1208" w:rsidRDefault="00575620" w:rsidP="00D26163">
            <w:pPr>
              <w:pStyle w:val="TableHeading"/>
            </w:pPr>
            <w:r w:rsidRPr="009C1208">
              <w:rPr>
                <w:sz w:val="20"/>
              </w:rPr>
              <w:lastRenderedPageBreak/>
              <w:t>Test No.</w:t>
            </w:r>
          </w:p>
        </w:tc>
        <w:tc>
          <w:tcPr>
            <w:tcW w:w="3875" w:type="dxa"/>
          </w:tcPr>
          <w:p w14:paraId="3522D471" w14:textId="77777777" w:rsidR="00575620" w:rsidRPr="009C1208" w:rsidRDefault="00575620" w:rsidP="00D26163">
            <w:pPr>
              <w:pStyle w:val="TableHeading"/>
            </w:pPr>
            <w:r w:rsidRPr="009C1208">
              <w:t>Objective</w:t>
            </w:r>
          </w:p>
        </w:tc>
        <w:tc>
          <w:tcPr>
            <w:tcW w:w="4538" w:type="dxa"/>
          </w:tcPr>
          <w:p w14:paraId="143CB4C4" w14:textId="77777777" w:rsidR="00575620" w:rsidRPr="009C1208" w:rsidRDefault="00575620" w:rsidP="00D26163">
            <w:pPr>
              <w:pStyle w:val="TableHeading"/>
            </w:pPr>
            <w:r w:rsidRPr="009C1208">
              <w:t>Outcome</w:t>
            </w:r>
          </w:p>
        </w:tc>
      </w:tr>
      <w:tr w:rsidR="00575620" w:rsidRPr="009C1208" w14:paraId="61E2E8FA" w14:textId="77777777" w:rsidTr="00BF26FC">
        <w:tc>
          <w:tcPr>
            <w:tcW w:w="798" w:type="dxa"/>
          </w:tcPr>
          <w:p w14:paraId="3A608F19" w14:textId="77777777" w:rsidR="00575620" w:rsidRPr="009C1208" w:rsidRDefault="00575620" w:rsidP="00D26163">
            <w:pPr>
              <w:pStyle w:val="ListParagraph"/>
              <w:numPr>
                <w:ilvl w:val="0"/>
                <w:numId w:val="20"/>
              </w:numPr>
            </w:pPr>
          </w:p>
        </w:tc>
        <w:tc>
          <w:tcPr>
            <w:tcW w:w="3875" w:type="dxa"/>
          </w:tcPr>
          <w:p w14:paraId="255E7AD7" w14:textId="77777777" w:rsidR="00575620" w:rsidRPr="009C1208" w:rsidRDefault="00575620" w:rsidP="00D26163">
            <w:pPr>
              <w:ind w:left="360"/>
            </w:pPr>
            <w:r w:rsidRPr="009C1208">
              <w:t xml:space="preserve">There must be evidence that the machine learning algorithm is </w:t>
            </w:r>
            <w:r w:rsidRPr="00BF26FC">
              <w:rPr>
                <w:b/>
              </w:rPr>
              <w:t>improving</w:t>
            </w:r>
            <w:r w:rsidRPr="009C1208">
              <w:t>.</w:t>
            </w:r>
          </w:p>
          <w:p w14:paraId="349B4BE5" w14:textId="77777777" w:rsidR="00575620" w:rsidRPr="009C1208" w:rsidRDefault="00575620" w:rsidP="00D26163">
            <w:pPr>
              <w:ind w:left="360"/>
            </w:pPr>
          </w:p>
        </w:tc>
        <w:tc>
          <w:tcPr>
            <w:tcW w:w="4538" w:type="dxa"/>
          </w:tcPr>
          <w:p w14:paraId="44BB5619" w14:textId="77777777" w:rsidR="00575620" w:rsidRPr="009C1208" w:rsidRDefault="00575620" w:rsidP="00D26163">
            <w:r w:rsidRPr="009C1208">
              <w:t>Real-time fitness graph proves effectiveness.</w:t>
            </w:r>
          </w:p>
        </w:tc>
      </w:tr>
      <w:tr w:rsidR="00575620" w:rsidRPr="009C1208" w14:paraId="3AE219D0" w14:textId="77777777" w:rsidTr="00BF26FC">
        <w:tc>
          <w:tcPr>
            <w:tcW w:w="798" w:type="dxa"/>
          </w:tcPr>
          <w:p w14:paraId="5910AE3D" w14:textId="77777777" w:rsidR="00575620" w:rsidRPr="009C1208" w:rsidRDefault="00575620" w:rsidP="00D26163">
            <w:pPr>
              <w:pStyle w:val="ListParagraph"/>
              <w:numPr>
                <w:ilvl w:val="0"/>
                <w:numId w:val="20"/>
              </w:numPr>
            </w:pPr>
          </w:p>
        </w:tc>
        <w:tc>
          <w:tcPr>
            <w:tcW w:w="3875" w:type="dxa"/>
          </w:tcPr>
          <w:p w14:paraId="6FF937D1" w14:textId="77777777" w:rsidR="00575620" w:rsidRPr="009C1208" w:rsidRDefault="00575620" w:rsidP="00D26163">
            <w:pPr>
              <w:ind w:left="360"/>
            </w:pPr>
            <w:r w:rsidRPr="009C1208">
              <w:t xml:space="preserve">There must be evidence that the </w:t>
            </w:r>
            <w:r w:rsidRPr="00BF26FC">
              <w:rPr>
                <w:b/>
              </w:rPr>
              <w:t>entire population is learning</w:t>
            </w:r>
            <w:r w:rsidRPr="009C1208">
              <w:t xml:space="preserve"> from previous generations.  </w:t>
            </w:r>
          </w:p>
        </w:tc>
        <w:tc>
          <w:tcPr>
            <w:tcW w:w="4538" w:type="dxa"/>
          </w:tcPr>
          <w:p w14:paraId="46DF4F13" w14:textId="77777777" w:rsidR="00575620" w:rsidRPr="009C1208" w:rsidRDefault="00575620" w:rsidP="00D26163">
            <w:r w:rsidRPr="009C1208">
              <w:t>On each successive generation, the number of cars surviving due to learning is increasing as demonstrated in the video.</w:t>
            </w:r>
          </w:p>
          <w:p w14:paraId="7FE9795E" w14:textId="77777777" w:rsidR="00575620" w:rsidRPr="009C1208" w:rsidRDefault="00575620" w:rsidP="00D26163"/>
        </w:tc>
      </w:tr>
      <w:tr w:rsidR="00575620" w:rsidRPr="009C1208" w14:paraId="2CF32764" w14:textId="77777777" w:rsidTr="00BF26FC">
        <w:tc>
          <w:tcPr>
            <w:tcW w:w="798" w:type="dxa"/>
          </w:tcPr>
          <w:p w14:paraId="0F051469" w14:textId="77777777" w:rsidR="00575620" w:rsidRPr="009C1208" w:rsidRDefault="00575620" w:rsidP="00D26163">
            <w:pPr>
              <w:pStyle w:val="ListParagraph"/>
              <w:numPr>
                <w:ilvl w:val="0"/>
                <w:numId w:val="20"/>
              </w:numPr>
            </w:pPr>
          </w:p>
        </w:tc>
        <w:tc>
          <w:tcPr>
            <w:tcW w:w="3875" w:type="dxa"/>
          </w:tcPr>
          <w:p w14:paraId="50ECBD6F" w14:textId="77777777" w:rsidR="00575620" w:rsidRPr="009C1208" w:rsidRDefault="00575620" w:rsidP="00D26163">
            <w:pPr>
              <w:ind w:left="360"/>
            </w:pPr>
            <w:r w:rsidRPr="009C1208">
              <w:t xml:space="preserve">The artificial intelligence must be </w:t>
            </w:r>
            <w:r w:rsidRPr="00BF26FC">
              <w:rPr>
                <w:b/>
              </w:rPr>
              <w:t>capable of driving</w:t>
            </w:r>
            <w:r w:rsidRPr="009C1208">
              <w:t xml:space="preserve"> the cars in the environment on its own.</w:t>
            </w:r>
          </w:p>
        </w:tc>
        <w:tc>
          <w:tcPr>
            <w:tcW w:w="4538" w:type="dxa"/>
          </w:tcPr>
          <w:p w14:paraId="252C3B7E" w14:textId="77777777" w:rsidR="00575620" w:rsidRPr="009C1208" w:rsidRDefault="00575620" w:rsidP="00D26163">
            <w:r w:rsidRPr="009C1208">
              <w:t>The artificial intelligence can drive and manoeuvre around obstacles on its own. This driving is improving with each successive generation as shown in the video.</w:t>
            </w:r>
          </w:p>
        </w:tc>
      </w:tr>
    </w:tbl>
    <w:p w14:paraId="073B0046" w14:textId="77777777" w:rsidR="00575620" w:rsidRPr="009C1208" w:rsidRDefault="00575620" w:rsidP="00575620"/>
    <w:p w14:paraId="7D8621D7" w14:textId="77777777" w:rsidR="00575620" w:rsidRPr="009C1208" w:rsidRDefault="00575620" w:rsidP="00575620"/>
    <w:p w14:paraId="1DCD3FF3" w14:textId="77777777" w:rsidR="00575620" w:rsidRPr="009C1208" w:rsidRDefault="00575620" w:rsidP="00575620">
      <w:pPr>
        <w:pStyle w:val="Heading3"/>
        <w:rPr>
          <w:sz w:val="24"/>
        </w:rPr>
      </w:pPr>
      <w:bookmarkStart w:id="139" w:name="_Toc32536"/>
      <w:bookmarkStart w:id="140" w:name="_Toc720363"/>
      <w:r w:rsidRPr="009C1208">
        <w:rPr>
          <w:sz w:val="24"/>
        </w:rPr>
        <w:t>Test 1,2: Effectiveness of machine learning</w:t>
      </w:r>
      <w:bookmarkEnd w:id="139"/>
      <w:bookmarkEnd w:id="140"/>
    </w:p>
    <w:p w14:paraId="661B1714" w14:textId="77777777" w:rsidR="00575620" w:rsidRPr="009C1208" w:rsidRDefault="00575620" w:rsidP="00575620">
      <w:r w:rsidRPr="009C1208">
        <w:rPr>
          <w:noProof/>
          <w:lang w:eastAsia="en-GB"/>
        </w:rPr>
        <w:drawing>
          <wp:inline distT="0" distB="0" distL="0" distR="0" wp14:anchorId="5FBE661D" wp14:editId="26605129">
            <wp:extent cx="4476903" cy="268317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52306" cy="2728370"/>
                    </a:xfrm>
                    <a:prstGeom prst="rect">
                      <a:avLst/>
                    </a:prstGeom>
                  </pic:spPr>
                </pic:pic>
              </a:graphicData>
            </a:graphic>
          </wp:inline>
        </w:drawing>
      </w:r>
    </w:p>
    <w:p w14:paraId="3851573F" w14:textId="704A501F" w:rsidR="00575620" w:rsidRPr="009C1208" w:rsidRDefault="00575620" w:rsidP="00575620">
      <w:r w:rsidRPr="009C1208">
        <w:t xml:space="preserve">Since it is difficult to measure the effectiveness of machine learning using traditional </w:t>
      </w:r>
      <w:r w:rsidR="007B2FE3">
        <w:t>methods</w:t>
      </w:r>
      <w:r w:rsidRPr="009C1208">
        <w:t xml:space="preserve">, the best way would be to look at </w:t>
      </w:r>
      <w:r w:rsidRPr="000546E5">
        <w:rPr>
          <w:b/>
        </w:rPr>
        <w:t>statistics of its performance with time</w:t>
      </w:r>
      <w:r w:rsidRPr="009C1208">
        <w:t xml:space="preserve"> of one specific training case. Above is a graph where a population of </w:t>
      </w:r>
      <w:r w:rsidRPr="000546E5">
        <w:rPr>
          <w:b/>
        </w:rPr>
        <w:t>50 members</w:t>
      </w:r>
      <w:r w:rsidRPr="009C1208">
        <w:t xml:space="preserve"> are trained for </w:t>
      </w:r>
      <w:r w:rsidRPr="000546E5">
        <w:rPr>
          <w:b/>
        </w:rPr>
        <w:t>8 generations</w:t>
      </w:r>
      <w:r w:rsidRPr="009C1208">
        <w:t xml:space="preserve">, each lasting a </w:t>
      </w:r>
      <w:r w:rsidRPr="000546E5">
        <w:rPr>
          <w:b/>
        </w:rPr>
        <w:t>maximum of 820 seconds</w:t>
      </w:r>
      <w:r w:rsidRPr="009C1208">
        <w:t>.</w:t>
      </w:r>
    </w:p>
    <w:p w14:paraId="238CE4D4" w14:textId="47165E36" w:rsidR="00575620" w:rsidRPr="009C1208" w:rsidRDefault="00575620" w:rsidP="00575620">
      <w:r w:rsidRPr="009C1208">
        <w:t xml:space="preserve">As the graph of average fitness against generation number shows where the fitness represents the number of seconds survived by the cars, the average fitness increases substantially with each </w:t>
      </w:r>
      <w:r w:rsidRPr="009C1208">
        <w:lastRenderedPageBreak/>
        <w:t>generation and reaching 700 by the 8</w:t>
      </w:r>
      <w:r w:rsidRPr="009C1208">
        <w:rPr>
          <w:vertAlign w:val="superscript"/>
        </w:rPr>
        <w:t>th</w:t>
      </w:r>
      <w:r w:rsidRPr="009C1208">
        <w:t xml:space="preserve"> generation. As each generation takes a maximum of 820 seconds, achieving 700 in 8 generations is remarkable and shows that the algorithm is working well. The </w:t>
      </w:r>
      <w:r w:rsidRPr="000546E5">
        <w:rPr>
          <w:b/>
        </w:rPr>
        <w:t xml:space="preserve">overall increasing </w:t>
      </w:r>
      <w:r w:rsidR="000546E5" w:rsidRPr="000546E5">
        <w:rPr>
          <w:b/>
        </w:rPr>
        <w:t>gradient</w:t>
      </w:r>
      <w:r w:rsidRPr="009C1208">
        <w:t xml:space="preserve"> of the graph in this range also proves that the algorithm is working. </w:t>
      </w:r>
    </w:p>
    <w:p w14:paraId="6F3363CB" w14:textId="78BDCEFB" w:rsidR="00575620" w:rsidRPr="009C1208" w:rsidRDefault="00575620" w:rsidP="00B62ED9">
      <w:pPr>
        <w:pStyle w:val="Code"/>
      </w:pPr>
      <w:r w:rsidRPr="009C1208">
        <w:t xml:space="preserve">Note the decreased fitness on generation 5. This is normal for such algorithms as unexpected scenarios can occur due to the random nature of the simulations. The most important point is that the </w:t>
      </w:r>
      <w:r w:rsidR="009D2AE1">
        <w:t>performance</w:t>
      </w:r>
      <w:r w:rsidRPr="009C1208">
        <w:t xml:space="preserve"> should be increasing in general over a large range.</w:t>
      </w:r>
    </w:p>
    <w:p w14:paraId="2188473A" w14:textId="77777777" w:rsidR="00575620" w:rsidRPr="009C1208" w:rsidRDefault="00575620" w:rsidP="00575620"/>
    <w:p w14:paraId="0B8278FF" w14:textId="77777777" w:rsidR="00575620" w:rsidRPr="009C1208" w:rsidRDefault="00575620" w:rsidP="00575620">
      <w:pPr>
        <w:pStyle w:val="Heading2"/>
      </w:pPr>
      <w:bookmarkStart w:id="141" w:name="_Toc32537"/>
      <w:bookmarkStart w:id="142" w:name="_Toc720364"/>
      <w:r w:rsidRPr="009C1208">
        <w:t>Video evidence</w:t>
      </w:r>
      <w:bookmarkEnd w:id="141"/>
      <w:bookmarkEnd w:id="142"/>
    </w:p>
    <w:p w14:paraId="27688137" w14:textId="77777777" w:rsidR="00575620" w:rsidRPr="009C1208" w:rsidRDefault="00575620" w:rsidP="00575620"/>
    <w:p w14:paraId="6F31E5C2" w14:textId="20F6EDED" w:rsidR="00575620" w:rsidRPr="009C1208" w:rsidRDefault="009D2AE1" w:rsidP="00575620">
      <w:pPr>
        <w:sectPr w:rsidR="00575620" w:rsidRPr="009C1208" w:rsidSect="00033E03">
          <w:headerReference w:type="default" r:id="rId51"/>
          <w:type w:val="continuous"/>
          <w:pgSz w:w="12240" w:h="15840" w:code="1"/>
          <w:pgMar w:top="2098" w:right="1474" w:bottom="1797" w:left="1474" w:header="850" w:footer="720" w:gutter="0"/>
          <w:cols w:space="720"/>
          <w:docGrid w:linePitch="360"/>
        </w:sectPr>
      </w:pPr>
      <w:r>
        <w:t>Working of components which are hard to test through screenshots have also been tested in a video.</w:t>
      </w:r>
      <w:r w:rsidR="00C66404">
        <w:t xml:space="preserve"> Some sections such as extended training have been sped up</w:t>
      </w:r>
      <w:r w:rsidR="00433B64">
        <w:t>.</w:t>
      </w:r>
      <w:r w:rsidR="00C66404">
        <w:t xml:space="preserve"> Note that not all the sections have been covered. </w:t>
      </w:r>
    </w:p>
    <w:p w14:paraId="16D9E787" w14:textId="4120EDC3" w:rsidR="00C51827" w:rsidRPr="009C1208" w:rsidRDefault="00C51827" w:rsidP="00F36DCD">
      <w:pPr>
        <w:pStyle w:val="Heading1"/>
      </w:pPr>
      <w:bookmarkStart w:id="143" w:name="_Toc720365"/>
      <w:r w:rsidRPr="009C1208">
        <w:lastRenderedPageBreak/>
        <w:t>Evaluation</w:t>
      </w:r>
      <w:bookmarkEnd w:id="104"/>
      <w:bookmarkEnd w:id="143"/>
    </w:p>
    <w:p w14:paraId="5536AEFA" w14:textId="42BE17F2" w:rsidR="00E47FB6" w:rsidRPr="009C1208" w:rsidRDefault="00E47FB6" w:rsidP="00E47FB6">
      <w:r w:rsidRPr="009C1208">
        <w:t xml:space="preserve">With all aspects of my project covered, I will now evaluate the success considering my </w:t>
      </w:r>
      <w:r w:rsidRPr="009808D2">
        <w:rPr>
          <w:b/>
        </w:rPr>
        <w:t>initial objectiv</w:t>
      </w:r>
      <w:r w:rsidRPr="009C1208">
        <w:t xml:space="preserve">es and the </w:t>
      </w:r>
      <w:r w:rsidRPr="009808D2">
        <w:rPr>
          <w:b/>
        </w:rPr>
        <w:t>scope of the problem solved</w:t>
      </w:r>
      <w:r w:rsidRPr="009C1208">
        <w:t>.</w:t>
      </w:r>
      <w:r w:rsidR="00F05115">
        <w:t xml:space="preserve"> I will also </w:t>
      </w:r>
      <w:r w:rsidR="00A969BB">
        <w:t xml:space="preserve">describe some </w:t>
      </w:r>
      <w:r w:rsidR="00A969BB" w:rsidRPr="009808D2">
        <w:rPr>
          <w:b/>
        </w:rPr>
        <w:t>improvements</w:t>
      </w:r>
      <w:r w:rsidR="00A969BB">
        <w:t xml:space="preserve"> that could be made. This could be contributed by others once the software is </w:t>
      </w:r>
      <w:r w:rsidR="00A969BB" w:rsidRPr="009808D2">
        <w:rPr>
          <w:b/>
        </w:rPr>
        <w:t>open sourced</w:t>
      </w:r>
      <w:r w:rsidR="00A969BB">
        <w:t>.</w:t>
      </w:r>
    </w:p>
    <w:p w14:paraId="6ADC93BE" w14:textId="11CFF8B8" w:rsidR="00653F45" w:rsidRPr="009C1208" w:rsidRDefault="002D0062" w:rsidP="002D0062">
      <w:pPr>
        <w:pStyle w:val="Heading2"/>
      </w:pPr>
      <w:bookmarkStart w:id="144" w:name="_Toc720366"/>
      <w:r w:rsidRPr="009C1208">
        <w:t>User Interface</w:t>
      </w:r>
      <w:bookmarkEnd w:id="144"/>
    </w:p>
    <w:p w14:paraId="7A93C5F4" w14:textId="24C0D2D5" w:rsidR="00AA55FF" w:rsidRPr="009C1208" w:rsidRDefault="00951A96" w:rsidP="00CF58BA">
      <w:r w:rsidRPr="009C1208">
        <w:t xml:space="preserve">The </w:t>
      </w:r>
      <w:r w:rsidR="00995415" w:rsidRPr="009C1208">
        <w:t>HUD</w:t>
      </w:r>
      <w:r w:rsidRPr="009C1208">
        <w:t xml:space="preserve"> was intended to be </w:t>
      </w:r>
      <w:r w:rsidR="00B9304C" w:rsidRPr="009808D2">
        <w:rPr>
          <w:b/>
        </w:rPr>
        <w:t>simple</w:t>
      </w:r>
      <w:r w:rsidR="00374ADC" w:rsidRPr="009C1208">
        <w:t xml:space="preserve">, </w:t>
      </w:r>
      <w:r w:rsidR="00B9304C" w:rsidRPr="009808D2">
        <w:rPr>
          <w:b/>
        </w:rPr>
        <w:t>responsive</w:t>
      </w:r>
      <w:r w:rsidR="00374ADC" w:rsidRPr="009C1208">
        <w:t xml:space="preserve"> and able to </w:t>
      </w:r>
      <w:r w:rsidR="004B0142" w:rsidRPr="009808D2">
        <w:rPr>
          <w:b/>
        </w:rPr>
        <w:t>display</w:t>
      </w:r>
      <w:r w:rsidR="004B0142" w:rsidRPr="009C1208">
        <w:t xml:space="preserve"> any necessary information about the environment</w:t>
      </w:r>
      <w:r w:rsidR="00B9304C" w:rsidRPr="009C1208">
        <w:t>. These objectives</w:t>
      </w:r>
      <w:r w:rsidR="004B0142" w:rsidRPr="009C1208">
        <w:t xml:space="preserve"> have been met as the </w:t>
      </w:r>
      <w:r w:rsidR="007A01BA" w:rsidRPr="009C1208">
        <w:t xml:space="preserve">HUD is displayed in the top right corner of the screen and does not </w:t>
      </w:r>
      <w:r w:rsidR="00CF58BA" w:rsidRPr="009C1208">
        <w:t xml:space="preserve">take up much of the screen. </w:t>
      </w:r>
      <w:r w:rsidR="00167E8C" w:rsidRPr="009C1208">
        <w:t xml:space="preserve">The current generation, time and number or cars alive on that frame are displayed in the HUD. </w:t>
      </w:r>
      <w:r w:rsidR="00CF58BA" w:rsidRPr="009C1208">
        <w:t>The HUD has a 60Hz refresh rate, in sync with the environment rendering engine. This provides real-time information to display the information for that each frame.</w:t>
      </w:r>
      <w:r w:rsidR="00F508FE" w:rsidRPr="009C1208">
        <w:t xml:space="preserve"> </w:t>
      </w:r>
    </w:p>
    <w:p w14:paraId="21B80628" w14:textId="3D248549" w:rsidR="00AD0EF8" w:rsidRPr="009C1208" w:rsidRDefault="00AA55FF" w:rsidP="00AD0EF8">
      <w:r w:rsidRPr="009C1208">
        <w:t xml:space="preserve">The </w:t>
      </w:r>
      <w:r w:rsidR="004A372B" w:rsidRPr="009C1208">
        <w:t>HUD,</w:t>
      </w:r>
      <w:r w:rsidRPr="009C1208">
        <w:t xml:space="preserve"> </w:t>
      </w:r>
      <w:r w:rsidR="00556A2D" w:rsidRPr="009C1208">
        <w:t xml:space="preserve">however, does not display more detailed info such as the </w:t>
      </w:r>
      <w:r w:rsidR="00556A2D" w:rsidRPr="00504DDB">
        <w:rPr>
          <w:b/>
        </w:rPr>
        <w:t>structure</w:t>
      </w:r>
      <w:r w:rsidR="00556A2D" w:rsidRPr="009C1208">
        <w:t xml:space="preserve"> </w:t>
      </w:r>
      <w:r w:rsidR="00556A2D" w:rsidRPr="00767B75">
        <w:rPr>
          <w:b/>
        </w:rPr>
        <w:t>of the neural networks</w:t>
      </w:r>
      <w:r w:rsidR="00556A2D" w:rsidRPr="009C1208">
        <w:t xml:space="preserve"> used or</w:t>
      </w:r>
      <w:r w:rsidR="00D83F6B" w:rsidRPr="009C1208">
        <w:t xml:space="preserve"> sensor data for the cars</w:t>
      </w:r>
      <w:r w:rsidR="000712BD" w:rsidRPr="009C1208">
        <w:t xml:space="preserve">. </w:t>
      </w:r>
      <w:r w:rsidR="00390E74" w:rsidRPr="009C1208">
        <w:t>Another</w:t>
      </w:r>
      <w:r w:rsidR="000712BD" w:rsidRPr="009C1208">
        <w:t xml:space="preserve"> improvement would be the addition of</w:t>
      </w:r>
      <w:r w:rsidR="00390E74" w:rsidRPr="009C1208">
        <w:t xml:space="preserve"> buttons</w:t>
      </w:r>
      <w:r w:rsidR="00AD0EF8" w:rsidRPr="009C1208">
        <w:t xml:space="preserve"> to process user input, such as pressing a button or detect the pressing of a key to take further action such as speeding it up or loading a file.</w:t>
      </w:r>
      <w:r w:rsidR="00390E74" w:rsidRPr="009C1208">
        <w:t xml:space="preserve"> However, the program can easily be modified due to its </w:t>
      </w:r>
      <w:r w:rsidR="00390E74" w:rsidRPr="00504DDB">
        <w:rPr>
          <w:b/>
        </w:rPr>
        <w:t>modular design</w:t>
      </w:r>
      <w:r w:rsidR="00390E74" w:rsidRPr="009C1208">
        <w:t xml:space="preserve"> to be </w:t>
      </w:r>
      <w:r w:rsidR="00AF7E48" w:rsidRPr="009C1208">
        <w:t xml:space="preserve">display any information </w:t>
      </w:r>
      <w:r w:rsidR="00283C68" w:rsidRPr="009C1208">
        <w:t>necessary</w:t>
      </w:r>
      <w:r w:rsidR="00AF7E48" w:rsidRPr="009C1208">
        <w:t xml:space="preserve"> for training.</w:t>
      </w:r>
    </w:p>
    <w:p w14:paraId="4386173A" w14:textId="03633905" w:rsidR="00AD0EF8" w:rsidRPr="009C1208" w:rsidRDefault="00AD0EF8" w:rsidP="00AD0EF8">
      <w:r w:rsidRPr="009C1208">
        <w:t>The graph has met my objectives as it displays precisely what is needed to monitor overall success from a higher level by only observing the results from successive generations. This information allows the user to notice the effects of their inputted parameters.</w:t>
      </w:r>
      <w:r w:rsidR="00AF7E48" w:rsidRPr="009C1208">
        <w:t xml:space="preserve"> </w:t>
      </w:r>
      <w:r w:rsidRPr="009C1208">
        <w:t xml:space="preserve">I think this can be improved by again, providing more specific information to the user. </w:t>
      </w:r>
      <w:r w:rsidR="00F72F75">
        <w:t>There</w:t>
      </w:r>
      <w:r w:rsidRPr="009C1208">
        <w:t xml:space="preserve"> could be </w:t>
      </w:r>
      <w:r w:rsidRPr="00767B75">
        <w:rPr>
          <w:b/>
        </w:rPr>
        <w:t>additional graphs</w:t>
      </w:r>
      <w:r w:rsidRPr="009C1208">
        <w:t xml:space="preserve"> to show best fitness from the population, or to visualize individual performance of each car.</w:t>
      </w:r>
      <w:r w:rsidR="003E1922" w:rsidRPr="009C1208">
        <w:t xml:space="preserve"> </w:t>
      </w:r>
      <w:r w:rsidRPr="009C1208">
        <w:t xml:space="preserve">This could be further improved by </w:t>
      </w:r>
      <w:r w:rsidR="00C2081F">
        <w:t>providing</w:t>
      </w:r>
      <w:r w:rsidRPr="009C1208">
        <w:t xml:space="preserve"> more precise details about the environment such as sensor data from each car and colour coded information.</w:t>
      </w:r>
    </w:p>
    <w:p w14:paraId="0C020CC3" w14:textId="0E0D5021" w:rsidR="00AD0EF8" w:rsidRPr="009C1208" w:rsidRDefault="00AD0EF8" w:rsidP="00AD0EF8">
      <w:r w:rsidRPr="009C1208">
        <w:t xml:space="preserve">The Pygame window </w:t>
      </w:r>
      <w:proofErr w:type="gramStart"/>
      <w:r w:rsidRPr="009C1208">
        <w:t>is able to</w:t>
      </w:r>
      <w:proofErr w:type="gramEnd"/>
      <w:r w:rsidRPr="009C1208">
        <w:t xml:space="preserve"> respond to user inputs without any delay. This is achieved by using an </w:t>
      </w:r>
      <w:r w:rsidRPr="00945B22">
        <w:rPr>
          <w:b/>
        </w:rPr>
        <w:t>event queue</w:t>
      </w:r>
      <w:r w:rsidRPr="009C1208">
        <w:t xml:space="preserve"> which is processed after rendering each frame, i.e. 60 times a second.</w:t>
      </w:r>
      <w:r w:rsidR="00895328" w:rsidRPr="009C1208">
        <w:t xml:space="preserve"> Hence, the Pygame window is extremely responsive to user input even during the training process. </w:t>
      </w:r>
      <w:r w:rsidR="004A372B" w:rsidRPr="009C1208">
        <w:t>This,</w:t>
      </w:r>
      <w:r w:rsidRPr="009C1208">
        <w:t xml:space="preserve"> </w:t>
      </w:r>
      <w:r w:rsidR="004A372B" w:rsidRPr="009C1208">
        <w:t>however,</w:t>
      </w:r>
      <w:r w:rsidRPr="009C1208">
        <w:t xml:space="preserve"> is not true for the matplotlib graph visual as it processes user inputs in its own thread.</w:t>
      </w:r>
      <w:r w:rsidR="00783009">
        <w:t xml:space="preserve"> This occasionally results in the graph crash</w:t>
      </w:r>
      <w:r w:rsidR="00B53717">
        <w:t>ing</w:t>
      </w:r>
      <w:r w:rsidR="00783009">
        <w:t xml:space="preserve"> when </w:t>
      </w:r>
      <w:r w:rsidR="00B53717">
        <w:t>commands are sent when it is rendering.</w:t>
      </w:r>
      <w:r w:rsidRPr="009C1208">
        <w:t xml:space="preserve"> To improve my system, I could either create my own graph plotting module or introduce an event queue for the graph to </w:t>
      </w:r>
      <w:r w:rsidRPr="00945B22">
        <w:rPr>
          <w:b/>
        </w:rPr>
        <w:t xml:space="preserve">improve </w:t>
      </w:r>
      <w:r w:rsidR="00945B22" w:rsidRPr="00945B22">
        <w:rPr>
          <w:b/>
        </w:rPr>
        <w:t>responsiveness</w:t>
      </w:r>
      <w:r w:rsidRPr="009C1208">
        <w:t>.</w:t>
      </w:r>
    </w:p>
    <w:p w14:paraId="0981A214" w14:textId="43BFB314" w:rsidR="006E050B" w:rsidRPr="009C1208" w:rsidRDefault="006E050B" w:rsidP="006E5ADA"/>
    <w:p w14:paraId="2C45DDC9" w14:textId="041E67CE" w:rsidR="006E050B" w:rsidRPr="009C1208" w:rsidRDefault="00C17FCC" w:rsidP="00C17FCC">
      <w:pPr>
        <w:pStyle w:val="Heading2"/>
      </w:pPr>
      <w:bookmarkStart w:id="145" w:name="_Toc720367"/>
      <w:r w:rsidRPr="009C1208">
        <w:lastRenderedPageBreak/>
        <w:t>Neural Network</w:t>
      </w:r>
      <w:bookmarkEnd w:id="145"/>
    </w:p>
    <w:p w14:paraId="1912AA4D" w14:textId="7106A3A2" w:rsidR="00713301" w:rsidRPr="009C1208" w:rsidRDefault="00AD0EF8" w:rsidP="00AD0EF8">
      <w:r w:rsidRPr="009C1208">
        <w:t xml:space="preserve">The neural network functions perfectly as it was designed as a </w:t>
      </w:r>
      <w:r w:rsidRPr="00945B22">
        <w:rPr>
          <w:b/>
        </w:rPr>
        <w:t>standalone module</w:t>
      </w:r>
      <w:r w:rsidRPr="009C1208">
        <w:t xml:space="preserve"> to act as a ‘brain’ for each car. </w:t>
      </w:r>
      <w:r w:rsidR="00AB413E" w:rsidRPr="009C1208">
        <w:t xml:space="preserve">It processes the data from the </w:t>
      </w:r>
      <w:r w:rsidR="00E356E6" w:rsidRPr="009C1208">
        <w:t xml:space="preserve">sensor inputs and outputs a decision to steer the car as intended. The decision </w:t>
      </w:r>
      <w:r w:rsidR="008930EE" w:rsidRPr="009C1208">
        <w:t xml:space="preserve">is specific to this </w:t>
      </w:r>
      <w:r w:rsidR="00342864" w:rsidRPr="009C1208">
        <w:t>scenario</w:t>
      </w:r>
      <w:r w:rsidR="008930EE" w:rsidRPr="009C1208">
        <w:t xml:space="preserve"> and can be modified</w:t>
      </w:r>
      <w:r w:rsidR="00342864" w:rsidRPr="009C1208">
        <w:t xml:space="preserve"> to represent a decision for any </w:t>
      </w:r>
      <w:r w:rsidR="00283C68" w:rsidRPr="009C1208">
        <w:t>scenario</w:t>
      </w:r>
      <w:r w:rsidR="00342864" w:rsidRPr="009C1208">
        <w:t xml:space="preserve"> my changing the </w:t>
      </w:r>
      <w:proofErr w:type="spellStart"/>
      <w:r w:rsidR="00342864" w:rsidRPr="00945B22">
        <w:rPr>
          <w:b/>
        </w:rPr>
        <w:t>get_</w:t>
      </w:r>
      <w:proofErr w:type="gramStart"/>
      <w:r w:rsidR="00342864" w:rsidRPr="00945B22">
        <w:rPr>
          <w:b/>
        </w:rPr>
        <w:t>decision</w:t>
      </w:r>
      <w:proofErr w:type="spellEnd"/>
      <w:r w:rsidR="00342864" w:rsidRPr="00945B22">
        <w:rPr>
          <w:b/>
        </w:rPr>
        <w:t>(</w:t>
      </w:r>
      <w:proofErr w:type="gramEnd"/>
      <w:r w:rsidR="00342864" w:rsidRPr="00945B22">
        <w:rPr>
          <w:b/>
        </w:rPr>
        <w:t>)</w:t>
      </w:r>
      <w:r w:rsidR="00342864" w:rsidRPr="009C1208">
        <w:t xml:space="preserve"> method.</w:t>
      </w:r>
      <w:r w:rsidR="00713301" w:rsidRPr="009C1208">
        <w:t xml:space="preserve"> </w:t>
      </w:r>
    </w:p>
    <w:p w14:paraId="7824FD56" w14:textId="12003030" w:rsidR="00B831B7" w:rsidRPr="009C1208" w:rsidRDefault="00B831B7" w:rsidP="00B831B7">
      <w:r w:rsidRPr="009C1208">
        <w:t xml:space="preserve">Currently, the actions the network can perform are </w:t>
      </w:r>
      <w:r w:rsidRPr="00945B22">
        <w:rPr>
          <w:b/>
        </w:rPr>
        <w:t>limited to steering</w:t>
      </w:r>
      <w:r w:rsidRPr="009C1208">
        <w:t>.</w:t>
      </w:r>
      <w:r w:rsidR="0006483B" w:rsidRPr="009C1208">
        <w:t xml:space="preserve"> Even though this is fine for </w:t>
      </w:r>
      <w:r w:rsidR="00770219" w:rsidRPr="009C1208">
        <w:t xml:space="preserve">a simple training model, this would not be accurate for </w:t>
      </w:r>
      <w:r w:rsidR="00625255" w:rsidRPr="009C1208">
        <w:t>a real-driving case.</w:t>
      </w:r>
      <w:r w:rsidRPr="009C1208">
        <w:t xml:space="preserve"> One major improvement could be allowing more precise control by allowing the neural network to </w:t>
      </w:r>
      <w:r w:rsidRPr="00945B22">
        <w:rPr>
          <w:b/>
        </w:rPr>
        <w:t>accelerate, brake and stop</w:t>
      </w:r>
      <w:r w:rsidRPr="009C1208">
        <w:t xml:space="preserve"> in the environment. This would however require an overall improvement of the system as more information would be required by the neural network to compute more precise controls.</w:t>
      </w:r>
    </w:p>
    <w:p w14:paraId="7A11C8CA" w14:textId="0C585A7E" w:rsidR="006E050B" w:rsidRPr="009C1208" w:rsidRDefault="00AD0EF8" w:rsidP="006E5ADA">
      <w:r w:rsidRPr="009C1208">
        <w:t xml:space="preserve">The neural networks are initialised with random numbers from a </w:t>
      </w:r>
      <w:r w:rsidRPr="00945B22">
        <w:rPr>
          <w:b/>
        </w:rPr>
        <w:t>normal distribution</w:t>
      </w:r>
      <w:r w:rsidRPr="009C1208">
        <w:t xml:space="preserve"> for each weight in their structure as intended to produce a random initial population.</w:t>
      </w:r>
      <w:r w:rsidR="00F679D6" w:rsidRPr="009C1208">
        <w:t xml:space="preserve"> </w:t>
      </w:r>
      <w:r w:rsidRPr="009C1208">
        <w:t xml:space="preserve">To further improve my algorithm, I could consider a </w:t>
      </w:r>
      <w:r w:rsidRPr="009F1982">
        <w:rPr>
          <w:b/>
        </w:rPr>
        <w:t>better initial population</w:t>
      </w:r>
      <w:r w:rsidRPr="009C1208">
        <w:t xml:space="preserve"> by starting with the most optimum combination of weights for the neural networks. This could be achieved by using statistical models to limit the search space and decrease the time required to find the solution. However, this would be </w:t>
      </w:r>
      <w:r w:rsidR="000403C7" w:rsidRPr="009C1208">
        <w:t>unnecessary</w:t>
      </w:r>
      <w:r w:rsidR="00084296" w:rsidRPr="009C1208">
        <w:t xml:space="preserve"> for the scope of this project and could be added for </w:t>
      </w:r>
      <w:r w:rsidR="00B831B7" w:rsidRPr="009C1208">
        <w:t xml:space="preserve">training </w:t>
      </w:r>
      <w:r w:rsidR="00F60BEF">
        <w:t>more complex networks</w:t>
      </w:r>
      <w:r w:rsidR="00B831B7" w:rsidRPr="009C1208">
        <w:t>.</w:t>
      </w:r>
    </w:p>
    <w:p w14:paraId="343C24D4" w14:textId="0CB134E1" w:rsidR="00071B48" w:rsidRPr="009C1208" w:rsidRDefault="00071B48" w:rsidP="00071B48">
      <w:pPr>
        <w:pStyle w:val="Heading2"/>
      </w:pPr>
      <w:bookmarkStart w:id="146" w:name="_Toc720368"/>
      <w:r w:rsidRPr="009C1208">
        <w:t>Genetic Algorithm</w:t>
      </w:r>
      <w:bookmarkEnd w:id="146"/>
    </w:p>
    <w:p w14:paraId="6E2191C5" w14:textId="765093AF" w:rsidR="00AD0EF8" w:rsidRPr="009C1208" w:rsidRDefault="00AD0EF8" w:rsidP="00AD0EF8">
      <w:r w:rsidRPr="009C1208">
        <w:t xml:space="preserve">The genetic algorithm is responsible for running the entire process until a suitable solution is found. It </w:t>
      </w:r>
      <w:proofErr w:type="gramStart"/>
      <w:r w:rsidRPr="009C1208">
        <w:t>is able to</w:t>
      </w:r>
      <w:proofErr w:type="gramEnd"/>
      <w:r w:rsidRPr="009C1208">
        <w:t xml:space="preserve"> create </w:t>
      </w:r>
      <w:r w:rsidR="00554A0A" w:rsidRPr="009C1208">
        <w:t>an</w:t>
      </w:r>
      <w:r w:rsidRPr="009C1208">
        <w:t xml:space="preserve"> </w:t>
      </w:r>
      <w:r w:rsidRPr="009F1982">
        <w:rPr>
          <w:b/>
        </w:rPr>
        <w:t>initial population</w:t>
      </w:r>
      <w:r w:rsidRPr="009C1208">
        <w:t xml:space="preserve"> of neural networks, </w:t>
      </w:r>
      <w:r w:rsidRPr="009F1982">
        <w:rPr>
          <w:b/>
        </w:rPr>
        <w:t>evaluate</w:t>
      </w:r>
      <w:r w:rsidRPr="009C1208">
        <w:t xml:space="preserve"> them and use </w:t>
      </w:r>
      <w:r w:rsidRPr="009F1982">
        <w:rPr>
          <w:b/>
        </w:rPr>
        <w:t>crossover</w:t>
      </w:r>
      <w:r w:rsidRPr="009C1208">
        <w:t xml:space="preserve"> to create a better population.</w:t>
      </w:r>
      <w:r w:rsidR="00B86DC8" w:rsidRPr="009C1208">
        <w:t xml:space="preserve"> </w:t>
      </w:r>
      <w:r w:rsidR="00970E40" w:rsidRPr="009C1208">
        <w:t xml:space="preserve">The </w:t>
      </w:r>
      <w:r w:rsidR="00840204">
        <w:t>techniques</w:t>
      </w:r>
      <w:r w:rsidR="00970E40" w:rsidRPr="009C1208">
        <w:t xml:space="preserve"> used in a genetic algorithm are hard to evaluate </w:t>
      </w:r>
      <w:r w:rsidR="005A5273" w:rsidRPr="009C1208">
        <w:t xml:space="preserve">as there is no perfect solution. </w:t>
      </w:r>
      <w:r w:rsidR="00976D96" w:rsidRPr="009C1208">
        <w:t>Therefore</w:t>
      </w:r>
      <w:r w:rsidR="005A5273" w:rsidRPr="009C1208">
        <w:t>,</w:t>
      </w:r>
      <w:r w:rsidR="007455C4" w:rsidRPr="009C1208">
        <w:t xml:space="preserve"> the only way is to evaluate the results produced</w:t>
      </w:r>
      <w:r w:rsidR="00592858" w:rsidRPr="009C1208">
        <w:t xml:space="preserve"> and tweaking the variables until successful results are produced</w:t>
      </w:r>
      <w:r w:rsidR="007455C4" w:rsidRPr="009C1208">
        <w:t>.</w:t>
      </w:r>
    </w:p>
    <w:p w14:paraId="372D33A0" w14:textId="67A94676" w:rsidR="00AD0EF8" w:rsidRPr="009C1208" w:rsidRDefault="00AD0EF8" w:rsidP="00AD0EF8">
      <w:r w:rsidRPr="009C1208">
        <w:t xml:space="preserve">The genetic algorithm </w:t>
      </w:r>
      <w:r w:rsidRPr="009F1982">
        <w:rPr>
          <w:b/>
        </w:rPr>
        <w:t>explicitly marks</w:t>
      </w:r>
      <w:r w:rsidRPr="009C1208">
        <w:t xml:space="preserve"> the best solution from the previous generation by colouring its corresponding car in green.</w:t>
      </w:r>
      <w:r w:rsidR="00872A76" w:rsidRPr="009C1208">
        <w:t xml:space="preserve"> </w:t>
      </w:r>
      <w:r w:rsidRPr="009C1208">
        <w:t xml:space="preserve">An improvement on this system could be to extend the marking of solutions to </w:t>
      </w:r>
      <w:r w:rsidRPr="009F1982">
        <w:rPr>
          <w:b/>
        </w:rPr>
        <w:t>different species</w:t>
      </w:r>
      <w:r w:rsidRPr="009C1208">
        <w:t xml:space="preserve">, and colour coding them differently to differentiate between the diversity of </w:t>
      </w:r>
      <w:r w:rsidR="00DA2047">
        <w:t>techniques</w:t>
      </w:r>
      <w:r w:rsidRPr="009C1208">
        <w:t xml:space="preserve"> the algorithm develops </w:t>
      </w:r>
      <w:r w:rsidR="00DA2047">
        <w:t xml:space="preserve">to </w:t>
      </w:r>
      <w:r w:rsidRPr="009C1208">
        <w:t>drive.</w:t>
      </w:r>
      <w:r w:rsidR="00872A76" w:rsidRPr="009C1208">
        <w:t xml:space="preserve"> This would allow the user to choose from different methods of collision avoidance.</w:t>
      </w:r>
      <w:r w:rsidR="00913531" w:rsidRPr="009C1208">
        <w:t xml:space="preserve"> For example, one model </w:t>
      </w:r>
      <w:r w:rsidR="00DA2047">
        <w:t xml:space="preserve">might choose to avoid obstacles while maintaining the </w:t>
      </w:r>
      <w:r w:rsidR="00DA2047" w:rsidRPr="009F1982">
        <w:rPr>
          <w:b/>
        </w:rPr>
        <w:t>shortest distance</w:t>
      </w:r>
      <w:r w:rsidR="00DA2047">
        <w:t xml:space="preserve"> to it as possible whereas another might attempt to get as </w:t>
      </w:r>
      <w:r w:rsidR="00DA2047" w:rsidRPr="009F1982">
        <w:rPr>
          <w:b/>
        </w:rPr>
        <w:t>far from them</w:t>
      </w:r>
      <w:r w:rsidR="00DA2047">
        <w:t xml:space="preserve"> as possible</w:t>
      </w:r>
      <w:r w:rsidR="00763251" w:rsidRPr="009C1208">
        <w:t>.</w:t>
      </w:r>
    </w:p>
    <w:p w14:paraId="2A25C8A4" w14:textId="0FA8717A" w:rsidR="00AD0EF8" w:rsidRPr="009C1208" w:rsidRDefault="00AD0EF8" w:rsidP="00AD0EF8">
      <w:r w:rsidRPr="009C1208">
        <w:t>Crossover and mutation are responsible for creating a similar but slightly different and better child for the next generation. This is functioning as intended as demonstrated in testing and resulting in improving the solution each generation.</w:t>
      </w:r>
      <w:r w:rsidR="009F0FDE" w:rsidRPr="009C1208">
        <w:t xml:space="preserve"> </w:t>
      </w:r>
      <w:r w:rsidRPr="009C1208">
        <w:t xml:space="preserve">The probability values and specifics of the algorithm can </w:t>
      </w:r>
      <w:r w:rsidRPr="009C1208">
        <w:lastRenderedPageBreak/>
        <w:t>be modified for the problem that is being undertaken.</w:t>
      </w:r>
      <w:r w:rsidR="004854B3" w:rsidRPr="009C1208">
        <w:t xml:space="preserve"> </w:t>
      </w:r>
      <w:r w:rsidR="00F97CF1" w:rsidRPr="009C1208">
        <w:t>There is no perfect crossover or mutation algorithms hence, they will need to be tested for the use case and modified accordingly.</w:t>
      </w:r>
    </w:p>
    <w:p w14:paraId="068F05E9" w14:textId="1B3E60B4" w:rsidR="00AD0EF8" w:rsidRPr="009C1208" w:rsidRDefault="00AD0EF8" w:rsidP="00AD0EF8">
      <w:r w:rsidRPr="009C1208">
        <w:t xml:space="preserve">The algorithm runs </w:t>
      </w:r>
      <w:r w:rsidRPr="009D6C14">
        <w:rPr>
          <w:b/>
        </w:rPr>
        <w:t>indefinitely</w:t>
      </w:r>
      <w:r w:rsidRPr="009C1208">
        <w:t xml:space="preserve"> until a suitable solution is found. Therefore, depending on the minimum criteria specified by the user, the algorithm could take a different amount of time to produce a solution.</w:t>
      </w:r>
      <w:r w:rsidR="00A460CD" w:rsidRPr="009C1208">
        <w:t xml:space="preserve"> The time </w:t>
      </w:r>
      <w:r w:rsidR="008D08C4" w:rsidRPr="009C1208">
        <w:t xml:space="preserve">taken to produce a solution heavily varies with the problem complexity and changes in variables. For a problem the variables such as POOL_SIZE and </w:t>
      </w:r>
      <w:r w:rsidR="004854B3" w:rsidRPr="009C1208">
        <w:t xml:space="preserve">TIME_LIMIT will need to be modified to find a solution in an acceptable </w:t>
      </w:r>
      <w:r w:rsidR="00283C68" w:rsidRPr="009C1208">
        <w:t>amount</w:t>
      </w:r>
      <w:r w:rsidR="004854B3" w:rsidRPr="009C1208">
        <w:t xml:space="preserve"> of time.</w:t>
      </w:r>
    </w:p>
    <w:p w14:paraId="1E467E13" w14:textId="5E2191FD" w:rsidR="000C2FD5" w:rsidRPr="009C1208" w:rsidRDefault="000C2FD5" w:rsidP="000C2FD5">
      <w:pPr>
        <w:pStyle w:val="Heading2"/>
      </w:pPr>
      <w:bookmarkStart w:id="147" w:name="_Toc720369"/>
      <w:r w:rsidRPr="009C1208">
        <w:t>Environment</w:t>
      </w:r>
      <w:bookmarkEnd w:id="147"/>
    </w:p>
    <w:p w14:paraId="57425779" w14:textId="2A7C66EE" w:rsidR="00AD0EF8" w:rsidRPr="009C1208" w:rsidRDefault="00AD0EF8" w:rsidP="00AD0EF8">
      <w:r w:rsidRPr="009C1208">
        <w:t xml:space="preserve">Obstacles are generated randomly on each generation. The obstacles also spawn outside the car spawn area to prevent collision on initialisation. This </w:t>
      </w:r>
      <w:r w:rsidR="00773748">
        <w:t>reduces anomalies caused obstacles spawning on top of cars</w:t>
      </w:r>
      <w:r w:rsidRPr="009C1208">
        <w:t>.</w:t>
      </w:r>
      <w:r w:rsidR="00705203" w:rsidRPr="009C1208">
        <w:t xml:space="preserve"> </w:t>
      </w:r>
      <w:r w:rsidRPr="009D6C14">
        <w:rPr>
          <w:b/>
        </w:rPr>
        <w:t>Pixel perfect collision detection</w:t>
      </w:r>
      <w:r w:rsidRPr="009C1208">
        <w:t xml:space="preserve"> is achieved in the environment allowing accurate training of the algorithm. The correct translation of the data such as car heading and coordinates into the environment also suggest that all the mathematical functions used to perform the calculations are working correctly.</w:t>
      </w:r>
      <w:r w:rsidR="002712AD" w:rsidRPr="009C1208">
        <w:t xml:space="preserve"> </w:t>
      </w:r>
      <w:r w:rsidRPr="009C1208">
        <w:t xml:space="preserve">The collision detection can be </w:t>
      </w:r>
      <w:r w:rsidR="00A1575F">
        <w:t>optimise</w:t>
      </w:r>
      <w:r w:rsidRPr="009C1208">
        <w:t>d further to reduce the training time</w:t>
      </w:r>
      <w:r w:rsidR="00870BC0">
        <w:t xml:space="preserve"> as most of the time is spent evaluating this</w:t>
      </w:r>
      <w:r w:rsidRPr="009C1208">
        <w:t xml:space="preserve">. Additional techniques such as processing overlapping cars only once can reduce the overall computation time for the algorithm. </w:t>
      </w:r>
    </w:p>
    <w:p w14:paraId="763933AF" w14:textId="7DFD9CDE" w:rsidR="00AD0EF8" w:rsidRPr="009C1208" w:rsidRDefault="00AD0EF8" w:rsidP="00AD0EF8">
      <w:r w:rsidRPr="009C1208">
        <w:t xml:space="preserve">The sensors return the correct values as demonstrated in testing. The neural networks can establish a pattern in the inputs from the sensors. This suggests that the sensors in the environment are working correctly. </w:t>
      </w:r>
      <w:r w:rsidR="002712AD" w:rsidRPr="009C1208">
        <w:t xml:space="preserve"> </w:t>
      </w:r>
      <w:r w:rsidRPr="009C1208">
        <w:t>This can be further improved by providing more data such as position and angle to the neural networks. This might allow the algorithm to establish better patterns in the data.</w:t>
      </w:r>
    </w:p>
    <w:p w14:paraId="1753A93A" w14:textId="09580F05" w:rsidR="00AD0EF8" w:rsidRPr="009C1208" w:rsidRDefault="00AD0EF8" w:rsidP="00AD0EF8">
      <w:r w:rsidRPr="009C1208">
        <w:t xml:space="preserve">As shown in the video, the cars are controlled completely by the decisions made by the neural networks. The environment </w:t>
      </w:r>
      <w:proofErr w:type="gramStart"/>
      <w:r w:rsidRPr="009C1208">
        <w:t>is able to</w:t>
      </w:r>
      <w:proofErr w:type="gramEnd"/>
      <w:r w:rsidRPr="009C1208">
        <w:t xml:space="preserve"> represent this decision in the environment accurately.</w:t>
      </w:r>
      <w:r w:rsidR="00524F1D" w:rsidRPr="009C1208">
        <w:t xml:space="preserve"> </w:t>
      </w:r>
      <w:r w:rsidRPr="009C1208">
        <w:t xml:space="preserve">As discussed previously, additional functionality can be added to the system to allow the AI more precise control of the driving such as </w:t>
      </w:r>
      <w:r w:rsidRPr="00BF0385">
        <w:rPr>
          <w:b/>
        </w:rPr>
        <w:t>acceleration, braking and stopping</w:t>
      </w:r>
      <w:r w:rsidRPr="009C1208">
        <w:t>.</w:t>
      </w:r>
    </w:p>
    <w:p w14:paraId="1244D5F6" w14:textId="7B7973AF" w:rsidR="00524F1D" w:rsidRDefault="00245D2F" w:rsidP="00AD0EF8">
      <w:r w:rsidRPr="009C1208">
        <w:t>The environment used to train this model has been created in Pygame. Due to this</w:t>
      </w:r>
      <w:r w:rsidR="00833CAF" w:rsidRPr="009C1208">
        <w:t>,</w:t>
      </w:r>
      <w:r w:rsidRPr="009C1208">
        <w:t xml:space="preserve"> the physics</w:t>
      </w:r>
      <w:r w:rsidR="00833CAF" w:rsidRPr="009C1208">
        <w:t xml:space="preserve"> in the environment are very simple and will need to be </w:t>
      </w:r>
      <w:r w:rsidR="005F21DD">
        <w:t>greatly</w:t>
      </w:r>
      <w:r w:rsidR="00833CAF" w:rsidRPr="009C1208">
        <w:t xml:space="preserve"> improved for a real use case.</w:t>
      </w:r>
      <w:r w:rsidR="001B3D97" w:rsidRPr="009C1208">
        <w:t xml:space="preserve"> For this, more complicated environment engines such as Unity3D can be used. Due to the </w:t>
      </w:r>
      <w:r w:rsidR="001B3D97" w:rsidRPr="00BF0385">
        <w:rPr>
          <w:b/>
        </w:rPr>
        <w:t>modular nature</w:t>
      </w:r>
      <w:r w:rsidR="001B3D97" w:rsidRPr="009C1208">
        <w:t xml:space="preserve"> of my code, the training </w:t>
      </w:r>
      <w:r w:rsidR="00FD2BE3" w:rsidRPr="009C1208">
        <w:t>and neural network modules</w:t>
      </w:r>
      <w:r w:rsidR="001B3D97" w:rsidRPr="009C1208">
        <w:t xml:space="preserve"> can be ported to any other </w:t>
      </w:r>
      <w:r w:rsidR="00FD2BE3" w:rsidRPr="009C1208">
        <w:t>environment.</w:t>
      </w:r>
    </w:p>
    <w:p w14:paraId="7D57EB92" w14:textId="77777777" w:rsidR="000F41BD" w:rsidRPr="009C1208" w:rsidRDefault="000F41BD" w:rsidP="00AD0EF8"/>
    <w:p w14:paraId="5F9244B5" w14:textId="77A777DC" w:rsidR="002E06A4" w:rsidRPr="009C1208" w:rsidRDefault="002E06A4" w:rsidP="002E06A4">
      <w:pPr>
        <w:pStyle w:val="Heading2"/>
      </w:pPr>
      <w:bookmarkStart w:id="148" w:name="_Toc720370"/>
      <w:r w:rsidRPr="009C1208">
        <w:t>Conclusion</w:t>
      </w:r>
      <w:bookmarkEnd w:id="148"/>
    </w:p>
    <w:p w14:paraId="49BAF9A5" w14:textId="25081BE4" w:rsidR="00C809C7" w:rsidRPr="009C1208" w:rsidRDefault="00C809C7" w:rsidP="0021178B">
      <w:r w:rsidRPr="009C1208">
        <w:t>Overall, I think my objectives were appropriate for this project as they were able to challenge me and keep me interested throughout development. I think these objectives were met to a suitable    extent to create a complete system that performs exactly what it is supposed to.</w:t>
      </w:r>
    </w:p>
    <w:p w14:paraId="3069677A" w14:textId="5BCE18EB" w:rsidR="00670A14" w:rsidRPr="009C1208" w:rsidRDefault="00670A14" w:rsidP="0021178B">
      <w:r w:rsidRPr="009C1208">
        <w:lastRenderedPageBreak/>
        <w:t xml:space="preserve">I was able to produce a </w:t>
      </w:r>
      <w:r w:rsidR="00C42CA1" w:rsidRPr="00BF0385">
        <w:rPr>
          <w:b/>
        </w:rPr>
        <w:t>modular program</w:t>
      </w:r>
      <w:r w:rsidR="00C42CA1" w:rsidRPr="009C1208">
        <w:t xml:space="preserve"> that can create </w:t>
      </w:r>
      <w:r w:rsidR="00C42CA1" w:rsidRPr="00BF0385">
        <w:rPr>
          <w:b/>
        </w:rPr>
        <w:t>neural networks</w:t>
      </w:r>
      <w:r w:rsidR="00C42CA1" w:rsidRPr="009C1208">
        <w:t xml:space="preserve">, represent them in an environment with </w:t>
      </w:r>
      <w:r w:rsidR="00C42CA1" w:rsidRPr="00BF0385">
        <w:rPr>
          <w:b/>
        </w:rPr>
        <w:t>simple physics</w:t>
      </w:r>
      <w:r w:rsidR="00C42CA1" w:rsidRPr="009C1208">
        <w:t>,</w:t>
      </w:r>
      <w:r w:rsidR="002F3600" w:rsidRPr="009C1208">
        <w:t xml:space="preserve"> </w:t>
      </w:r>
      <w:r w:rsidR="002F3600" w:rsidRPr="00BF0385">
        <w:rPr>
          <w:b/>
        </w:rPr>
        <w:t>evaluate</w:t>
      </w:r>
      <w:r w:rsidR="002F3600" w:rsidRPr="009C1208">
        <w:t xml:space="preserve"> their performance at a task, </w:t>
      </w:r>
      <w:r w:rsidR="002F3600" w:rsidRPr="00BF0385">
        <w:rPr>
          <w:b/>
        </w:rPr>
        <w:t>train</w:t>
      </w:r>
      <w:r w:rsidR="002F3600" w:rsidRPr="009C1208">
        <w:t xml:space="preserve"> them </w:t>
      </w:r>
      <w:r w:rsidR="00A811A6" w:rsidRPr="009C1208">
        <w:t xml:space="preserve">using an </w:t>
      </w:r>
      <w:r w:rsidR="00A811A6" w:rsidRPr="00BF0385">
        <w:rPr>
          <w:b/>
        </w:rPr>
        <w:t>evolutionary algorithm</w:t>
      </w:r>
      <w:r w:rsidR="00A811A6" w:rsidRPr="009C1208">
        <w:t xml:space="preserve"> and export this solution to </w:t>
      </w:r>
      <w:r w:rsidR="00A811A6" w:rsidRPr="00BF0385">
        <w:rPr>
          <w:b/>
        </w:rPr>
        <w:t>any other environment</w:t>
      </w:r>
      <w:r w:rsidR="00A811A6" w:rsidRPr="009C1208">
        <w:t>.</w:t>
      </w:r>
      <w:r w:rsidR="00F360D1" w:rsidRPr="009C1208">
        <w:t xml:space="preserve"> </w:t>
      </w:r>
      <w:r w:rsidR="00D0392A" w:rsidRPr="009C1208">
        <w:t xml:space="preserve">This will allow anyone to </w:t>
      </w:r>
      <w:r w:rsidR="00064D2C" w:rsidRPr="009C1208">
        <w:t xml:space="preserve">use my system to achieve any of those tasks. </w:t>
      </w:r>
      <w:r w:rsidR="00F360D1" w:rsidRPr="009C1208">
        <w:t xml:space="preserve">I </w:t>
      </w:r>
      <w:r w:rsidR="00862F27">
        <w:t>will make the</w:t>
      </w:r>
      <w:r w:rsidR="00D0392A" w:rsidRPr="009C1208">
        <w:t xml:space="preserve"> </w:t>
      </w:r>
      <w:r w:rsidR="00D0392A" w:rsidRPr="00BF0385">
        <w:rPr>
          <w:b/>
        </w:rPr>
        <w:t>GitHub</w:t>
      </w:r>
      <w:r w:rsidR="00D0392A" w:rsidRPr="009C1208">
        <w:t xml:space="preserve"> repository</w:t>
      </w:r>
      <w:r w:rsidR="00862F27">
        <w:t xml:space="preserve"> public once </w:t>
      </w:r>
      <w:r w:rsidR="000C001F">
        <w:t>this is released</w:t>
      </w:r>
      <w:r w:rsidR="00D0392A" w:rsidRPr="009C1208">
        <w:t xml:space="preserve"> along with </w:t>
      </w:r>
      <w:r w:rsidR="00C87D3F" w:rsidRPr="009C1208">
        <w:t xml:space="preserve">API </w:t>
      </w:r>
      <w:r w:rsidR="00C809C7" w:rsidRPr="009C1208">
        <w:t>documentation,</w:t>
      </w:r>
      <w:r w:rsidR="00C87D3F" w:rsidRPr="009C1208">
        <w:t xml:space="preserve"> so it is easy to use.</w:t>
      </w:r>
    </w:p>
    <w:p w14:paraId="33D7DC27" w14:textId="24FA9407" w:rsidR="0021178B" w:rsidRPr="009C1208" w:rsidRDefault="00BA747E" w:rsidP="0021178B">
      <w:pPr>
        <w:sectPr w:rsidR="0021178B" w:rsidRPr="009C1208" w:rsidSect="00033E03">
          <w:headerReference w:type="default" r:id="rId52"/>
          <w:pgSz w:w="12240" w:h="15840" w:code="1"/>
          <w:pgMar w:top="2098" w:right="1474" w:bottom="1797" w:left="1474" w:header="850" w:footer="720" w:gutter="0"/>
          <w:cols w:space="720"/>
          <w:docGrid w:linePitch="360"/>
        </w:sectPr>
      </w:pPr>
      <w:r w:rsidRPr="009C1208">
        <w:t xml:space="preserve"> This project has allowed me to learn </w:t>
      </w:r>
      <w:r w:rsidR="009E6A88" w:rsidRPr="009C1208">
        <w:t xml:space="preserve">more about this field </w:t>
      </w:r>
      <w:r w:rsidR="00E14271" w:rsidRPr="009C1208">
        <w:t>and provided</w:t>
      </w:r>
      <w:r w:rsidR="009E6A88" w:rsidRPr="009C1208">
        <w:t xml:space="preserve"> me the opportunity to create something that </w:t>
      </w:r>
      <w:r w:rsidR="00E14271" w:rsidRPr="009C1208">
        <w:t>can hopefully</w:t>
      </w:r>
      <w:r w:rsidR="00690174" w:rsidRPr="009C1208">
        <w:t xml:space="preserve"> benefit many others.</w:t>
      </w:r>
    </w:p>
    <w:bookmarkStart w:id="149" w:name="_Toc720371" w:displacedByCustomXml="next"/>
    <w:bookmarkStart w:id="150" w:name="_Toc513972311" w:displacedByCustomXml="next"/>
    <w:sdt>
      <w:sdtPr>
        <w:rPr>
          <w:b w:val="0"/>
          <w:sz w:val="22"/>
        </w:rPr>
        <w:id w:val="480430783"/>
        <w:docPartObj>
          <w:docPartGallery w:val="Bibliographies"/>
          <w:docPartUnique/>
        </w:docPartObj>
      </w:sdtPr>
      <w:sdtEndPr/>
      <w:sdtContent>
        <w:p w14:paraId="36F994F9" w14:textId="464DEB0C" w:rsidR="00FD7B76" w:rsidRPr="009C1208" w:rsidRDefault="00FD7B76" w:rsidP="00F36DCD">
          <w:pPr>
            <w:pStyle w:val="Heading1"/>
          </w:pPr>
          <w:r w:rsidRPr="009C1208">
            <w:t>References</w:t>
          </w:r>
          <w:bookmarkEnd w:id="150"/>
          <w:bookmarkEnd w:id="149"/>
        </w:p>
        <w:sdt>
          <w:sdtPr>
            <w:id w:val="-573587230"/>
            <w:bibliography/>
          </w:sdtPr>
          <w:sdtEndPr/>
          <w:sdtContent>
            <w:p w14:paraId="24C6F3F8" w14:textId="77777777" w:rsidR="00B0513E" w:rsidRDefault="00FD7B76" w:rsidP="00B0513E">
              <w:pPr>
                <w:pStyle w:val="Bibliography"/>
                <w:rPr>
                  <w:noProof/>
                  <w:sz w:val="24"/>
                  <w:szCs w:val="24"/>
                </w:rPr>
              </w:pPr>
              <w:r w:rsidRPr="009C1208">
                <w:fldChar w:fldCharType="begin"/>
              </w:r>
              <w:r w:rsidRPr="009C1208">
                <w:instrText xml:space="preserve"> BIBLIOGRAPHY </w:instrText>
              </w:r>
              <w:r w:rsidRPr="009C1208">
                <w:fldChar w:fldCharType="separate"/>
              </w:r>
              <w:r w:rsidR="00B0513E">
                <w:rPr>
                  <w:noProof/>
                </w:rPr>
                <w:t xml:space="preserve">Anon., 2018. </w:t>
              </w:r>
              <w:r w:rsidR="00B0513E">
                <w:rPr>
                  <w:i/>
                  <w:iCs/>
                  <w:noProof/>
                </w:rPr>
                <w:t xml:space="preserve">Machine Learning. </w:t>
              </w:r>
              <w:r w:rsidR="00B0513E">
                <w:rPr>
                  <w:noProof/>
                </w:rPr>
                <w:t xml:space="preserve">[Online] </w:t>
              </w:r>
              <w:r w:rsidR="00B0513E">
                <w:rPr>
                  <w:noProof/>
                </w:rPr>
                <w:br/>
                <w:t xml:space="preserve">Available at: </w:t>
              </w:r>
              <w:r w:rsidR="00B0513E">
                <w:rPr>
                  <w:noProof/>
                  <w:u w:val="single"/>
                </w:rPr>
                <w:t>https://en.wikipedia.org/wiki/Machine_learning</w:t>
              </w:r>
            </w:p>
            <w:p w14:paraId="7F8A2923" w14:textId="77777777" w:rsidR="00B0513E" w:rsidRDefault="00B0513E" w:rsidP="00B0513E">
              <w:pPr>
                <w:pStyle w:val="Bibliography"/>
                <w:rPr>
                  <w:noProof/>
                </w:rPr>
              </w:pPr>
              <w:r>
                <w:rPr>
                  <w:noProof/>
                </w:rPr>
                <w:t xml:space="preserve">Bensinger, G., 2018. [Online] </w:t>
              </w:r>
              <w:r>
                <w:rPr>
                  <w:noProof/>
                </w:rPr>
                <w:br/>
                <w:t xml:space="preserve">Available at: </w:t>
              </w:r>
              <w:r>
                <w:rPr>
                  <w:noProof/>
                  <w:u w:val="single"/>
                </w:rPr>
                <w:t>https://www.wsj.com/articles/video-shows-final-seconds-before-fatal-uber-self-driving-car-crash-1521673182</w:t>
              </w:r>
            </w:p>
            <w:p w14:paraId="72591ED2" w14:textId="77777777" w:rsidR="00B0513E" w:rsidRDefault="00B0513E" w:rsidP="00B0513E">
              <w:pPr>
                <w:pStyle w:val="Bibliography"/>
                <w:rPr>
                  <w:noProof/>
                </w:rPr>
              </w:pPr>
              <w:r>
                <w:rPr>
                  <w:noProof/>
                </w:rPr>
                <w:t xml:space="preserve">Błażej Osiński, K. B., 2018. </w:t>
              </w:r>
              <w:r>
                <w:rPr>
                  <w:i/>
                  <w:iCs/>
                  <w:noProof/>
                </w:rPr>
                <w:t xml:space="preserve">deepsense. </w:t>
              </w:r>
              <w:r>
                <w:rPr>
                  <w:noProof/>
                </w:rPr>
                <w:t xml:space="preserve">[Online] </w:t>
              </w:r>
              <w:r>
                <w:rPr>
                  <w:noProof/>
                </w:rPr>
                <w:br/>
                <w:t xml:space="preserve">Available at: </w:t>
              </w:r>
              <w:r>
                <w:rPr>
                  <w:noProof/>
                  <w:u w:val="single"/>
                </w:rPr>
                <w:t>https://deepsense.ai/what-is-reinforcement-learning-the-complete-guide/</w:t>
              </w:r>
            </w:p>
            <w:p w14:paraId="600048E9" w14:textId="77777777" w:rsidR="00B0513E" w:rsidRDefault="00B0513E" w:rsidP="00B0513E">
              <w:pPr>
                <w:pStyle w:val="Bibliography"/>
                <w:rPr>
                  <w:noProof/>
                </w:rPr>
              </w:pPr>
              <w:r>
                <w:rPr>
                  <w:noProof/>
                </w:rPr>
                <w:t xml:space="preserve">David Rumelhart, G. H. a. R. W., 1986 . [Online] </w:t>
              </w:r>
              <w:r>
                <w:rPr>
                  <w:noProof/>
                </w:rPr>
                <w:br/>
                <w:t xml:space="preserve">Available at: </w:t>
              </w:r>
              <w:r>
                <w:rPr>
                  <w:noProof/>
                  <w:u w:val="single"/>
                </w:rPr>
                <w:t>http://www.nature.com/nature/journal/v323/n6088/pdf/323533a0.pdf</w:t>
              </w:r>
            </w:p>
            <w:p w14:paraId="05F9FEC5" w14:textId="77777777" w:rsidR="00B0513E" w:rsidRDefault="00B0513E" w:rsidP="00B0513E">
              <w:pPr>
                <w:pStyle w:val="Bibliography"/>
                <w:rPr>
                  <w:noProof/>
                </w:rPr>
              </w:pPr>
              <w:r>
                <w:rPr>
                  <w:noProof/>
                </w:rPr>
                <w:t xml:space="preserve">Dowling, T., 2017. </w:t>
              </w:r>
              <w:r>
                <w:rPr>
                  <w:i/>
                  <w:iCs/>
                  <w:noProof/>
                </w:rPr>
                <w:t xml:space="preserve">The Guardian. </w:t>
              </w:r>
              <w:r>
                <w:rPr>
                  <w:noProof/>
                </w:rPr>
                <w:t xml:space="preserve">[Online] </w:t>
              </w:r>
              <w:r>
                <w:rPr>
                  <w:noProof/>
                </w:rPr>
                <w:br/>
                <w:t xml:space="preserve">Available at: </w:t>
              </w:r>
              <w:r>
                <w:rPr>
                  <w:noProof/>
                  <w:u w:val="single"/>
                </w:rPr>
                <w:t>https://www.theguardian.com/technology/2016/jun/30/tesla-autopilot-death-self-driving-car-elon-musk</w:t>
              </w:r>
            </w:p>
            <w:p w14:paraId="62AF8329" w14:textId="77777777" w:rsidR="00B0513E" w:rsidRDefault="00B0513E" w:rsidP="00B0513E">
              <w:pPr>
                <w:pStyle w:val="Bibliography"/>
                <w:rPr>
                  <w:noProof/>
                </w:rPr>
              </w:pPr>
              <w:r>
                <w:rPr>
                  <w:noProof/>
                </w:rPr>
                <w:t xml:space="preserve">Fridman, L., 2018. </w:t>
              </w:r>
              <w:r>
                <w:rPr>
                  <w:i/>
                  <w:iCs/>
                  <w:noProof/>
                </w:rPr>
                <w:t xml:space="preserve">Autonomous Car. </w:t>
              </w:r>
              <w:r>
                <w:rPr>
                  <w:noProof/>
                </w:rPr>
                <w:t xml:space="preserve">[Online] </w:t>
              </w:r>
              <w:r>
                <w:rPr>
                  <w:noProof/>
                </w:rPr>
                <w:br/>
                <w:t xml:space="preserve">Available at: </w:t>
              </w:r>
              <w:r>
                <w:rPr>
                  <w:noProof/>
                  <w:u w:val="single"/>
                </w:rPr>
                <w:t>https://arxiv.org/pdf/1711.06976.pdf</w:t>
              </w:r>
            </w:p>
            <w:p w14:paraId="0247B38F" w14:textId="77777777" w:rsidR="00B0513E" w:rsidRDefault="00B0513E" w:rsidP="00B0513E">
              <w:pPr>
                <w:pStyle w:val="Bibliography"/>
                <w:rPr>
                  <w:noProof/>
                </w:rPr>
              </w:pPr>
              <w:r>
                <w:rPr>
                  <w:noProof/>
                </w:rPr>
                <w:t xml:space="preserve">Gates, G., 2017. </w:t>
              </w:r>
              <w:r>
                <w:rPr>
                  <w:i/>
                  <w:iCs/>
                  <w:noProof/>
                </w:rPr>
                <w:t xml:space="preserve">New York Times. </w:t>
              </w:r>
              <w:r>
                <w:rPr>
                  <w:noProof/>
                </w:rPr>
                <w:t xml:space="preserve">[Online] </w:t>
              </w:r>
              <w:r>
                <w:rPr>
                  <w:noProof/>
                </w:rPr>
                <w:br/>
                <w:t xml:space="preserve">Available at: </w:t>
              </w:r>
              <w:r>
                <w:rPr>
                  <w:noProof/>
                  <w:u w:val="single"/>
                </w:rPr>
                <w:t>https://www.nytimes.com/interactive/2016/12/14/technology/how-self-driving-cars-work.html?_r=0</w:t>
              </w:r>
            </w:p>
            <w:p w14:paraId="13C02B80" w14:textId="77777777" w:rsidR="00B0513E" w:rsidRDefault="00B0513E" w:rsidP="00B0513E">
              <w:pPr>
                <w:pStyle w:val="Bibliography"/>
                <w:rPr>
                  <w:noProof/>
                </w:rPr>
              </w:pPr>
              <w:r>
                <w:rPr>
                  <w:noProof/>
                </w:rPr>
                <w:t xml:space="preserve">Raibert, M., 2006. </w:t>
              </w:r>
              <w:r>
                <w:rPr>
                  <w:i/>
                  <w:iCs/>
                  <w:noProof/>
                </w:rPr>
                <w:t xml:space="preserve">BigDog. </w:t>
              </w:r>
              <w:r>
                <w:rPr>
                  <w:noProof/>
                </w:rPr>
                <w:t xml:space="preserve">[Online] </w:t>
              </w:r>
              <w:r>
                <w:rPr>
                  <w:noProof/>
                </w:rPr>
                <w:br/>
                <w:t xml:space="preserve">Available at: </w:t>
              </w:r>
              <w:r>
                <w:rPr>
                  <w:noProof/>
                  <w:u w:val="single"/>
                </w:rPr>
                <w:t>https://www.cs.swarthmore.edu/~meeden/DevelopmentalRobotics/bigdog.pdf</w:t>
              </w:r>
            </w:p>
            <w:p w14:paraId="4E5189F8" w14:textId="77777777" w:rsidR="00B0513E" w:rsidRDefault="00B0513E" w:rsidP="00B0513E">
              <w:pPr>
                <w:pStyle w:val="Bibliography"/>
                <w:rPr>
                  <w:noProof/>
                </w:rPr>
              </w:pPr>
              <w:r>
                <w:rPr>
                  <w:noProof/>
                </w:rPr>
                <w:t xml:space="preserve">Stanley, K. O., 2002. [Online] </w:t>
              </w:r>
              <w:r>
                <w:rPr>
                  <w:noProof/>
                </w:rPr>
                <w:br/>
                <w:t xml:space="preserve">Available at: </w:t>
              </w:r>
              <w:r>
                <w:rPr>
                  <w:noProof/>
                  <w:u w:val="single"/>
                </w:rPr>
                <w:t>http://nn.cs.utexas.edu/downloads/papers/stanley.ec02.pdf</w:t>
              </w:r>
            </w:p>
            <w:p w14:paraId="2926CFFA" w14:textId="77777777" w:rsidR="00B0513E" w:rsidRDefault="00B0513E" w:rsidP="00B0513E">
              <w:pPr>
                <w:pStyle w:val="Bibliography"/>
                <w:rPr>
                  <w:noProof/>
                </w:rPr>
              </w:pPr>
              <w:r>
                <w:rPr>
                  <w:noProof/>
                </w:rPr>
                <w:t xml:space="preserve">Topham, G., 2017. [Online] </w:t>
              </w:r>
              <w:r>
                <w:rPr>
                  <w:noProof/>
                </w:rPr>
                <w:br/>
                <w:t xml:space="preserve">Available at: </w:t>
              </w:r>
              <w:r>
                <w:rPr>
                  <w:noProof/>
                  <w:u w:val="single"/>
                </w:rPr>
                <w:t>https://www.theguardian.com/business/2017/nov/06/government-urged-to-plug-insurance-black-hole-over-self-driving-cars</w:t>
              </w:r>
            </w:p>
            <w:p w14:paraId="51057E57" w14:textId="77777777" w:rsidR="00B0513E" w:rsidRDefault="00B0513E" w:rsidP="00B0513E">
              <w:pPr>
                <w:pStyle w:val="Bibliography"/>
                <w:rPr>
                  <w:noProof/>
                </w:rPr>
              </w:pPr>
              <w:r>
                <w:rPr>
                  <w:noProof/>
                </w:rPr>
                <w:t xml:space="preserve">Wagenaar, T., 2017. </w:t>
              </w:r>
              <w:r>
                <w:rPr>
                  <w:i/>
                  <w:iCs/>
                  <w:noProof/>
                </w:rPr>
                <w:t xml:space="preserve">towardsdatascience. </w:t>
              </w:r>
              <w:r>
                <w:rPr>
                  <w:noProof/>
                </w:rPr>
                <w:t xml:space="preserve">[Online] </w:t>
              </w:r>
              <w:r>
                <w:rPr>
                  <w:noProof/>
                </w:rPr>
                <w:br/>
                <w:t xml:space="preserve">Available at: </w:t>
              </w:r>
              <w:r>
                <w:rPr>
                  <w:noProof/>
                  <w:u w:val="single"/>
                </w:rPr>
                <w:t>https://towardsdatascience.com/neuro-evolution-on-steroids-82bd14ddc2f6</w:t>
              </w:r>
            </w:p>
            <w:p w14:paraId="5ACCA53F" w14:textId="77777777" w:rsidR="00B0513E" w:rsidRDefault="00B0513E" w:rsidP="00B0513E">
              <w:pPr>
                <w:pStyle w:val="Bibliography"/>
                <w:rPr>
                  <w:noProof/>
                </w:rPr>
              </w:pPr>
              <w:r>
                <w:rPr>
                  <w:noProof/>
                </w:rPr>
                <w:t xml:space="preserve">Warsaw, B., 2001. [Online] </w:t>
              </w:r>
              <w:r>
                <w:rPr>
                  <w:noProof/>
                </w:rPr>
                <w:br/>
                <w:t xml:space="preserve">Available at: </w:t>
              </w:r>
              <w:r>
                <w:rPr>
                  <w:noProof/>
                  <w:u w:val="single"/>
                </w:rPr>
                <w:t>https://www.python.org/dev/peps/pep-0008/</w:t>
              </w:r>
            </w:p>
            <w:p w14:paraId="692AF2C2" w14:textId="5A7AD2AE" w:rsidR="00446E47" w:rsidRPr="009C1208" w:rsidRDefault="00FD7B76" w:rsidP="00B0513E">
              <w:r w:rsidRPr="009C1208">
                <w:rPr>
                  <w:b/>
                  <w:bCs/>
                  <w:noProof/>
                </w:rPr>
                <w:fldChar w:fldCharType="end"/>
              </w:r>
            </w:p>
          </w:sdtContent>
        </w:sdt>
      </w:sdtContent>
    </w:sdt>
    <w:sectPr w:rsidR="00446E47" w:rsidRPr="009C1208" w:rsidSect="00033E03">
      <w:headerReference w:type="default" r:id="rId53"/>
      <w:pgSz w:w="12240" w:h="15840" w:code="1"/>
      <w:pgMar w:top="2098" w:right="1474" w:bottom="1797" w:left="1474" w:header="115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C57ED" w14:textId="77777777" w:rsidR="00EE0BBB" w:rsidRDefault="00EE0BBB">
      <w:pPr>
        <w:spacing w:after="0" w:line="240" w:lineRule="auto"/>
      </w:pPr>
      <w:r>
        <w:separator/>
      </w:r>
    </w:p>
  </w:endnote>
  <w:endnote w:type="continuationSeparator" w:id="0">
    <w:p w14:paraId="6144F272" w14:textId="77777777" w:rsidR="00EE0BBB" w:rsidRDefault="00EE0BBB">
      <w:pPr>
        <w:spacing w:after="0" w:line="240" w:lineRule="auto"/>
      </w:pPr>
      <w:r>
        <w:continuationSeparator/>
      </w:r>
    </w:p>
  </w:endnote>
  <w:endnote w:type="continuationNotice" w:id="1">
    <w:p w14:paraId="3DAC13B7" w14:textId="77777777" w:rsidR="00EE0BBB" w:rsidRDefault="00EE0BB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200757"/>
      <w:docPartObj>
        <w:docPartGallery w:val="Page Numbers (Bottom of Page)"/>
        <w:docPartUnique/>
      </w:docPartObj>
    </w:sdtPr>
    <w:sdtEndPr>
      <w:rPr>
        <w:noProof/>
      </w:rPr>
    </w:sdtEndPr>
    <w:sdtContent>
      <w:p w14:paraId="2AD53D11" w14:textId="460E1C55" w:rsidR="00AD45E5" w:rsidRDefault="00AD45E5">
        <w:pPr>
          <w:pStyle w:val="Footer"/>
          <w:jc w:val="right"/>
        </w:pPr>
        <w:r>
          <w:fldChar w:fldCharType="begin"/>
        </w:r>
        <w:r>
          <w:instrText xml:space="preserve"> PAGE   \* MERGEFORMAT </w:instrText>
        </w:r>
        <w:r>
          <w:fldChar w:fldCharType="separate"/>
        </w:r>
        <w:r w:rsidR="002228E6">
          <w:rPr>
            <w:noProof/>
          </w:rPr>
          <w:t>17</w:t>
        </w:r>
        <w:r>
          <w:rPr>
            <w:noProof/>
          </w:rPr>
          <w:fldChar w:fldCharType="end"/>
        </w:r>
      </w:p>
    </w:sdtContent>
  </w:sdt>
  <w:p w14:paraId="30F955A6" w14:textId="77777777" w:rsidR="00AD45E5" w:rsidRDefault="00AD4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8804829"/>
      <w:docPartObj>
        <w:docPartGallery w:val="Page Numbers (Bottom of Page)"/>
        <w:docPartUnique/>
      </w:docPartObj>
    </w:sdtPr>
    <w:sdtEndPr>
      <w:rPr>
        <w:noProof/>
      </w:rPr>
    </w:sdtEndPr>
    <w:sdtContent>
      <w:p w14:paraId="0F9DFA7D" w14:textId="7711D0AE" w:rsidR="00AD45E5" w:rsidRDefault="00AD45E5">
        <w:pPr>
          <w:pStyle w:val="Footer"/>
          <w:jc w:val="right"/>
        </w:pPr>
        <w:r>
          <w:fldChar w:fldCharType="begin"/>
        </w:r>
        <w:r>
          <w:instrText xml:space="preserve"> PAGE   \* MERGEFORMAT </w:instrText>
        </w:r>
        <w:r>
          <w:fldChar w:fldCharType="separate"/>
        </w:r>
        <w:r w:rsidR="002228E6">
          <w:rPr>
            <w:noProof/>
          </w:rPr>
          <w:t>0</w:t>
        </w:r>
        <w:r>
          <w:rPr>
            <w:noProof/>
          </w:rPr>
          <w:fldChar w:fldCharType="end"/>
        </w:r>
      </w:p>
    </w:sdtContent>
  </w:sdt>
  <w:p w14:paraId="5F0CF849" w14:textId="77777777" w:rsidR="00AD45E5" w:rsidRDefault="00AD4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89FCC" w14:textId="77777777" w:rsidR="00EE0BBB" w:rsidRDefault="00EE0BBB">
      <w:pPr>
        <w:spacing w:after="0" w:line="240" w:lineRule="auto"/>
      </w:pPr>
      <w:r>
        <w:separator/>
      </w:r>
    </w:p>
  </w:footnote>
  <w:footnote w:type="continuationSeparator" w:id="0">
    <w:p w14:paraId="45DF2BF2" w14:textId="77777777" w:rsidR="00EE0BBB" w:rsidRDefault="00EE0BBB">
      <w:pPr>
        <w:spacing w:after="0" w:line="240" w:lineRule="auto"/>
      </w:pPr>
      <w:r>
        <w:continuationSeparator/>
      </w:r>
    </w:p>
  </w:footnote>
  <w:footnote w:type="continuationNotice" w:id="1">
    <w:p w14:paraId="77DD0596" w14:textId="77777777" w:rsidR="00EE0BBB" w:rsidRDefault="00EE0BB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0FC93" w14:textId="4F5525D7" w:rsidR="00AD45E5" w:rsidRPr="006108A9" w:rsidRDefault="00AD45E5" w:rsidP="0058040C">
    <w:pPr>
      <w:pStyle w:val="Header"/>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E02A" w14:textId="3FCF8418" w:rsidR="00AD45E5" w:rsidRPr="00052D0C" w:rsidRDefault="00FE02F2" w:rsidP="0058040C">
    <w:pPr>
      <w:pStyle w:val="Header"/>
    </w:pPr>
    <w:r>
      <w:t>table of 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4CBC5" w14:textId="799DEADF" w:rsidR="00FE02F2" w:rsidRPr="00052D0C" w:rsidRDefault="00A74DAA" w:rsidP="0058040C">
    <w:pPr>
      <w:pStyle w:val="Header"/>
    </w:pPr>
    <w:r>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5E6C9" w14:textId="77777777" w:rsidR="00A74DAA" w:rsidRPr="00052D0C" w:rsidRDefault="00A74DAA" w:rsidP="0058040C">
    <w:pPr>
      <w:pStyle w:val="Header"/>
    </w:pPr>
    <w:r>
      <w:t>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56005" w14:textId="6EA6FC47" w:rsidR="00AD45E5" w:rsidRPr="00052D0C" w:rsidRDefault="00AD45E5" w:rsidP="0058040C">
    <w:pPr>
      <w:pStyle w:val="Header"/>
    </w:pPr>
    <w:r>
      <w:t>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65794" w14:textId="090009F0" w:rsidR="00AD45E5" w:rsidRPr="006B086A" w:rsidRDefault="00AD45E5" w:rsidP="0058040C">
    <w:pPr>
      <w:pStyle w:val="Header"/>
    </w:pPr>
    <w:r>
      <w:t>technical solution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EC3D7" w14:textId="77777777" w:rsidR="00AD45E5" w:rsidRPr="006B086A" w:rsidRDefault="00AD45E5" w:rsidP="0058040C">
    <w:pPr>
      <w:pStyle w:val="Header"/>
    </w:pPr>
    <w:r>
      <w:t>testing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5C07C" w14:textId="0B8CA757" w:rsidR="00AD45E5" w:rsidRDefault="00AD45E5" w:rsidP="0058040C">
    <w:pPr>
      <w:pStyle w:val="Header"/>
    </w:pPr>
    <w:r>
      <w:t>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7D88C" w14:textId="242D3EB3" w:rsidR="00AD45E5" w:rsidRDefault="00AD45E5" w:rsidP="0058040C">
    <w:pPr>
      <w:pStyle w:val="Header"/>
    </w:pPr>
    <w: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011A73B6"/>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42205F"/>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256EBA"/>
    <w:multiLevelType w:val="hybridMultilevel"/>
    <w:tmpl w:val="376A2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2B6897"/>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4F58CE"/>
    <w:multiLevelType w:val="hybridMultilevel"/>
    <w:tmpl w:val="F1447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129609D"/>
    <w:multiLevelType w:val="multilevel"/>
    <w:tmpl w:val="DE969D0E"/>
    <w:lvl w:ilvl="0">
      <w:start w:val="1"/>
      <w:numFmt w:val="decimal"/>
      <w:lvlText w:val="%1."/>
      <w:lvlJc w:val="left"/>
      <w:pPr>
        <w:ind w:left="360" w:hanging="360"/>
      </w:pPr>
      <w:rPr>
        <w:rFonts w:hint="default"/>
      </w:rPr>
    </w:lvl>
    <w:lvl w:ilvl="1">
      <w:start w:val="1"/>
      <w:numFmt w:val="decimal"/>
      <w:pStyle w:val="ListNumber"/>
      <w:lvlText w:val="%1.%2"/>
      <w:lvlJc w:val="left"/>
      <w:pPr>
        <w:tabs>
          <w:tab w:val="num" w:pos="432"/>
        </w:tabs>
        <w:ind w:left="432" w:hanging="432"/>
      </w:pPr>
      <w:rPr>
        <w:rFonts w:hint="default"/>
      </w:rPr>
    </w:lvl>
    <w:lvl w:ilvl="2">
      <w:start w:val="1"/>
      <w:numFmt w:val="lowerLetter"/>
      <w:lvlText w:val="%3."/>
      <w:lvlJc w:val="left"/>
      <w:pPr>
        <w:ind w:left="792" w:hanging="360"/>
      </w:pPr>
      <w:rPr>
        <w:rFonts w:hint="default"/>
      </w:rPr>
    </w:lvl>
    <w:lvl w:ilvl="3">
      <w:start w:val="1"/>
      <w:numFmt w:val="lowerRoman"/>
      <w:lvlText w:val="%4."/>
      <w:lvlJc w:val="left"/>
      <w:pPr>
        <w:ind w:left="1152" w:hanging="360"/>
      </w:pPr>
      <w:rPr>
        <w:rFonts w:hint="default"/>
      </w:rPr>
    </w:lvl>
    <w:lvl w:ilvl="4">
      <w:start w:val="1"/>
      <w:numFmt w:val="lowerLetter"/>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1" w15:restartNumberingAfterBreak="0">
    <w:nsid w:val="21F276DF"/>
    <w:multiLevelType w:val="hybridMultilevel"/>
    <w:tmpl w:val="29309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054295"/>
    <w:multiLevelType w:val="hybridMultilevel"/>
    <w:tmpl w:val="32E87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363AEB"/>
    <w:multiLevelType w:val="hybridMultilevel"/>
    <w:tmpl w:val="2A988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311D21"/>
    <w:multiLevelType w:val="hybridMultilevel"/>
    <w:tmpl w:val="95DA62D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4949CD"/>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912B0C"/>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824381"/>
    <w:multiLevelType w:val="hybridMultilevel"/>
    <w:tmpl w:val="E94E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0E2130"/>
    <w:multiLevelType w:val="hybridMultilevel"/>
    <w:tmpl w:val="0AB63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BF1986"/>
    <w:multiLevelType w:val="hybridMultilevel"/>
    <w:tmpl w:val="C6C4F8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C565780"/>
    <w:multiLevelType w:val="hybridMultilevel"/>
    <w:tmpl w:val="19505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881872"/>
    <w:multiLevelType w:val="hybridMultilevel"/>
    <w:tmpl w:val="E5C43B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8C3141"/>
    <w:multiLevelType w:val="hybridMultilevel"/>
    <w:tmpl w:val="B37647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7848CF"/>
    <w:multiLevelType w:val="hybridMultilevel"/>
    <w:tmpl w:val="DF463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7F2CB9"/>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11806"/>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2814C24"/>
    <w:multiLevelType w:val="hybridMultilevel"/>
    <w:tmpl w:val="AD82C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C5575A"/>
    <w:multiLevelType w:val="hybridMultilevel"/>
    <w:tmpl w:val="F1447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C97871"/>
    <w:multiLevelType w:val="hybridMultilevel"/>
    <w:tmpl w:val="F1447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084957"/>
    <w:multiLevelType w:val="hybridMultilevel"/>
    <w:tmpl w:val="93FCC5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3440E5"/>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582A63"/>
    <w:multiLevelType w:val="hybridMultilevel"/>
    <w:tmpl w:val="95DA62D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972E8B"/>
    <w:multiLevelType w:val="hybridMultilevel"/>
    <w:tmpl w:val="B21C6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431919"/>
    <w:multiLevelType w:val="multilevel"/>
    <w:tmpl w:val="4E86DA0E"/>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2"/>
  </w:num>
  <w:num w:numId="3">
    <w:abstractNumId w:val="1"/>
  </w:num>
  <w:num w:numId="4">
    <w:abstractNumId w:val="0"/>
  </w:num>
  <w:num w:numId="5">
    <w:abstractNumId w:val="9"/>
  </w:num>
  <w:num w:numId="6">
    <w:abstractNumId w:val="10"/>
  </w:num>
  <w:num w:numId="7">
    <w:abstractNumId w:val="33"/>
  </w:num>
  <w:num w:numId="8">
    <w:abstractNumId w:val="13"/>
  </w:num>
  <w:num w:numId="9">
    <w:abstractNumId w:val="14"/>
  </w:num>
  <w:num w:numId="10">
    <w:abstractNumId w:val="26"/>
  </w:num>
  <w:num w:numId="11">
    <w:abstractNumId w:val="23"/>
  </w:num>
  <w:num w:numId="12">
    <w:abstractNumId w:val="18"/>
  </w:num>
  <w:num w:numId="13">
    <w:abstractNumId w:val="6"/>
  </w:num>
  <w:num w:numId="14">
    <w:abstractNumId w:val="17"/>
  </w:num>
  <w:num w:numId="15">
    <w:abstractNumId w:val="20"/>
  </w:num>
  <w:num w:numId="16">
    <w:abstractNumId w:val="25"/>
  </w:num>
  <w:num w:numId="17">
    <w:abstractNumId w:val="5"/>
  </w:num>
  <w:num w:numId="18">
    <w:abstractNumId w:val="30"/>
  </w:num>
  <w:num w:numId="19">
    <w:abstractNumId w:val="4"/>
  </w:num>
  <w:num w:numId="20">
    <w:abstractNumId w:val="28"/>
  </w:num>
  <w:num w:numId="21">
    <w:abstractNumId w:val="29"/>
  </w:num>
  <w:num w:numId="22">
    <w:abstractNumId w:val="16"/>
  </w:num>
  <w:num w:numId="23">
    <w:abstractNumId w:val="7"/>
  </w:num>
  <w:num w:numId="24">
    <w:abstractNumId w:val="15"/>
  </w:num>
  <w:num w:numId="25">
    <w:abstractNumId w:val="24"/>
  </w:num>
  <w:num w:numId="26">
    <w:abstractNumId w:val="32"/>
  </w:num>
  <w:num w:numId="27">
    <w:abstractNumId w:val="27"/>
  </w:num>
  <w:num w:numId="28">
    <w:abstractNumId w:val="8"/>
  </w:num>
  <w:num w:numId="29">
    <w:abstractNumId w:val="19"/>
  </w:num>
  <w:num w:numId="30">
    <w:abstractNumId w:val="21"/>
  </w:num>
  <w:num w:numId="31">
    <w:abstractNumId w:val="31"/>
  </w:num>
  <w:num w:numId="32">
    <w:abstractNumId w:val="22"/>
  </w:num>
  <w:num w:numId="33">
    <w:abstractNumId w:val="11"/>
  </w:num>
  <w:num w:numId="34">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722"/>
    <w:rsid w:val="0000433E"/>
    <w:rsid w:val="00005348"/>
    <w:rsid w:val="00005789"/>
    <w:rsid w:val="00005E0F"/>
    <w:rsid w:val="00006314"/>
    <w:rsid w:val="000077D7"/>
    <w:rsid w:val="000105DE"/>
    <w:rsid w:val="0001096C"/>
    <w:rsid w:val="00011B8F"/>
    <w:rsid w:val="000131C9"/>
    <w:rsid w:val="00013521"/>
    <w:rsid w:val="00013ECD"/>
    <w:rsid w:val="00014100"/>
    <w:rsid w:val="0001500B"/>
    <w:rsid w:val="00015351"/>
    <w:rsid w:val="00015A9A"/>
    <w:rsid w:val="00016683"/>
    <w:rsid w:val="00016F75"/>
    <w:rsid w:val="00017733"/>
    <w:rsid w:val="00020F42"/>
    <w:rsid w:val="000216F2"/>
    <w:rsid w:val="00022826"/>
    <w:rsid w:val="00025438"/>
    <w:rsid w:val="00027002"/>
    <w:rsid w:val="00027B3F"/>
    <w:rsid w:val="00027DB1"/>
    <w:rsid w:val="000300FE"/>
    <w:rsid w:val="00030832"/>
    <w:rsid w:val="000323CC"/>
    <w:rsid w:val="000327FC"/>
    <w:rsid w:val="00033E03"/>
    <w:rsid w:val="000360E0"/>
    <w:rsid w:val="000366B6"/>
    <w:rsid w:val="00036E81"/>
    <w:rsid w:val="000371F9"/>
    <w:rsid w:val="00037ABE"/>
    <w:rsid w:val="000403C7"/>
    <w:rsid w:val="00040C64"/>
    <w:rsid w:val="0004136C"/>
    <w:rsid w:val="00041510"/>
    <w:rsid w:val="00042DC5"/>
    <w:rsid w:val="000439EC"/>
    <w:rsid w:val="00043F36"/>
    <w:rsid w:val="00045678"/>
    <w:rsid w:val="0004576E"/>
    <w:rsid w:val="00045A69"/>
    <w:rsid w:val="00045C23"/>
    <w:rsid w:val="00046106"/>
    <w:rsid w:val="00046345"/>
    <w:rsid w:val="00046728"/>
    <w:rsid w:val="00046B8E"/>
    <w:rsid w:val="00047A61"/>
    <w:rsid w:val="00047FB7"/>
    <w:rsid w:val="0005215F"/>
    <w:rsid w:val="00052A52"/>
    <w:rsid w:val="00052D0C"/>
    <w:rsid w:val="00053337"/>
    <w:rsid w:val="00054636"/>
    <w:rsid w:val="000546E5"/>
    <w:rsid w:val="00054BC0"/>
    <w:rsid w:val="00060102"/>
    <w:rsid w:val="00060ADD"/>
    <w:rsid w:val="00060CD1"/>
    <w:rsid w:val="000615F5"/>
    <w:rsid w:val="00061EF6"/>
    <w:rsid w:val="0006308D"/>
    <w:rsid w:val="00063402"/>
    <w:rsid w:val="0006483B"/>
    <w:rsid w:val="00064D2C"/>
    <w:rsid w:val="00070DE9"/>
    <w:rsid w:val="0007111F"/>
    <w:rsid w:val="0007115F"/>
    <w:rsid w:val="000712BD"/>
    <w:rsid w:val="00071B48"/>
    <w:rsid w:val="00072C76"/>
    <w:rsid w:val="00072D77"/>
    <w:rsid w:val="00072EB6"/>
    <w:rsid w:val="00073053"/>
    <w:rsid w:val="0007423B"/>
    <w:rsid w:val="00074EE5"/>
    <w:rsid w:val="00075BB5"/>
    <w:rsid w:val="00076205"/>
    <w:rsid w:val="00077DC2"/>
    <w:rsid w:val="00080F3F"/>
    <w:rsid w:val="0008121B"/>
    <w:rsid w:val="0008423E"/>
    <w:rsid w:val="00084296"/>
    <w:rsid w:val="00084989"/>
    <w:rsid w:val="00084B60"/>
    <w:rsid w:val="00085337"/>
    <w:rsid w:val="00085A4A"/>
    <w:rsid w:val="00085A55"/>
    <w:rsid w:val="00086667"/>
    <w:rsid w:val="00086E53"/>
    <w:rsid w:val="0008763C"/>
    <w:rsid w:val="000916ED"/>
    <w:rsid w:val="000951D6"/>
    <w:rsid w:val="00095263"/>
    <w:rsid w:val="0009540F"/>
    <w:rsid w:val="000960D5"/>
    <w:rsid w:val="000965C8"/>
    <w:rsid w:val="00096947"/>
    <w:rsid w:val="00096C60"/>
    <w:rsid w:val="00097C41"/>
    <w:rsid w:val="000A038A"/>
    <w:rsid w:val="000A08D6"/>
    <w:rsid w:val="000A0D43"/>
    <w:rsid w:val="000A1A25"/>
    <w:rsid w:val="000A3835"/>
    <w:rsid w:val="000A40A4"/>
    <w:rsid w:val="000A469F"/>
    <w:rsid w:val="000A46C0"/>
    <w:rsid w:val="000B07E9"/>
    <w:rsid w:val="000B0810"/>
    <w:rsid w:val="000B16A0"/>
    <w:rsid w:val="000B1918"/>
    <w:rsid w:val="000B1D7F"/>
    <w:rsid w:val="000B1E71"/>
    <w:rsid w:val="000B2476"/>
    <w:rsid w:val="000B31A3"/>
    <w:rsid w:val="000B3D25"/>
    <w:rsid w:val="000B3D8D"/>
    <w:rsid w:val="000B46D6"/>
    <w:rsid w:val="000B51B2"/>
    <w:rsid w:val="000B69FB"/>
    <w:rsid w:val="000B77A8"/>
    <w:rsid w:val="000C001F"/>
    <w:rsid w:val="000C0967"/>
    <w:rsid w:val="000C1B4A"/>
    <w:rsid w:val="000C1BC7"/>
    <w:rsid w:val="000C2FD5"/>
    <w:rsid w:val="000C2FF8"/>
    <w:rsid w:val="000C3212"/>
    <w:rsid w:val="000C46F1"/>
    <w:rsid w:val="000C47AB"/>
    <w:rsid w:val="000C6961"/>
    <w:rsid w:val="000C7012"/>
    <w:rsid w:val="000D1E23"/>
    <w:rsid w:val="000D27E7"/>
    <w:rsid w:val="000D4EA1"/>
    <w:rsid w:val="000D5DA3"/>
    <w:rsid w:val="000D78EC"/>
    <w:rsid w:val="000E0364"/>
    <w:rsid w:val="000E1124"/>
    <w:rsid w:val="000E14CA"/>
    <w:rsid w:val="000E1996"/>
    <w:rsid w:val="000E20D2"/>
    <w:rsid w:val="000E2375"/>
    <w:rsid w:val="000E26BD"/>
    <w:rsid w:val="000E43B4"/>
    <w:rsid w:val="000E4775"/>
    <w:rsid w:val="000E600D"/>
    <w:rsid w:val="000E656B"/>
    <w:rsid w:val="000E67D0"/>
    <w:rsid w:val="000F0A19"/>
    <w:rsid w:val="000F181E"/>
    <w:rsid w:val="000F28AC"/>
    <w:rsid w:val="000F41BD"/>
    <w:rsid w:val="000F41CD"/>
    <w:rsid w:val="0010099D"/>
    <w:rsid w:val="0010252C"/>
    <w:rsid w:val="001042D0"/>
    <w:rsid w:val="001046FE"/>
    <w:rsid w:val="001048BE"/>
    <w:rsid w:val="00106E0E"/>
    <w:rsid w:val="001110E1"/>
    <w:rsid w:val="0011224D"/>
    <w:rsid w:val="00112351"/>
    <w:rsid w:val="00112E4E"/>
    <w:rsid w:val="001134A1"/>
    <w:rsid w:val="0011408C"/>
    <w:rsid w:val="0011716F"/>
    <w:rsid w:val="0012217C"/>
    <w:rsid w:val="00122384"/>
    <w:rsid w:val="001224C9"/>
    <w:rsid w:val="001246E4"/>
    <w:rsid w:val="001302D1"/>
    <w:rsid w:val="001305AE"/>
    <w:rsid w:val="0013146B"/>
    <w:rsid w:val="00133B89"/>
    <w:rsid w:val="00134BED"/>
    <w:rsid w:val="00134C26"/>
    <w:rsid w:val="00135559"/>
    <w:rsid w:val="001363D1"/>
    <w:rsid w:val="00136645"/>
    <w:rsid w:val="001366C4"/>
    <w:rsid w:val="00136C08"/>
    <w:rsid w:val="001455EC"/>
    <w:rsid w:val="0014562B"/>
    <w:rsid w:val="001475E4"/>
    <w:rsid w:val="00151B8D"/>
    <w:rsid w:val="00151CC1"/>
    <w:rsid w:val="00151F78"/>
    <w:rsid w:val="0015459C"/>
    <w:rsid w:val="00155B79"/>
    <w:rsid w:val="0015651A"/>
    <w:rsid w:val="0015663D"/>
    <w:rsid w:val="0016008E"/>
    <w:rsid w:val="0016113E"/>
    <w:rsid w:val="001612E7"/>
    <w:rsid w:val="001637F7"/>
    <w:rsid w:val="00165524"/>
    <w:rsid w:val="00167225"/>
    <w:rsid w:val="00167DE8"/>
    <w:rsid w:val="00167E8C"/>
    <w:rsid w:val="0017043F"/>
    <w:rsid w:val="00170590"/>
    <w:rsid w:val="00171D09"/>
    <w:rsid w:val="00171F64"/>
    <w:rsid w:val="00173915"/>
    <w:rsid w:val="00174F84"/>
    <w:rsid w:val="00176652"/>
    <w:rsid w:val="00176BEF"/>
    <w:rsid w:val="001770CD"/>
    <w:rsid w:val="00177A6E"/>
    <w:rsid w:val="00181E66"/>
    <w:rsid w:val="00182AA3"/>
    <w:rsid w:val="001837AB"/>
    <w:rsid w:val="00184C2A"/>
    <w:rsid w:val="00185BD2"/>
    <w:rsid w:val="00186064"/>
    <w:rsid w:val="00186566"/>
    <w:rsid w:val="00187EAE"/>
    <w:rsid w:val="00190F25"/>
    <w:rsid w:val="001910B6"/>
    <w:rsid w:val="00192C28"/>
    <w:rsid w:val="0019427A"/>
    <w:rsid w:val="00194FA8"/>
    <w:rsid w:val="00194FAA"/>
    <w:rsid w:val="001951CE"/>
    <w:rsid w:val="00195C5B"/>
    <w:rsid w:val="00195ED0"/>
    <w:rsid w:val="00197D4A"/>
    <w:rsid w:val="001A165E"/>
    <w:rsid w:val="001A1E7D"/>
    <w:rsid w:val="001A24F0"/>
    <w:rsid w:val="001A6BD6"/>
    <w:rsid w:val="001A705E"/>
    <w:rsid w:val="001A7794"/>
    <w:rsid w:val="001A7EDF"/>
    <w:rsid w:val="001B03B0"/>
    <w:rsid w:val="001B269A"/>
    <w:rsid w:val="001B2AB9"/>
    <w:rsid w:val="001B30F0"/>
    <w:rsid w:val="001B34A6"/>
    <w:rsid w:val="001B3D97"/>
    <w:rsid w:val="001B5E1B"/>
    <w:rsid w:val="001B73CF"/>
    <w:rsid w:val="001B7B18"/>
    <w:rsid w:val="001C06CC"/>
    <w:rsid w:val="001C0A97"/>
    <w:rsid w:val="001C0CEC"/>
    <w:rsid w:val="001C10F6"/>
    <w:rsid w:val="001C13CB"/>
    <w:rsid w:val="001C1D4F"/>
    <w:rsid w:val="001C26F5"/>
    <w:rsid w:val="001C46DF"/>
    <w:rsid w:val="001C5C59"/>
    <w:rsid w:val="001C6D41"/>
    <w:rsid w:val="001D0B07"/>
    <w:rsid w:val="001D1D4F"/>
    <w:rsid w:val="001D26F6"/>
    <w:rsid w:val="001D3C8D"/>
    <w:rsid w:val="001D42E2"/>
    <w:rsid w:val="001D66CB"/>
    <w:rsid w:val="001D7CBF"/>
    <w:rsid w:val="001E009A"/>
    <w:rsid w:val="001E13D3"/>
    <w:rsid w:val="001E1997"/>
    <w:rsid w:val="001E2D1A"/>
    <w:rsid w:val="001E31A7"/>
    <w:rsid w:val="001E470C"/>
    <w:rsid w:val="001E60AA"/>
    <w:rsid w:val="001E6C60"/>
    <w:rsid w:val="001F1285"/>
    <w:rsid w:val="001F1F08"/>
    <w:rsid w:val="001F31E9"/>
    <w:rsid w:val="001F5182"/>
    <w:rsid w:val="001F5D00"/>
    <w:rsid w:val="001F5D0A"/>
    <w:rsid w:val="001F6047"/>
    <w:rsid w:val="001F6BE9"/>
    <w:rsid w:val="001F7491"/>
    <w:rsid w:val="001F7884"/>
    <w:rsid w:val="001F78E4"/>
    <w:rsid w:val="001F7DC3"/>
    <w:rsid w:val="00200174"/>
    <w:rsid w:val="002024E5"/>
    <w:rsid w:val="00203C58"/>
    <w:rsid w:val="00206266"/>
    <w:rsid w:val="0021178B"/>
    <w:rsid w:val="00212268"/>
    <w:rsid w:val="0021415A"/>
    <w:rsid w:val="00216222"/>
    <w:rsid w:val="00220807"/>
    <w:rsid w:val="00220B78"/>
    <w:rsid w:val="00220F40"/>
    <w:rsid w:val="0022144B"/>
    <w:rsid w:val="002228E6"/>
    <w:rsid w:val="00222B0F"/>
    <w:rsid w:val="00224371"/>
    <w:rsid w:val="00224A76"/>
    <w:rsid w:val="00226304"/>
    <w:rsid w:val="00226B1F"/>
    <w:rsid w:val="00226BE8"/>
    <w:rsid w:val="0022739D"/>
    <w:rsid w:val="00227443"/>
    <w:rsid w:val="00230642"/>
    <w:rsid w:val="00231F5F"/>
    <w:rsid w:val="00233573"/>
    <w:rsid w:val="0023384F"/>
    <w:rsid w:val="0023588E"/>
    <w:rsid w:val="00235F3E"/>
    <w:rsid w:val="0023672F"/>
    <w:rsid w:val="002407BA"/>
    <w:rsid w:val="0024254B"/>
    <w:rsid w:val="00242A00"/>
    <w:rsid w:val="00242A10"/>
    <w:rsid w:val="002434A3"/>
    <w:rsid w:val="002436C2"/>
    <w:rsid w:val="002449E4"/>
    <w:rsid w:val="00244C0D"/>
    <w:rsid w:val="00245B77"/>
    <w:rsid w:val="00245D2F"/>
    <w:rsid w:val="0024601A"/>
    <w:rsid w:val="0024623F"/>
    <w:rsid w:val="002527AA"/>
    <w:rsid w:val="00253EE0"/>
    <w:rsid w:val="00257692"/>
    <w:rsid w:val="0026271C"/>
    <w:rsid w:val="00262E54"/>
    <w:rsid w:val="002656D6"/>
    <w:rsid w:val="00265FF9"/>
    <w:rsid w:val="00271102"/>
    <w:rsid w:val="002712AD"/>
    <w:rsid w:val="00272CDE"/>
    <w:rsid w:val="0027529E"/>
    <w:rsid w:val="0027630E"/>
    <w:rsid w:val="002771CA"/>
    <w:rsid w:val="0027762E"/>
    <w:rsid w:val="00283C68"/>
    <w:rsid w:val="00285491"/>
    <w:rsid w:val="002858FE"/>
    <w:rsid w:val="00285C07"/>
    <w:rsid w:val="00285D6B"/>
    <w:rsid w:val="00287A7F"/>
    <w:rsid w:val="00291B6E"/>
    <w:rsid w:val="00291C39"/>
    <w:rsid w:val="00292CC6"/>
    <w:rsid w:val="00292E79"/>
    <w:rsid w:val="00293096"/>
    <w:rsid w:val="0029337F"/>
    <w:rsid w:val="00293C31"/>
    <w:rsid w:val="0029421C"/>
    <w:rsid w:val="002950B7"/>
    <w:rsid w:val="00295BDE"/>
    <w:rsid w:val="00296CCA"/>
    <w:rsid w:val="00297919"/>
    <w:rsid w:val="002A0C8F"/>
    <w:rsid w:val="002A0FEA"/>
    <w:rsid w:val="002A25B3"/>
    <w:rsid w:val="002A51AE"/>
    <w:rsid w:val="002A59B6"/>
    <w:rsid w:val="002A7140"/>
    <w:rsid w:val="002A758D"/>
    <w:rsid w:val="002A76CD"/>
    <w:rsid w:val="002A781A"/>
    <w:rsid w:val="002A7BA7"/>
    <w:rsid w:val="002A7DFB"/>
    <w:rsid w:val="002B27AE"/>
    <w:rsid w:val="002B34EF"/>
    <w:rsid w:val="002B3BE7"/>
    <w:rsid w:val="002B703B"/>
    <w:rsid w:val="002B7676"/>
    <w:rsid w:val="002C07FE"/>
    <w:rsid w:val="002C2D64"/>
    <w:rsid w:val="002C3872"/>
    <w:rsid w:val="002C3F66"/>
    <w:rsid w:val="002C55F2"/>
    <w:rsid w:val="002C5A85"/>
    <w:rsid w:val="002C6802"/>
    <w:rsid w:val="002C6D27"/>
    <w:rsid w:val="002C73E7"/>
    <w:rsid w:val="002C7A8E"/>
    <w:rsid w:val="002D0062"/>
    <w:rsid w:val="002D0F1A"/>
    <w:rsid w:val="002D2C14"/>
    <w:rsid w:val="002D5814"/>
    <w:rsid w:val="002D5CE2"/>
    <w:rsid w:val="002D78E9"/>
    <w:rsid w:val="002E06A4"/>
    <w:rsid w:val="002E190B"/>
    <w:rsid w:val="002E1A03"/>
    <w:rsid w:val="002E31AC"/>
    <w:rsid w:val="002E4A84"/>
    <w:rsid w:val="002E52E9"/>
    <w:rsid w:val="002E6F79"/>
    <w:rsid w:val="002E7B7B"/>
    <w:rsid w:val="002F15B5"/>
    <w:rsid w:val="002F17D5"/>
    <w:rsid w:val="002F1C69"/>
    <w:rsid w:val="002F323E"/>
    <w:rsid w:val="002F3600"/>
    <w:rsid w:val="002F3D58"/>
    <w:rsid w:val="002F47EB"/>
    <w:rsid w:val="002F4BDA"/>
    <w:rsid w:val="002F5944"/>
    <w:rsid w:val="002F76A0"/>
    <w:rsid w:val="002F76D7"/>
    <w:rsid w:val="003009E9"/>
    <w:rsid w:val="00301968"/>
    <w:rsid w:val="00302419"/>
    <w:rsid w:val="00302446"/>
    <w:rsid w:val="00302F8D"/>
    <w:rsid w:val="00303002"/>
    <w:rsid w:val="00303452"/>
    <w:rsid w:val="00303679"/>
    <w:rsid w:val="00304139"/>
    <w:rsid w:val="003045C6"/>
    <w:rsid w:val="003048CE"/>
    <w:rsid w:val="00304A02"/>
    <w:rsid w:val="0030537F"/>
    <w:rsid w:val="003128D5"/>
    <w:rsid w:val="00312A98"/>
    <w:rsid w:val="00314F7D"/>
    <w:rsid w:val="00316086"/>
    <w:rsid w:val="00316B0A"/>
    <w:rsid w:val="00316D83"/>
    <w:rsid w:val="00317B78"/>
    <w:rsid w:val="0032124A"/>
    <w:rsid w:val="003213C0"/>
    <w:rsid w:val="00321869"/>
    <w:rsid w:val="00321A81"/>
    <w:rsid w:val="0032280C"/>
    <w:rsid w:val="003235FF"/>
    <w:rsid w:val="00323851"/>
    <w:rsid w:val="00326AAC"/>
    <w:rsid w:val="00326BDF"/>
    <w:rsid w:val="003278B7"/>
    <w:rsid w:val="00327FB8"/>
    <w:rsid w:val="00330CBF"/>
    <w:rsid w:val="00330D64"/>
    <w:rsid w:val="003310B3"/>
    <w:rsid w:val="00331811"/>
    <w:rsid w:val="00333710"/>
    <w:rsid w:val="003357EC"/>
    <w:rsid w:val="003365A7"/>
    <w:rsid w:val="003366E5"/>
    <w:rsid w:val="00342864"/>
    <w:rsid w:val="00342C10"/>
    <w:rsid w:val="00343106"/>
    <w:rsid w:val="003461B5"/>
    <w:rsid w:val="003475A1"/>
    <w:rsid w:val="00347E1A"/>
    <w:rsid w:val="0035010E"/>
    <w:rsid w:val="00352D43"/>
    <w:rsid w:val="00353254"/>
    <w:rsid w:val="003545ED"/>
    <w:rsid w:val="00356D67"/>
    <w:rsid w:val="00357346"/>
    <w:rsid w:val="00357A34"/>
    <w:rsid w:val="00360119"/>
    <w:rsid w:val="003601B7"/>
    <w:rsid w:val="003628DF"/>
    <w:rsid w:val="003631EB"/>
    <w:rsid w:val="0036442E"/>
    <w:rsid w:val="00364A73"/>
    <w:rsid w:val="003650E5"/>
    <w:rsid w:val="00365FEF"/>
    <w:rsid w:val="003679D2"/>
    <w:rsid w:val="00367B68"/>
    <w:rsid w:val="00370C51"/>
    <w:rsid w:val="0037123C"/>
    <w:rsid w:val="003718D3"/>
    <w:rsid w:val="0037261E"/>
    <w:rsid w:val="003734D7"/>
    <w:rsid w:val="003738BC"/>
    <w:rsid w:val="0037434B"/>
    <w:rsid w:val="00374ADC"/>
    <w:rsid w:val="00376FD3"/>
    <w:rsid w:val="003771B7"/>
    <w:rsid w:val="003813C3"/>
    <w:rsid w:val="00381EDF"/>
    <w:rsid w:val="0038480D"/>
    <w:rsid w:val="0038693D"/>
    <w:rsid w:val="003873FD"/>
    <w:rsid w:val="00387EBF"/>
    <w:rsid w:val="00390717"/>
    <w:rsid w:val="00390D3A"/>
    <w:rsid w:val="00390E74"/>
    <w:rsid w:val="003926B8"/>
    <w:rsid w:val="00394F63"/>
    <w:rsid w:val="003967DB"/>
    <w:rsid w:val="00396A68"/>
    <w:rsid w:val="00396D99"/>
    <w:rsid w:val="0039739F"/>
    <w:rsid w:val="00397AE1"/>
    <w:rsid w:val="003A0E5B"/>
    <w:rsid w:val="003A1CA5"/>
    <w:rsid w:val="003A2AF6"/>
    <w:rsid w:val="003A2ED8"/>
    <w:rsid w:val="003A4FE8"/>
    <w:rsid w:val="003A527C"/>
    <w:rsid w:val="003A5450"/>
    <w:rsid w:val="003A5789"/>
    <w:rsid w:val="003A5E8D"/>
    <w:rsid w:val="003A62A5"/>
    <w:rsid w:val="003A7143"/>
    <w:rsid w:val="003B0E78"/>
    <w:rsid w:val="003B31DC"/>
    <w:rsid w:val="003B46B0"/>
    <w:rsid w:val="003B59E1"/>
    <w:rsid w:val="003B68C8"/>
    <w:rsid w:val="003C3A42"/>
    <w:rsid w:val="003C50B5"/>
    <w:rsid w:val="003C5FA3"/>
    <w:rsid w:val="003C6137"/>
    <w:rsid w:val="003C62D2"/>
    <w:rsid w:val="003D02F2"/>
    <w:rsid w:val="003D0B30"/>
    <w:rsid w:val="003D3120"/>
    <w:rsid w:val="003D5BCC"/>
    <w:rsid w:val="003D7596"/>
    <w:rsid w:val="003D7C6D"/>
    <w:rsid w:val="003E0299"/>
    <w:rsid w:val="003E1922"/>
    <w:rsid w:val="003E23E9"/>
    <w:rsid w:val="003E56A3"/>
    <w:rsid w:val="003E731D"/>
    <w:rsid w:val="003F04A6"/>
    <w:rsid w:val="003F1DD9"/>
    <w:rsid w:val="003F1FA9"/>
    <w:rsid w:val="003F328D"/>
    <w:rsid w:val="003F5CD5"/>
    <w:rsid w:val="003F60A7"/>
    <w:rsid w:val="004006B1"/>
    <w:rsid w:val="00401BCD"/>
    <w:rsid w:val="00402C2C"/>
    <w:rsid w:val="00404598"/>
    <w:rsid w:val="00404D6A"/>
    <w:rsid w:val="00407243"/>
    <w:rsid w:val="00410DF0"/>
    <w:rsid w:val="0041143A"/>
    <w:rsid w:val="00412686"/>
    <w:rsid w:val="00412C31"/>
    <w:rsid w:val="004141F2"/>
    <w:rsid w:val="00415589"/>
    <w:rsid w:val="0041587F"/>
    <w:rsid w:val="004159A9"/>
    <w:rsid w:val="004159AD"/>
    <w:rsid w:val="00415F92"/>
    <w:rsid w:val="00420BDF"/>
    <w:rsid w:val="004220AC"/>
    <w:rsid w:val="00422549"/>
    <w:rsid w:val="00423762"/>
    <w:rsid w:val="00423D17"/>
    <w:rsid w:val="00425B43"/>
    <w:rsid w:val="004303EB"/>
    <w:rsid w:val="00432003"/>
    <w:rsid w:val="00432DA5"/>
    <w:rsid w:val="00433B64"/>
    <w:rsid w:val="00433EA8"/>
    <w:rsid w:val="00433FB4"/>
    <w:rsid w:val="00434D90"/>
    <w:rsid w:val="00434E47"/>
    <w:rsid w:val="0043545A"/>
    <w:rsid w:val="004358F8"/>
    <w:rsid w:val="00435BE5"/>
    <w:rsid w:val="004373BC"/>
    <w:rsid w:val="00437AD0"/>
    <w:rsid w:val="00441209"/>
    <w:rsid w:val="00442265"/>
    <w:rsid w:val="004442FC"/>
    <w:rsid w:val="00444DAE"/>
    <w:rsid w:val="00445638"/>
    <w:rsid w:val="00446E47"/>
    <w:rsid w:val="0044722B"/>
    <w:rsid w:val="00450E83"/>
    <w:rsid w:val="00450F00"/>
    <w:rsid w:val="00451B74"/>
    <w:rsid w:val="004528B6"/>
    <w:rsid w:val="00454A32"/>
    <w:rsid w:val="00454BBE"/>
    <w:rsid w:val="00454CD2"/>
    <w:rsid w:val="004560E3"/>
    <w:rsid w:val="00456A91"/>
    <w:rsid w:val="0045756E"/>
    <w:rsid w:val="00461069"/>
    <w:rsid w:val="00461239"/>
    <w:rsid w:val="00461944"/>
    <w:rsid w:val="00461CC3"/>
    <w:rsid w:val="004628EC"/>
    <w:rsid w:val="00463A27"/>
    <w:rsid w:val="00465480"/>
    <w:rsid w:val="00466BBE"/>
    <w:rsid w:val="0046714A"/>
    <w:rsid w:val="004677D1"/>
    <w:rsid w:val="004717FF"/>
    <w:rsid w:val="004721C4"/>
    <w:rsid w:val="004745D0"/>
    <w:rsid w:val="004747F8"/>
    <w:rsid w:val="00475093"/>
    <w:rsid w:val="00475B6D"/>
    <w:rsid w:val="00475F08"/>
    <w:rsid w:val="00477203"/>
    <w:rsid w:val="004811C5"/>
    <w:rsid w:val="00482218"/>
    <w:rsid w:val="00482228"/>
    <w:rsid w:val="00483511"/>
    <w:rsid w:val="0048428E"/>
    <w:rsid w:val="004852FF"/>
    <w:rsid w:val="004854B3"/>
    <w:rsid w:val="00485AA0"/>
    <w:rsid w:val="0048712D"/>
    <w:rsid w:val="00490AF9"/>
    <w:rsid w:val="004913E3"/>
    <w:rsid w:val="00491642"/>
    <w:rsid w:val="00492A2C"/>
    <w:rsid w:val="00492A35"/>
    <w:rsid w:val="00496F12"/>
    <w:rsid w:val="004A09AF"/>
    <w:rsid w:val="004A23CD"/>
    <w:rsid w:val="004A367E"/>
    <w:rsid w:val="004A372B"/>
    <w:rsid w:val="004A388A"/>
    <w:rsid w:val="004A41F5"/>
    <w:rsid w:val="004A50C1"/>
    <w:rsid w:val="004A554A"/>
    <w:rsid w:val="004A57EA"/>
    <w:rsid w:val="004A7EE3"/>
    <w:rsid w:val="004B0142"/>
    <w:rsid w:val="004B2D20"/>
    <w:rsid w:val="004B3632"/>
    <w:rsid w:val="004B3BFC"/>
    <w:rsid w:val="004B55DB"/>
    <w:rsid w:val="004B62DA"/>
    <w:rsid w:val="004B65EC"/>
    <w:rsid w:val="004C049B"/>
    <w:rsid w:val="004C34F4"/>
    <w:rsid w:val="004C4574"/>
    <w:rsid w:val="004C4D1D"/>
    <w:rsid w:val="004C7120"/>
    <w:rsid w:val="004C7600"/>
    <w:rsid w:val="004C7701"/>
    <w:rsid w:val="004D17F4"/>
    <w:rsid w:val="004D1EB6"/>
    <w:rsid w:val="004D2144"/>
    <w:rsid w:val="004D2227"/>
    <w:rsid w:val="004D37CC"/>
    <w:rsid w:val="004D6F8C"/>
    <w:rsid w:val="004D7917"/>
    <w:rsid w:val="004D79E4"/>
    <w:rsid w:val="004D7C2D"/>
    <w:rsid w:val="004E1BF6"/>
    <w:rsid w:val="004E1F22"/>
    <w:rsid w:val="004E3491"/>
    <w:rsid w:val="004E3890"/>
    <w:rsid w:val="004E5D82"/>
    <w:rsid w:val="004E5FCF"/>
    <w:rsid w:val="004E643C"/>
    <w:rsid w:val="004E679C"/>
    <w:rsid w:val="004E6A2E"/>
    <w:rsid w:val="004F24D5"/>
    <w:rsid w:val="004F5AD4"/>
    <w:rsid w:val="004F7235"/>
    <w:rsid w:val="00500DB2"/>
    <w:rsid w:val="005028C7"/>
    <w:rsid w:val="0050293E"/>
    <w:rsid w:val="005046A3"/>
    <w:rsid w:val="00504DDB"/>
    <w:rsid w:val="00505D06"/>
    <w:rsid w:val="00505E46"/>
    <w:rsid w:val="00511589"/>
    <w:rsid w:val="00512828"/>
    <w:rsid w:val="005148EE"/>
    <w:rsid w:val="00515F76"/>
    <w:rsid w:val="00516511"/>
    <w:rsid w:val="0051704F"/>
    <w:rsid w:val="00517B6B"/>
    <w:rsid w:val="005204AA"/>
    <w:rsid w:val="005206F6"/>
    <w:rsid w:val="00520C43"/>
    <w:rsid w:val="0052188D"/>
    <w:rsid w:val="00522180"/>
    <w:rsid w:val="00523A33"/>
    <w:rsid w:val="00524F1D"/>
    <w:rsid w:val="0052603F"/>
    <w:rsid w:val="00530ACB"/>
    <w:rsid w:val="00530BC7"/>
    <w:rsid w:val="00534FB9"/>
    <w:rsid w:val="00535FA8"/>
    <w:rsid w:val="005434BC"/>
    <w:rsid w:val="00543D95"/>
    <w:rsid w:val="00544350"/>
    <w:rsid w:val="00544749"/>
    <w:rsid w:val="00544867"/>
    <w:rsid w:val="00544D90"/>
    <w:rsid w:val="00545044"/>
    <w:rsid w:val="005466F2"/>
    <w:rsid w:val="00546D27"/>
    <w:rsid w:val="005477A0"/>
    <w:rsid w:val="005514F5"/>
    <w:rsid w:val="00552A12"/>
    <w:rsid w:val="00552FFB"/>
    <w:rsid w:val="00554A0A"/>
    <w:rsid w:val="00554D1C"/>
    <w:rsid w:val="00556A2D"/>
    <w:rsid w:val="00557F13"/>
    <w:rsid w:val="005607ED"/>
    <w:rsid w:val="00561C5F"/>
    <w:rsid w:val="0056346B"/>
    <w:rsid w:val="0056372E"/>
    <w:rsid w:val="00566350"/>
    <w:rsid w:val="0056711C"/>
    <w:rsid w:val="00567280"/>
    <w:rsid w:val="00570BA0"/>
    <w:rsid w:val="00572653"/>
    <w:rsid w:val="005732E3"/>
    <w:rsid w:val="005733A3"/>
    <w:rsid w:val="00573FE3"/>
    <w:rsid w:val="005740D1"/>
    <w:rsid w:val="005754DF"/>
    <w:rsid w:val="00575620"/>
    <w:rsid w:val="00576033"/>
    <w:rsid w:val="005766A9"/>
    <w:rsid w:val="0057750B"/>
    <w:rsid w:val="0058040C"/>
    <w:rsid w:val="00580CE1"/>
    <w:rsid w:val="0058350C"/>
    <w:rsid w:val="00583E5D"/>
    <w:rsid w:val="0058537C"/>
    <w:rsid w:val="00585F6C"/>
    <w:rsid w:val="005862DB"/>
    <w:rsid w:val="00586AB9"/>
    <w:rsid w:val="005911F6"/>
    <w:rsid w:val="005921BC"/>
    <w:rsid w:val="00592223"/>
    <w:rsid w:val="005926CC"/>
    <w:rsid w:val="00592858"/>
    <w:rsid w:val="00594961"/>
    <w:rsid w:val="00596D1B"/>
    <w:rsid w:val="00596E61"/>
    <w:rsid w:val="00597308"/>
    <w:rsid w:val="00597F0F"/>
    <w:rsid w:val="005A072D"/>
    <w:rsid w:val="005A089F"/>
    <w:rsid w:val="005A1C51"/>
    <w:rsid w:val="005A2FB8"/>
    <w:rsid w:val="005A5273"/>
    <w:rsid w:val="005A59E7"/>
    <w:rsid w:val="005A7238"/>
    <w:rsid w:val="005A73F7"/>
    <w:rsid w:val="005A792F"/>
    <w:rsid w:val="005B014D"/>
    <w:rsid w:val="005B0488"/>
    <w:rsid w:val="005B14D2"/>
    <w:rsid w:val="005B3AC8"/>
    <w:rsid w:val="005B3D2F"/>
    <w:rsid w:val="005B419D"/>
    <w:rsid w:val="005B5753"/>
    <w:rsid w:val="005B5B23"/>
    <w:rsid w:val="005B5BAA"/>
    <w:rsid w:val="005B6F6B"/>
    <w:rsid w:val="005C072C"/>
    <w:rsid w:val="005C0D03"/>
    <w:rsid w:val="005C0D5B"/>
    <w:rsid w:val="005C1452"/>
    <w:rsid w:val="005C1803"/>
    <w:rsid w:val="005C36D5"/>
    <w:rsid w:val="005C5A9F"/>
    <w:rsid w:val="005C5F62"/>
    <w:rsid w:val="005C65DD"/>
    <w:rsid w:val="005C753E"/>
    <w:rsid w:val="005C761E"/>
    <w:rsid w:val="005D0247"/>
    <w:rsid w:val="005D06B8"/>
    <w:rsid w:val="005D1831"/>
    <w:rsid w:val="005D2A29"/>
    <w:rsid w:val="005D306C"/>
    <w:rsid w:val="005D408D"/>
    <w:rsid w:val="005D4F85"/>
    <w:rsid w:val="005D510E"/>
    <w:rsid w:val="005D5211"/>
    <w:rsid w:val="005D5E15"/>
    <w:rsid w:val="005D62CE"/>
    <w:rsid w:val="005D6402"/>
    <w:rsid w:val="005D6470"/>
    <w:rsid w:val="005D65E1"/>
    <w:rsid w:val="005D7086"/>
    <w:rsid w:val="005E037D"/>
    <w:rsid w:val="005E26C9"/>
    <w:rsid w:val="005E2D88"/>
    <w:rsid w:val="005E55D7"/>
    <w:rsid w:val="005F027B"/>
    <w:rsid w:val="005F21DD"/>
    <w:rsid w:val="005F2732"/>
    <w:rsid w:val="005F3102"/>
    <w:rsid w:val="005F4E03"/>
    <w:rsid w:val="005F5D62"/>
    <w:rsid w:val="005F7152"/>
    <w:rsid w:val="005F7C30"/>
    <w:rsid w:val="00600AE5"/>
    <w:rsid w:val="00602A0E"/>
    <w:rsid w:val="00604956"/>
    <w:rsid w:val="006060DE"/>
    <w:rsid w:val="006072F0"/>
    <w:rsid w:val="006073DB"/>
    <w:rsid w:val="00607BA5"/>
    <w:rsid w:val="00610172"/>
    <w:rsid w:val="0061064F"/>
    <w:rsid w:val="006108A9"/>
    <w:rsid w:val="00610BBA"/>
    <w:rsid w:val="00610EA1"/>
    <w:rsid w:val="00611325"/>
    <w:rsid w:val="00611480"/>
    <w:rsid w:val="00612E2B"/>
    <w:rsid w:val="00613335"/>
    <w:rsid w:val="0061510D"/>
    <w:rsid w:val="00615132"/>
    <w:rsid w:val="0061673B"/>
    <w:rsid w:val="0061782B"/>
    <w:rsid w:val="006216E8"/>
    <w:rsid w:val="006242A8"/>
    <w:rsid w:val="00624C57"/>
    <w:rsid w:val="00624EBB"/>
    <w:rsid w:val="00625004"/>
    <w:rsid w:val="00625255"/>
    <w:rsid w:val="00626159"/>
    <w:rsid w:val="00626170"/>
    <w:rsid w:val="006264C2"/>
    <w:rsid w:val="00626C81"/>
    <w:rsid w:val="00627722"/>
    <w:rsid w:val="006311A5"/>
    <w:rsid w:val="00631662"/>
    <w:rsid w:val="00632B82"/>
    <w:rsid w:val="006338C0"/>
    <w:rsid w:val="00633B1E"/>
    <w:rsid w:val="00633E71"/>
    <w:rsid w:val="006349B4"/>
    <w:rsid w:val="00634CDC"/>
    <w:rsid w:val="00634D23"/>
    <w:rsid w:val="00634D5C"/>
    <w:rsid w:val="006350AC"/>
    <w:rsid w:val="00635CAB"/>
    <w:rsid w:val="0063680B"/>
    <w:rsid w:val="00637EA5"/>
    <w:rsid w:val="006400B6"/>
    <w:rsid w:val="00645935"/>
    <w:rsid w:val="00645CA6"/>
    <w:rsid w:val="00651A07"/>
    <w:rsid w:val="006521DB"/>
    <w:rsid w:val="00653F45"/>
    <w:rsid w:val="00655B04"/>
    <w:rsid w:val="00657F6C"/>
    <w:rsid w:val="006606B4"/>
    <w:rsid w:val="00660E5B"/>
    <w:rsid w:val="00662C9C"/>
    <w:rsid w:val="00663A65"/>
    <w:rsid w:val="00664401"/>
    <w:rsid w:val="006655E8"/>
    <w:rsid w:val="006672A8"/>
    <w:rsid w:val="00670016"/>
    <w:rsid w:val="00670A14"/>
    <w:rsid w:val="0067187F"/>
    <w:rsid w:val="00671CA7"/>
    <w:rsid w:val="00672BEF"/>
    <w:rsid w:val="00672E68"/>
    <w:rsid w:val="00674D95"/>
    <w:rsid w:val="00675C2A"/>
    <w:rsid w:val="00676537"/>
    <w:rsid w:val="00677E1A"/>
    <w:rsid w:val="006822CA"/>
    <w:rsid w:val="0068259C"/>
    <w:rsid w:val="00682717"/>
    <w:rsid w:val="00684281"/>
    <w:rsid w:val="006850F7"/>
    <w:rsid w:val="00685292"/>
    <w:rsid w:val="006854FF"/>
    <w:rsid w:val="00686158"/>
    <w:rsid w:val="00690174"/>
    <w:rsid w:val="006924B0"/>
    <w:rsid w:val="00695CA2"/>
    <w:rsid w:val="00697EFD"/>
    <w:rsid w:val="006A02D8"/>
    <w:rsid w:val="006A124D"/>
    <w:rsid w:val="006A1FE1"/>
    <w:rsid w:val="006A2360"/>
    <w:rsid w:val="006A467A"/>
    <w:rsid w:val="006A4D15"/>
    <w:rsid w:val="006A4EC5"/>
    <w:rsid w:val="006A5D2D"/>
    <w:rsid w:val="006A5E56"/>
    <w:rsid w:val="006A6E2F"/>
    <w:rsid w:val="006A7CC4"/>
    <w:rsid w:val="006A7E3B"/>
    <w:rsid w:val="006B086A"/>
    <w:rsid w:val="006B127C"/>
    <w:rsid w:val="006B18E3"/>
    <w:rsid w:val="006B23A3"/>
    <w:rsid w:val="006B2ACC"/>
    <w:rsid w:val="006B2BAE"/>
    <w:rsid w:val="006B38CE"/>
    <w:rsid w:val="006B3EF7"/>
    <w:rsid w:val="006B763A"/>
    <w:rsid w:val="006C0EF3"/>
    <w:rsid w:val="006C1507"/>
    <w:rsid w:val="006C1A10"/>
    <w:rsid w:val="006C22D4"/>
    <w:rsid w:val="006C2CF9"/>
    <w:rsid w:val="006C4F11"/>
    <w:rsid w:val="006D2C73"/>
    <w:rsid w:val="006D582F"/>
    <w:rsid w:val="006D59BC"/>
    <w:rsid w:val="006D5EFE"/>
    <w:rsid w:val="006D6848"/>
    <w:rsid w:val="006E050B"/>
    <w:rsid w:val="006E0B22"/>
    <w:rsid w:val="006E1331"/>
    <w:rsid w:val="006E1EC7"/>
    <w:rsid w:val="006E4142"/>
    <w:rsid w:val="006E5ADA"/>
    <w:rsid w:val="006E6304"/>
    <w:rsid w:val="006F0B8D"/>
    <w:rsid w:val="006F1367"/>
    <w:rsid w:val="006F227E"/>
    <w:rsid w:val="006F3D13"/>
    <w:rsid w:val="006F42F8"/>
    <w:rsid w:val="006F77FC"/>
    <w:rsid w:val="006F7F70"/>
    <w:rsid w:val="0070138F"/>
    <w:rsid w:val="0070211B"/>
    <w:rsid w:val="00702879"/>
    <w:rsid w:val="0070366D"/>
    <w:rsid w:val="00703F9C"/>
    <w:rsid w:val="00705203"/>
    <w:rsid w:val="00707621"/>
    <w:rsid w:val="007078BA"/>
    <w:rsid w:val="0071004D"/>
    <w:rsid w:val="00710FA8"/>
    <w:rsid w:val="00710FD5"/>
    <w:rsid w:val="007116B9"/>
    <w:rsid w:val="00711F80"/>
    <w:rsid w:val="007123B9"/>
    <w:rsid w:val="00713301"/>
    <w:rsid w:val="00713459"/>
    <w:rsid w:val="00713EBD"/>
    <w:rsid w:val="007157D1"/>
    <w:rsid w:val="00716109"/>
    <w:rsid w:val="00716B99"/>
    <w:rsid w:val="00720721"/>
    <w:rsid w:val="00720AB7"/>
    <w:rsid w:val="00720F92"/>
    <w:rsid w:val="00721743"/>
    <w:rsid w:val="00722971"/>
    <w:rsid w:val="00726B5B"/>
    <w:rsid w:val="007272F0"/>
    <w:rsid w:val="00727923"/>
    <w:rsid w:val="00731C4B"/>
    <w:rsid w:val="0073263E"/>
    <w:rsid w:val="007331AF"/>
    <w:rsid w:val="0073453C"/>
    <w:rsid w:val="00735B4D"/>
    <w:rsid w:val="00735B8F"/>
    <w:rsid w:val="00735FAA"/>
    <w:rsid w:val="007377B5"/>
    <w:rsid w:val="007408A6"/>
    <w:rsid w:val="00742CB1"/>
    <w:rsid w:val="007452C8"/>
    <w:rsid w:val="007455C4"/>
    <w:rsid w:val="00745BD1"/>
    <w:rsid w:val="0075606C"/>
    <w:rsid w:val="00757953"/>
    <w:rsid w:val="00757BC2"/>
    <w:rsid w:val="00760057"/>
    <w:rsid w:val="007624E4"/>
    <w:rsid w:val="00763251"/>
    <w:rsid w:val="0076496D"/>
    <w:rsid w:val="00764B0A"/>
    <w:rsid w:val="00767B75"/>
    <w:rsid w:val="00770219"/>
    <w:rsid w:val="00772D8D"/>
    <w:rsid w:val="00773748"/>
    <w:rsid w:val="00775736"/>
    <w:rsid w:val="00776361"/>
    <w:rsid w:val="00776724"/>
    <w:rsid w:val="007767C1"/>
    <w:rsid w:val="00776B9A"/>
    <w:rsid w:val="00776F5E"/>
    <w:rsid w:val="00777616"/>
    <w:rsid w:val="00782A9C"/>
    <w:rsid w:val="00782D79"/>
    <w:rsid w:val="00783009"/>
    <w:rsid w:val="00783276"/>
    <w:rsid w:val="007843D7"/>
    <w:rsid w:val="00784A6F"/>
    <w:rsid w:val="0078591D"/>
    <w:rsid w:val="00785F2B"/>
    <w:rsid w:val="00786332"/>
    <w:rsid w:val="00786661"/>
    <w:rsid w:val="00791FA7"/>
    <w:rsid w:val="0079236A"/>
    <w:rsid w:val="00792927"/>
    <w:rsid w:val="00795498"/>
    <w:rsid w:val="007958B4"/>
    <w:rsid w:val="00795E67"/>
    <w:rsid w:val="00796692"/>
    <w:rsid w:val="007966DA"/>
    <w:rsid w:val="007A01BA"/>
    <w:rsid w:val="007A2527"/>
    <w:rsid w:val="007A30CC"/>
    <w:rsid w:val="007A4105"/>
    <w:rsid w:val="007A48A4"/>
    <w:rsid w:val="007A4D95"/>
    <w:rsid w:val="007A5146"/>
    <w:rsid w:val="007B1A2D"/>
    <w:rsid w:val="007B1EDF"/>
    <w:rsid w:val="007B2FE3"/>
    <w:rsid w:val="007B6404"/>
    <w:rsid w:val="007B6BD9"/>
    <w:rsid w:val="007B7DBF"/>
    <w:rsid w:val="007C050F"/>
    <w:rsid w:val="007C0C2E"/>
    <w:rsid w:val="007C20EA"/>
    <w:rsid w:val="007C34D6"/>
    <w:rsid w:val="007C38AD"/>
    <w:rsid w:val="007C41ED"/>
    <w:rsid w:val="007C4AA3"/>
    <w:rsid w:val="007C61F5"/>
    <w:rsid w:val="007D0DA3"/>
    <w:rsid w:val="007D11CB"/>
    <w:rsid w:val="007D1B63"/>
    <w:rsid w:val="007D33D5"/>
    <w:rsid w:val="007D3C91"/>
    <w:rsid w:val="007D4A43"/>
    <w:rsid w:val="007D5894"/>
    <w:rsid w:val="007D5C52"/>
    <w:rsid w:val="007D657C"/>
    <w:rsid w:val="007D671D"/>
    <w:rsid w:val="007E09D4"/>
    <w:rsid w:val="007E14EB"/>
    <w:rsid w:val="007E1D48"/>
    <w:rsid w:val="007E4DB9"/>
    <w:rsid w:val="007E7092"/>
    <w:rsid w:val="007F3DC3"/>
    <w:rsid w:val="007F62AB"/>
    <w:rsid w:val="007F703A"/>
    <w:rsid w:val="007F7FB0"/>
    <w:rsid w:val="0080023B"/>
    <w:rsid w:val="008003C8"/>
    <w:rsid w:val="008007C1"/>
    <w:rsid w:val="008023D4"/>
    <w:rsid w:val="0080259F"/>
    <w:rsid w:val="0080270F"/>
    <w:rsid w:val="008036F1"/>
    <w:rsid w:val="0080431C"/>
    <w:rsid w:val="0080548E"/>
    <w:rsid w:val="0080573E"/>
    <w:rsid w:val="00805A8C"/>
    <w:rsid w:val="00805D6D"/>
    <w:rsid w:val="00805DE0"/>
    <w:rsid w:val="0080686C"/>
    <w:rsid w:val="00806F26"/>
    <w:rsid w:val="00807AD1"/>
    <w:rsid w:val="00810397"/>
    <w:rsid w:val="0081212B"/>
    <w:rsid w:val="0081292B"/>
    <w:rsid w:val="00813800"/>
    <w:rsid w:val="0081413A"/>
    <w:rsid w:val="00817A40"/>
    <w:rsid w:val="00820FD6"/>
    <w:rsid w:val="008212BC"/>
    <w:rsid w:val="00821512"/>
    <w:rsid w:val="00822506"/>
    <w:rsid w:val="008248E7"/>
    <w:rsid w:val="00825DEC"/>
    <w:rsid w:val="0082638C"/>
    <w:rsid w:val="00826674"/>
    <w:rsid w:val="00826BB5"/>
    <w:rsid w:val="008273A4"/>
    <w:rsid w:val="008325E6"/>
    <w:rsid w:val="00832763"/>
    <w:rsid w:val="00832E17"/>
    <w:rsid w:val="00832F73"/>
    <w:rsid w:val="0083341A"/>
    <w:rsid w:val="00833CAF"/>
    <w:rsid w:val="00833CFF"/>
    <w:rsid w:val="0083503E"/>
    <w:rsid w:val="0083538B"/>
    <w:rsid w:val="008357CF"/>
    <w:rsid w:val="00836408"/>
    <w:rsid w:val="0083667F"/>
    <w:rsid w:val="008378D3"/>
    <w:rsid w:val="00840204"/>
    <w:rsid w:val="00840FD5"/>
    <w:rsid w:val="00841EE4"/>
    <w:rsid w:val="00841F43"/>
    <w:rsid w:val="008460D9"/>
    <w:rsid w:val="0084686D"/>
    <w:rsid w:val="00846ADA"/>
    <w:rsid w:val="008474A8"/>
    <w:rsid w:val="008507B1"/>
    <w:rsid w:val="0085082F"/>
    <w:rsid w:val="00852244"/>
    <w:rsid w:val="00853DCC"/>
    <w:rsid w:val="00854F1F"/>
    <w:rsid w:val="00854F26"/>
    <w:rsid w:val="008554A9"/>
    <w:rsid w:val="00856570"/>
    <w:rsid w:val="00856DD5"/>
    <w:rsid w:val="00860150"/>
    <w:rsid w:val="00861293"/>
    <w:rsid w:val="008616D7"/>
    <w:rsid w:val="0086253C"/>
    <w:rsid w:val="00862F27"/>
    <w:rsid w:val="008651E8"/>
    <w:rsid w:val="0086579A"/>
    <w:rsid w:val="00865DFB"/>
    <w:rsid w:val="00866B1C"/>
    <w:rsid w:val="00867391"/>
    <w:rsid w:val="00870BC0"/>
    <w:rsid w:val="008717C7"/>
    <w:rsid w:val="008723D7"/>
    <w:rsid w:val="00872A76"/>
    <w:rsid w:val="00872D79"/>
    <w:rsid w:val="00873C3E"/>
    <w:rsid w:val="00873C94"/>
    <w:rsid w:val="008740A6"/>
    <w:rsid w:val="00877D01"/>
    <w:rsid w:val="00880076"/>
    <w:rsid w:val="00880502"/>
    <w:rsid w:val="008808B9"/>
    <w:rsid w:val="00880CD7"/>
    <w:rsid w:val="00883A28"/>
    <w:rsid w:val="00884206"/>
    <w:rsid w:val="00885016"/>
    <w:rsid w:val="008916E4"/>
    <w:rsid w:val="00891D37"/>
    <w:rsid w:val="008930EE"/>
    <w:rsid w:val="00893FB5"/>
    <w:rsid w:val="00894610"/>
    <w:rsid w:val="00894EDE"/>
    <w:rsid w:val="00895328"/>
    <w:rsid w:val="008960A7"/>
    <w:rsid w:val="0089793B"/>
    <w:rsid w:val="008A02F1"/>
    <w:rsid w:val="008A1045"/>
    <w:rsid w:val="008A111C"/>
    <w:rsid w:val="008A1B30"/>
    <w:rsid w:val="008A2781"/>
    <w:rsid w:val="008A3CDA"/>
    <w:rsid w:val="008A4851"/>
    <w:rsid w:val="008A4AC3"/>
    <w:rsid w:val="008A5FE5"/>
    <w:rsid w:val="008A64CE"/>
    <w:rsid w:val="008A6959"/>
    <w:rsid w:val="008A6B26"/>
    <w:rsid w:val="008A7750"/>
    <w:rsid w:val="008B22F9"/>
    <w:rsid w:val="008B3687"/>
    <w:rsid w:val="008B3C53"/>
    <w:rsid w:val="008B5289"/>
    <w:rsid w:val="008B58FF"/>
    <w:rsid w:val="008B6B49"/>
    <w:rsid w:val="008B7E10"/>
    <w:rsid w:val="008C057A"/>
    <w:rsid w:val="008C0B14"/>
    <w:rsid w:val="008C2570"/>
    <w:rsid w:val="008C3F2B"/>
    <w:rsid w:val="008C4460"/>
    <w:rsid w:val="008C5028"/>
    <w:rsid w:val="008C524F"/>
    <w:rsid w:val="008C6513"/>
    <w:rsid w:val="008C6DDF"/>
    <w:rsid w:val="008C7503"/>
    <w:rsid w:val="008D082B"/>
    <w:rsid w:val="008D08C4"/>
    <w:rsid w:val="008D1093"/>
    <w:rsid w:val="008D2928"/>
    <w:rsid w:val="008D2D73"/>
    <w:rsid w:val="008D350D"/>
    <w:rsid w:val="008D3C63"/>
    <w:rsid w:val="008D576C"/>
    <w:rsid w:val="008D6109"/>
    <w:rsid w:val="008D7FF1"/>
    <w:rsid w:val="008E0C17"/>
    <w:rsid w:val="008E1036"/>
    <w:rsid w:val="008E19E1"/>
    <w:rsid w:val="008E29B8"/>
    <w:rsid w:val="008E391F"/>
    <w:rsid w:val="008E4198"/>
    <w:rsid w:val="008E4CC5"/>
    <w:rsid w:val="008E5335"/>
    <w:rsid w:val="008E6680"/>
    <w:rsid w:val="008E7A1C"/>
    <w:rsid w:val="008E7CCD"/>
    <w:rsid w:val="008F2371"/>
    <w:rsid w:val="008F3E94"/>
    <w:rsid w:val="008F3EED"/>
    <w:rsid w:val="008F46E6"/>
    <w:rsid w:val="008F49A6"/>
    <w:rsid w:val="008F5633"/>
    <w:rsid w:val="008F60C6"/>
    <w:rsid w:val="008F6279"/>
    <w:rsid w:val="008F67B0"/>
    <w:rsid w:val="008F6F41"/>
    <w:rsid w:val="008F7208"/>
    <w:rsid w:val="009005CE"/>
    <w:rsid w:val="00901522"/>
    <w:rsid w:val="00902235"/>
    <w:rsid w:val="00902D4D"/>
    <w:rsid w:val="00902D83"/>
    <w:rsid w:val="0090520A"/>
    <w:rsid w:val="00905FDC"/>
    <w:rsid w:val="00906148"/>
    <w:rsid w:val="009071AE"/>
    <w:rsid w:val="009102CB"/>
    <w:rsid w:val="0091060F"/>
    <w:rsid w:val="00910BDE"/>
    <w:rsid w:val="00911737"/>
    <w:rsid w:val="00911897"/>
    <w:rsid w:val="0091236F"/>
    <w:rsid w:val="009133D4"/>
    <w:rsid w:val="00913531"/>
    <w:rsid w:val="00913F29"/>
    <w:rsid w:val="00914E89"/>
    <w:rsid w:val="009155FB"/>
    <w:rsid w:val="00917C97"/>
    <w:rsid w:val="00917E6C"/>
    <w:rsid w:val="009209B9"/>
    <w:rsid w:val="00920C66"/>
    <w:rsid w:val="009217B3"/>
    <w:rsid w:val="009225E3"/>
    <w:rsid w:val="00922A5B"/>
    <w:rsid w:val="009230B4"/>
    <w:rsid w:val="009241D7"/>
    <w:rsid w:val="009242A4"/>
    <w:rsid w:val="00925384"/>
    <w:rsid w:val="0092628B"/>
    <w:rsid w:val="0092669E"/>
    <w:rsid w:val="00931510"/>
    <w:rsid w:val="00935A05"/>
    <w:rsid w:val="00936027"/>
    <w:rsid w:val="00936381"/>
    <w:rsid w:val="009364A8"/>
    <w:rsid w:val="00936D9F"/>
    <w:rsid w:val="009376D7"/>
    <w:rsid w:val="009376ED"/>
    <w:rsid w:val="009405D2"/>
    <w:rsid w:val="009422B5"/>
    <w:rsid w:val="0094350A"/>
    <w:rsid w:val="0094429B"/>
    <w:rsid w:val="00944390"/>
    <w:rsid w:val="00944A9E"/>
    <w:rsid w:val="00945B22"/>
    <w:rsid w:val="00946E4D"/>
    <w:rsid w:val="00947980"/>
    <w:rsid w:val="00947B0B"/>
    <w:rsid w:val="00951A96"/>
    <w:rsid w:val="00953D3C"/>
    <w:rsid w:val="00954E72"/>
    <w:rsid w:val="0095539B"/>
    <w:rsid w:val="00956079"/>
    <w:rsid w:val="0095607A"/>
    <w:rsid w:val="00956573"/>
    <w:rsid w:val="00956E2E"/>
    <w:rsid w:val="0096569C"/>
    <w:rsid w:val="00966760"/>
    <w:rsid w:val="0096788D"/>
    <w:rsid w:val="0097062B"/>
    <w:rsid w:val="00970E40"/>
    <w:rsid w:val="009712AA"/>
    <w:rsid w:val="00971E81"/>
    <w:rsid w:val="00971EF1"/>
    <w:rsid w:val="00973E7B"/>
    <w:rsid w:val="009767CD"/>
    <w:rsid w:val="00976D96"/>
    <w:rsid w:val="009771BF"/>
    <w:rsid w:val="00977F64"/>
    <w:rsid w:val="00980722"/>
    <w:rsid w:val="009808D2"/>
    <w:rsid w:val="00980F1C"/>
    <w:rsid w:val="009834FA"/>
    <w:rsid w:val="00983B3E"/>
    <w:rsid w:val="00984094"/>
    <w:rsid w:val="009850E1"/>
    <w:rsid w:val="00985858"/>
    <w:rsid w:val="00987C91"/>
    <w:rsid w:val="00990287"/>
    <w:rsid w:val="00991379"/>
    <w:rsid w:val="0099158B"/>
    <w:rsid w:val="009917A7"/>
    <w:rsid w:val="009933AA"/>
    <w:rsid w:val="00994570"/>
    <w:rsid w:val="0099483F"/>
    <w:rsid w:val="00995415"/>
    <w:rsid w:val="00995903"/>
    <w:rsid w:val="00995A64"/>
    <w:rsid w:val="00995D73"/>
    <w:rsid w:val="00996DC2"/>
    <w:rsid w:val="009A113C"/>
    <w:rsid w:val="009A19EC"/>
    <w:rsid w:val="009A1F20"/>
    <w:rsid w:val="009A2179"/>
    <w:rsid w:val="009A28E1"/>
    <w:rsid w:val="009A3CCF"/>
    <w:rsid w:val="009A44BE"/>
    <w:rsid w:val="009A5A5B"/>
    <w:rsid w:val="009A6081"/>
    <w:rsid w:val="009A7621"/>
    <w:rsid w:val="009A7FA5"/>
    <w:rsid w:val="009B0E88"/>
    <w:rsid w:val="009B1380"/>
    <w:rsid w:val="009B2AE5"/>
    <w:rsid w:val="009B2AF5"/>
    <w:rsid w:val="009B3BCE"/>
    <w:rsid w:val="009B4102"/>
    <w:rsid w:val="009B5CEB"/>
    <w:rsid w:val="009B6B93"/>
    <w:rsid w:val="009C0482"/>
    <w:rsid w:val="009C05A9"/>
    <w:rsid w:val="009C0EE2"/>
    <w:rsid w:val="009C1208"/>
    <w:rsid w:val="009C5815"/>
    <w:rsid w:val="009C5D49"/>
    <w:rsid w:val="009C6CC3"/>
    <w:rsid w:val="009D1D1E"/>
    <w:rsid w:val="009D269F"/>
    <w:rsid w:val="009D2AE1"/>
    <w:rsid w:val="009D2DD2"/>
    <w:rsid w:val="009D39A9"/>
    <w:rsid w:val="009D427E"/>
    <w:rsid w:val="009D55F6"/>
    <w:rsid w:val="009D611A"/>
    <w:rsid w:val="009D651A"/>
    <w:rsid w:val="009D6C14"/>
    <w:rsid w:val="009D7E88"/>
    <w:rsid w:val="009E2229"/>
    <w:rsid w:val="009E401C"/>
    <w:rsid w:val="009E49E8"/>
    <w:rsid w:val="009E5A46"/>
    <w:rsid w:val="009E5B48"/>
    <w:rsid w:val="009E6339"/>
    <w:rsid w:val="009E6A88"/>
    <w:rsid w:val="009F0FDE"/>
    <w:rsid w:val="009F1059"/>
    <w:rsid w:val="009F1982"/>
    <w:rsid w:val="009F3388"/>
    <w:rsid w:val="009F5142"/>
    <w:rsid w:val="009F59D2"/>
    <w:rsid w:val="009F67A9"/>
    <w:rsid w:val="009F6B02"/>
    <w:rsid w:val="009F6B29"/>
    <w:rsid w:val="009F72D3"/>
    <w:rsid w:val="009F7338"/>
    <w:rsid w:val="009F7E61"/>
    <w:rsid w:val="00A013A8"/>
    <w:rsid w:val="00A0182A"/>
    <w:rsid w:val="00A02888"/>
    <w:rsid w:val="00A02B8B"/>
    <w:rsid w:val="00A03D29"/>
    <w:rsid w:val="00A03D7D"/>
    <w:rsid w:val="00A06312"/>
    <w:rsid w:val="00A06B8D"/>
    <w:rsid w:val="00A1025A"/>
    <w:rsid w:val="00A11796"/>
    <w:rsid w:val="00A13232"/>
    <w:rsid w:val="00A13F0C"/>
    <w:rsid w:val="00A14700"/>
    <w:rsid w:val="00A1507F"/>
    <w:rsid w:val="00A1575F"/>
    <w:rsid w:val="00A2045F"/>
    <w:rsid w:val="00A205B2"/>
    <w:rsid w:val="00A22A64"/>
    <w:rsid w:val="00A23CCF"/>
    <w:rsid w:val="00A2414F"/>
    <w:rsid w:val="00A243E0"/>
    <w:rsid w:val="00A25DD0"/>
    <w:rsid w:val="00A2686A"/>
    <w:rsid w:val="00A314C1"/>
    <w:rsid w:val="00A32230"/>
    <w:rsid w:val="00A32B64"/>
    <w:rsid w:val="00A35EC0"/>
    <w:rsid w:val="00A369C5"/>
    <w:rsid w:val="00A42151"/>
    <w:rsid w:val="00A42A53"/>
    <w:rsid w:val="00A43BFE"/>
    <w:rsid w:val="00A44F80"/>
    <w:rsid w:val="00A4571C"/>
    <w:rsid w:val="00A460CD"/>
    <w:rsid w:val="00A547BD"/>
    <w:rsid w:val="00A55210"/>
    <w:rsid w:val="00A558B7"/>
    <w:rsid w:val="00A5774F"/>
    <w:rsid w:val="00A61D98"/>
    <w:rsid w:val="00A63B3E"/>
    <w:rsid w:val="00A64215"/>
    <w:rsid w:val="00A67DB3"/>
    <w:rsid w:val="00A72D63"/>
    <w:rsid w:val="00A74694"/>
    <w:rsid w:val="00A74DAA"/>
    <w:rsid w:val="00A74E09"/>
    <w:rsid w:val="00A75525"/>
    <w:rsid w:val="00A80885"/>
    <w:rsid w:val="00A811A6"/>
    <w:rsid w:val="00A812A5"/>
    <w:rsid w:val="00A83B9B"/>
    <w:rsid w:val="00A83D2E"/>
    <w:rsid w:val="00A86B55"/>
    <w:rsid w:val="00A86B6F"/>
    <w:rsid w:val="00A86E3C"/>
    <w:rsid w:val="00A86E69"/>
    <w:rsid w:val="00A8735D"/>
    <w:rsid w:val="00A877A0"/>
    <w:rsid w:val="00A87ADF"/>
    <w:rsid w:val="00A9251A"/>
    <w:rsid w:val="00A928B6"/>
    <w:rsid w:val="00A92C16"/>
    <w:rsid w:val="00A94219"/>
    <w:rsid w:val="00A95744"/>
    <w:rsid w:val="00A969BB"/>
    <w:rsid w:val="00A97782"/>
    <w:rsid w:val="00AA025E"/>
    <w:rsid w:val="00AA26FF"/>
    <w:rsid w:val="00AA2703"/>
    <w:rsid w:val="00AA2B45"/>
    <w:rsid w:val="00AA2C1E"/>
    <w:rsid w:val="00AA452F"/>
    <w:rsid w:val="00AA55FF"/>
    <w:rsid w:val="00AA5976"/>
    <w:rsid w:val="00AA5A2B"/>
    <w:rsid w:val="00AA681E"/>
    <w:rsid w:val="00AA746B"/>
    <w:rsid w:val="00AA7A18"/>
    <w:rsid w:val="00AB0685"/>
    <w:rsid w:val="00AB2C61"/>
    <w:rsid w:val="00AB2CA9"/>
    <w:rsid w:val="00AB377A"/>
    <w:rsid w:val="00AB413E"/>
    <w:rsid w:val="00AB5995"/>
    <w:rsid w:val="00AB5A0A"/>
    <w:rsid w:val="00AB64BA"/>
    <w:rsid w:val="00AB7A02"/>
    <w:rsid w:val="00AC0A33"/>
    <w:rsid w:val="00AC2B16"/>
    <w:rsid w:val="00AC2C2D"/>
    <w:rsid w:val="00AC36E5"/>
    <w:rsid w:val="00AC3AFF"/>
    <w:rsid w:val="00AC53DC"/>
    <w:rsid w:val="00AC552B"/>
    <w:rsid w:val="00AC5BEB"/>
    <w:rsid w:val="00AC6AAE"/>
    <w:rsid w:val="00AC77BE"/>
    <w:rsid w:val="00AC7C37"/>
    <w:rsid w:val="00AD0EF8"/>
    <w:rsid w:val="00AD1816"/>
    <w:rsid w:val="00AD3427"/>
    <w:rsid w:val="00AD3FEE"/>
    <w:rsid w:val="00AD4543"/>
    <w:rsid w:val="00AD45E5"/>
    <w:rsid w:val="00AD5425"/>
    <w:rsid w:val="00AD6071"/>
    <w:rsid w:val="00AD7E51"/>
    <w:rsid w:val="00AE155F"/>
    <w:rsid w:val="00AE3BEB"/>
    <w:rsid w:val="00AE53C9"/>
    <w:rsid w:val="00AE669E"/>
    <w:rsid w:val="00AE6AB2"/>
    <w:rsid w:val="00AE75CB"/>
    <w:rsid w:val="00AF0A70"/>
    <w:rsid w:val="00AF15EA"/>
    <w:rsid w:val="00AF21ED"/>
    <w:rsid w:val="00AF2696"/>
    <w:rsid w:val="00AF3515"/>
    <w:rsid w:val="00AF52D1"/>
    <w:rsid w:val="00AF5324"/>
    <w:rsid w:val="00AF61B4"/>
    <w:rsid w:val="00AF72B1"/>
    <w:rsid w:val="00AF7E48"/>
    <w:rsid w:val="00AF7F6D"/>
    <w:rsid w:val="00B014E2"/>
    <w:rsid w:val="00B01603"/>
    <w:rsid w:val="00B01BC4"/>
    <w:rsid w:val="00B031AC"/>
    <w:rsid w:val="00B0437A"/>
    <w:rsid w:val="00B04E62"/>
    <w:rsid w:val="00B0513E"/>
    <w:rsid w:val="00B07255"/>
    <w:rsid w:val="00B07CB2"/>
    <w:rsid w:val="00B13432"/>
    <w:rsid w:val="00B139D4"/>
    <w:rsid w:val="00B140B4"/>
    <w:rsid w:val="00B14AE7"/>
    <w:rsid w:val="00B15213"/>
    <w:rsid w:val="00B15ED8"/>
    <w:rsid w:val="00B1669D"/>
    <w:rsid w:val="00B20CCD"/>
    <w:rsid w:val="00B20FED"/>
    <w:rsid w:val="00B21471"/>
    <w:rsid w:val="00B21648"/>
    <w:rsid w:val="00B22A47"/>
    <w:rsid w:val="00B22A6F"/>
    <w:rsid w:val="00B2307B"/>
    <w:rsid w:val="00B23FFD"/>
    <w:rsid w:val="00B25871"/>
    <w:rsid w:val="00B26389"/>
    <w:rsid w:val="00B265D9"/>
    <w:rsid w:val="00B27D45"/>
    <w:rsid w:val="00B32687"/>
    <w:rsid w:val="00B3698A"/>
    <w:rsid w:val="00B36AD7"/>
    <w:rsid w:val="00B37D54"/>
    <w:rsid w:val="00B4043D"/>
    <w:rsid w:val="00B44904"/>
    <w:rsid w:val="00B44C76"/>
    <w:rsid w:val="00B454FC"/>
    <w:rsid w:val="00B457D6"/>
    <w:rsid w:val="00B47058"/>
    <w:rsid w:val="00B47629"/>
    <w:rsid w:val="00B50460"/>
    <w:rsid w:val="00B507D5"/>
    <w:rsid w:val="00B5177D"/>
    <w:rsid w:val="00B51CF6"/>
    <w:rsid w:val="00B52761"/>
    <w:rsid w:val="00B52C9E"/>
    <w:rsid w:val="00B53717"/>
    <w:rsid w:val="00B53EE8"/>
    <w:rsid w:val="00B54860"/>
    <w:rsid w:val="00B55177"/>
    <w:rsid w:val="00B55799"/>
    <w:rsid w:val="00B607DB"/>
    <w:rsid w:val="00B608FD"/>
    <w:rsid w:val="00B610FC"/>
    <w:rsid w:val="00B621C7"/>
    <w:rsid w:val="00B62ED9"/>
    <w:rsid w:val="00B66C1A"/>
    <w:rsid w:val="00B66FDA"/>
    <w:rsid w:val="00B67040"/>
    <w:rsid w:val="00B70A87"/>
    <w:rsid w:val="00B70A97"/>
    <w:rsid w:val="00B71CC6"/>
    <w:rsid w:val="00B71D5A"/>
    <w:rsid w:val="00B72671"/>
    <w:rsid w:val="00B736BF"/>
    <w:rsid w:val="00B74FE1"/>
    <w:rsid w:val="00B75472"/>
    <w:rsid w:val="00B76992"/>
    <w:rsid w:val="00B76F63"/>
    <w:rsid w:val="00B8046C"/>
    <w:rsid w:val="00B80708"/>
    <w:rsid w:val="00B80D5B"/>
    <w:rsid w:val="00B81692"/>
    <w:rsid w:val="00B82B0D"/>
    <w:rsid w:val="00B831B7"/>
    <w:rsid w:val="00B852CA"/>
    <w:rsid w:val="00B8624F"/>
    <w:rsid w:val="00B86DC8"/>
    <w:rsid w:val="00B87BA8"/>
    <w:rsid w:val="00B87F48"/>
    <w:rsid w:val="00B9042C"/>
    <w:rsid w:val="00B923E0"/>
    <w:rsid w:val="00B9304C"/>
    <w:rsid w:val="00B9472D"/>
    <w:rsid w:val="00B94D92"/>
    <w:rsid w:val="00B969CD"/>
    <w:rsid w:val="00B97A09"/>
    <w:rsid w:val="00BA125F"/>
    <w:rsid w:val="00BA1BAB"/>
    <w:rsid w:val="00BA1FCD"/>
    <w:rsid w:val="00BA242F"/>
    <w:rsid w:val="00BA4A82"/>
    <w:rsid w:val="00BA4B41"/>
    <w:rsid w:val="00BA5F62"/>
    <w:rsid w:val="00BA5F6E"/>
    <w:rsid w:val="00BA6B5E"/>
    <w:rsid w:val="00BA6CCA"/>
    <w:rsid w:val="00BA6DAF"/>
    <w:rsid w:val="00BA747E"/>
    <w:rsid w:val="00BB104B"/>
    <w:rsid w:val="00BB1302"/>
    <w:rsid w:val="00BB1D0B"/>
    <w:rsid w:val="00BB1EE5"/>
    <w:rsid w:val="00BB31B1"/>
    <w:rsid w:val="00BB72EA"/>
    <w:rsid w:val="00BC346F"/>
    <w:rsid w:val="00BC38D7"/>
    <w:rsid w:val="00BC3E1F"/>
    <w:rsid w:val="00BC42B9"/>
    <w:rsid w:val="00BC49DD"/>
    <w:rsid w:val="00BC504D"/>
    <w:rsid w:val="00BC5448"/>
    <w:rsid w:val="00BC5AED"/>
    <w:rsid w:val="00BC6384"/>
    <w:rsid w:val="00BC7923"/>
    <w:rsid w:val="00BD0472"/>
    <w:rsid w:val="00BD0AC8"/>
    <w:rsid w:val="00BD35F1"/>
    <w:rsid w:val="00BD3F28"/>
    <w:rsid w:val="00BD5D19"/>
    <w:rsid w:val="00BD7DD5"/>
    <w:rsid w:val="00BE19F4"/>
    <w:rsid w:val="00BE21AD"/>
    <w:rsid w:val="00BE40C5"/>
    <w:rsid w:val="00BE5EE1"/>
    <w:rsid w:val="00BF0385"/>
    <w:rsid w:val="00BF0B25"/>
    <w:rsid w:val="00BF0D7D"/>
    <w:rsid w:val="00BF1342"/>
    <w:rsid w:val="00BF19F7"/>
    <w:rsid w:val="00BF20A3"/>
    <w:rsid w:val="00BF25BF"/>
    <w:rsid w:val="00BF26FC"/>
    <w:rsid w:val="00BF278D"/>
    <w:rsid w:val="00BF3B4C"/>
    <w:rsid w:val="00BF40D8"/>
    <w:rsid w:val="00BF509F"/>
    <w:rsid w:val="00BF574F"/>
    <w:rsid w:val="00BF5A01"/>
    <w:rsid w:val="00C006C9"/>
    <w:rsid w:val="00C00D11"/>
    <w:rsid w:val="00C01FA5"/>
    <w:rsid w:val="00C02D45"/>
    <w:rsid w:val="00C05CE5"/>
    <w:rsid w:val="00C06BCC"/>
    <w:rsid w:val="00C074E3"/>
    <w:rsid w:val="00C12401"/>
    <w:rsid w:val="00C12E77"/>
    <w:rsid w:val="00C166FE"/>
    <w:rsid w:val="00C16D3F"/>
    <w:rsid w:val="00C17B6D"/>
    <w:rsid w:val="00C17B7F"/>
    <w:rsid w:val="00C17FCC"/>
    <w:rsid w:val="00C2081F"/>
    <w:rsid w:val="00C20ED9"/>
    <w:rsid w:val="00C21EB0"/>
    <w:rsid w:val="00C221FE"/>
    <w:rsid w:val="00C2237E"/>
    <w:rsid w:val="00C2573F"/>
    <w:rsid w:val="00C25CA3"/>
    <w:rsid w:val="00C2706C"/>
    <w:rsid w:val="00C27072"/>
    <w:rsid w:val="00C27C84"/>
    <w:rsid w:val="00C27D6E"/>
    <w:rsid w:val="00C3213C"/>
    <w:rsid w:val="00C3440E"/>
    <w:rsid w:val="00C36FB3"/>
    <w:rsid w:val="00C4083D"/>
    <w:rsid w:val="00C40A76"/>
    <w:rsid w:val="00C42CA1"/>
    <w:rsid w:val="00C449AD"/>
    <w:rsid w:val="00C45539"/>
    <w:rsid w:val="00C46391"/>
    <w:rsid w:val="00C46451"/>
    <w:rsid w:val="00C46B8D"/>
    <w:rsid w:val="00C5003C"/>
    <w:rsid w:val="00C508AA"/>
    <w:rsid w:val="00C51827"/>
    <w:rsid w:val="00C52FDA"/>
    <w:rsid w:val="00C53327"/>
    <w:rsid w:val="00C53C5C"/>
    <w:rsid w:val="00C5406C"/>
    <w:rsid w:val="00C541A9"/>
    <w:rsid w:val="00C548F6"/>
    <w:rsid w:val="00C55434"/>
    <w:rsid w:val="00C555F9"/>
    <w:rsid w:val="00C56579"/>
    <w:rsid w:val="00C56F95"/>
    <w:rsid w:val="00C573E6"/>
    <w:rsid w:val="00C61257"/>
    <w:rsid w:val="00C615C2"/>
    <w:rsid w:val="00C6337B"/>
    <w:rsid w:val="00C6424F"/>
    <w:rsid w:val="00C64D7C"/>
    <w:rsid w:val="00C65105"/>
    <w:rsid w:val="00C6599A"/>
    <w:rsid w:val="00C65AD0"/>
    <w:rsid w:val="00C66404"/>
    <w:rsid w:val="00C668E0"/>
    <w:rsid w:val="00C7025B"/>
    <w:rsid w:val="00C732B9"/>
    <w:rsid w:val="00C74838"/>
    <w:rsid w:val="00C74AA4"/>
    <w:rsid w:val="00C76B62"/>
    <w:rsid w:val="00C80910"/>
    <w:rsid w:val="00C809C7"/>
    <w:rsid w:val="00C81D29"/>
    <w:rsid w:val="00C84F23"/>
    <w:rsid w:val="00C84F29"/>
    <w:rsid w:val="00C8582E"/>
    <w:rsid w:val="00C85A3C"/>
    <w:rsid w:val="00C85E49"/>
    <w:rsid w:val="00C87D3F"/>
    <w:rsid w:val="00C92649"/>
    <w:rsid w:val="00C9438A"/>
    <w:rsid w:val="00C96400"/>
    <w:rsid w:val="00C97473"/>
    <w:rsid w:val="00CA120B"/>
    <w:rsid w:val="00CA2640"/>
    <w:rsid w:val="00CA45F3"/>
    <w:rsid w:val="00CA488B"/>
    <w:rsid w:val="00CA4ACE"/>
    <w:rsid w:val="00CA5FE8"/>
    <w:rsid w:val="00CA63DC"/>
    <w:rsid w:val="00CA70A5"/>
    <w:rsid w:val="00CA79F5"/>
    <w:rsid w:val="00CB0E5E"/>
    <w:rsid w:val="00CB4BD0"/>
    <w:rsid w:val="00CB535F"/>
    <w:rsid w:val="00CB634E"/>
    <w:rsid w:val="00CB695E"/>
    <w:rsid w:val="00CC04CC"/>
    <w:rsid w:val="00CC0B20"/>
    <w:rsid w:val="00CC0CE3"/>
    <w:rsid w:val="00CC29A9"/>
    <w:rsid w:val="00CD0472"/>
    <w:rsid w:val="00CD1503"/>
    <w:rsid w:val="00CD17C1"/>
    <w:rsid w:val="00CD392E"/>
    <w:rsid w:val="00CD3F9C"/>
    <w:rsid w:val="00CD6752"/>
    <w:rsid w:val="00CD6B61"/>
    <w:rsid w:val="00CD7E1A"/>
    <w:rsid w:val="00CE0056"/>
    <w:rsid w:val="00CE1C4B"/>
    <w:rsid w:val="00CE24A8"/>
    <w:rsid w:val="00CE3CF7"/>
    <w:rsid w:val="00CF0FE0"/>
    <w:rsid w:val="00CF1941"/>
    <w:rsid w:val="00CF3254"/>
    <w:rsid w:val="00CF3535"/>
    <w:rsid w:val="00CF58BA"/>
    <w:rsid w:val="00CF5F68"/>
    <w:rsid w:val="00CF6169"/>
    <w:rsid w:val="00CF6ED2"/>
    <w:rsid w:val="00CF6F67"/>
    <w:rsid w:val="00CF7E30"/>
    <w:rsid w:val="00D00641"/>
    <w:rsid w:val="00D0065A"/>
    <w:rsid w:val="00D00C72"/>
    <w:rsid w:val="00D0168D"/>
    <w:rsid w:val="00D0392A"/>
    <w:rsid w:val="00D06867"/>
    <w:rsid w:val="00D075CF"/>
    <w:rsid w:val="00D07842"/>
    <w:rsid w:val="00D07ABF"/>
    <w:rsid w:val="00D11108"/>
    <w:rsid w:val="00D12645"/>
    <w:rsid w:val="00D150FF"/>
    <w:rsid w:val="00D21243"/>
    <w:rsid w:val="00D22490"/>
    <w:rsid w:val="00D2404F"/>
    <w:rsid w:val="00D2511E"/>
    <w:rsid w:val="00D2553C"/>
    <w:rsid w:val="00D25DE8"/>
    <w:rsid w:val="00D26163"/>
    <w:rsid w:val="00D265F5"/>
    <w:rsid w:val="00D26AD8"/>
    <w:rsid w:val="00D3265C"/>
    <w:rsid w:val="00D34FF2"/>
    <w:rsid w:val="00D35284"/>
    <w:rsid w:val="00D353EF"/>
    <w:rsid w:val="00D35A3C"/>
    <w:rsid w:val="00D35E43"/>
    <w:rsid w:val="00D366A2"/>
    <w:rsid w:val="00D42B4A"/>
    <w:rsid w:val="00D42D43"/>
    <w:rsid w:val="00D4373B"/>
    <w:rsid w:val="00D449F6"/>
    <w:rsid w:val="00D54D5D"/>
    <w:rsid w:val="00D55840"/>
    <w:rsid w:val="00D56970"/>
    <w:rsid w:val="00D627AF"/>
    <w:rsid w:val="00D63A38"/>
    <w:rsid w:val="00D66219"/>
    <w:rsid w:val="00D6654F"/>
    <w:rsid w:val="00D667DD"/>
    <w:rsid w:val="00D7070C"/>
    <w:rsid w:val="00D7134F"/>
    <w:rsid w:val="00D72FEC"/>
    <w:rsid w:val="00D731DB"/>
    <w:rsid w:val="00D73CBE"/>
    <w:rsid w:val="00D75569"/>
    <w:rsid w:val="00D75620"/>
    <w:rsid w:val="00D764DC"/>
    <w:rsid w:val="00D76686"/>
    <w:rsid w:val="00D81224"/>
    <w:rsid w:val="00D821F1"/>
    <w:rsid w:val="00D8329F"/>
    <w:rsid w:val="00D8354D"/>
    <w:rsid w:val="00D83F6B"/>
    <w:rsid w:val="00D84ADD"/>
    <w:rsid w:val="00D869C9"/>
    <w:rsid w:val="00D871D7"/>
    <w:rsid w:val="00D90505"/>
    <w:rsid w:val="00D90B4D"/>
    <w:rsid w:val="00D918D8"/>
    <w:rsid w:val="00D94502"/>
    <w:rsid w:val="00D94A19"/>
    <w:rsid w:val="00D94C90"/>
    <w:rsid w:val="00D9551C"/>
    <w:rsid w:val="00D96C3B"/>
    <w:rsid w:val="00D971F3"/>
    <w:rsid w:val="00D97564"/>
    <w:rsid w:val="00D97F3A"/>
    <w:rsid w:val="00DA0FD1"/>
    <w:rsid w:val="00DA106E"/>
    <w:rsid w:val="00DA2047"/>
    <w:rsid w:val="00DA2537"/>
    <w:rsid w:val="00DA3B09"/>
    <w:rsid w:val="00DA71C4"/>
    <w:rsid w:val="00DB0FC1"/>
    <w:rsid w:val="00DB1FF9"/>
    <w:rsid w:val="00DB5382"/>
    <w:rsid w:val="00DB6210"/>
    <w:rsid w:val="00DB6855"/>
    <w:rsid w:val="00DB6C64"/>
    <w:rsid w:val="00DB7495"/>
    <w:rsid w:val="00DC0CB8"/>
    <w:rsid w:val="00DC19CF"/>
    <w:rsid w:val="00DC221A"/>
    <w:rsid w:val="00DC2693"/>
    <w:rsid w:val="00DC2AE0"/>
    <w:rsid w:val="00DC3112"/>
    <w:rsid w:val="00DC3971"/>
    <w:rsid w:val="00DC3AA6"/>
    <w:rsid w:val="00DC5A1F"/>
    <w:rsid w:val="00DC67BB"/>
    <w:rsid w:val="00DC7812"/>
    <w:rsid w:val="00DC7EE7"/>
    <w:rsid w:val="00DD2B42"/>
    <w:rsid w:val="00DD542B"/>
    <w:rsid w:val="00DD57EA"/>
    <w:rsid w:val="00DD5A16"/>
    <w:rsid w:val="00DD5EDB"/>
    <w:rsid w:val="00DD7044"/>
    <w:rsid w:val="00DE1A98"/>
    <w:rsid w:val="00DE1AAD"/>
    <w:rsid w:val="00DE1B14"/>
    <w:rsid w:val="00DE2693"/>
    <w:rsid w:val="00DE45EB"/>
    <w:rsid w:val="00DE48DA"/>
    <w:rsid w:val="00DE600C"/>
    <w:rsid w:val="00DE6CB1"/>
    <w:rsid w:val="00DF00CF"/>
    <w:rsid w:val="00DF1D9E"/>
    <w:rsid w:val="00DF28FC"/>
    <w:rsid w:val="00DF3268"/>
    <w:rsid w:val="00DF33D8"/>
    <w:rsid w:val="00DF3639"/>
    <w:rsid w:val="00DF365F"/>
    <w:rsid w:val="00DF3C06"/>
    <w:rsid w:val="00DF3DAB"/>
    <w:rsid w:val="00DF3FF2"/>
    <w:rsid w:val="00DF4A58"/>
    <w:rsid w:val="00DF5262"/>
    <w:rsid w:val="00DF5554"/>
    <w:rsid w:val="00DF661A"/>
    <w:rsid w:val="00DF6B84"/>
    <w:rsid w:val="00DF72DE"/>
    <w:rsid w:val="00DF7431"/>
    <w:rsid w:val="00E0212A"/>
    <w:rsid w:val="00E0514F"/>
    <w:rsid w:val="00E054B6"/>
    <w:rsid w:val="00E1086D"/>
    <w:rsid w:val="00E1160D"/>
    <w:rsid w:val="00E13BB2"/>
    <w:rsid w:val="00E14271"/>
    <w:rsid w:val="00E149D1"/>
    <w:rsid w:val="00E14F52"/>
    <w:rsid w:val="00E16123"/>
    <w:rsid w:val="00E16634"/>
    <w:rsid w:val="00E17566"/>
    <w:rsid w:val="00E2000E"/>
    <w:rsid w:val="00E2085D"/>
    <w:rsid w:val="00E22114"/>
    <w:rsid w:val="00E222EA"/>
    <w:rsid w:val="00E24058"/>
    <w:rsid w:val="00E24CA8"/>
    <w:rsid w:val="00E2572F"/>
    <w:rsid w:val="00E25912"/>
    <w:rsid w:val="00E263FC"/>
    <w:rsid w:val="00E278CB"/>
    <w:rsid w:val="00E31469"/>
    <w:rsid w:val="00E32464"/>
    <w:rsid w:val="00E350BD"/>
    <w:rsid w:val="00E35252"/>
    <w:rsid w:val="00E353B2"/>
    <w:rsid w:val="00E356E6"/>
    <w:rsid w:val="00E37F2B"/>
    <w:rsid w:val="00E40C5C"/>
    <w:rsid w:val="00E41FA0"/>
    <w:rsid w:val="00E4276E"/>
    <w:rsid w:val="00E4366D"/>
    <w:rsid w:val="00E43A8D"/>
    <w:rsid w:val="00E46644"/>
    <w:rsid w:val="00E469D1"/>
    <w:rsid w:val="00E47FB6"/>
    <w:rsid w:val="00E51039"/>
    <w:rsid w:val="00E51273"/>
    <w:rsid w:val="00E524BA"/>
    <w:rsid w:val="00E52D0B"/>
    <w:rsid w:val="00E52D1A"/>
    <w:rsid w:val="00E541CC"/>
    <w:rsid w:val="00E54BD5"/>
    <w:rsid w:val="00E578FC"/>
    <w:rsid w:val="00E605F4"/>
    <w:rsid w:val="00E6063E"/>
    <w:rsid w:val="00E61237"/>
    <w:rsid w:val="00E614DC"/>
    <w:rsid w:val="00E62501"/>
    <w:rsid w:val="00E625F4"/>
    <w:rsid w:val="00E63AB3"/>
    <w:rsid w:val="00E64D2F"/>
    <w:rsid w:val="00E65081"/>
    <w:rsid w:val="00E65A5E"/>
    <w:rsid w:val="00E66519"/>
    <w:rsid w:val="00E67382"/>
    <w:rsid w:val="00E6776F"/>
    <w:rsid w:val="00E70BC0"/>
    <w:rsid w:val="00E730A9"/>
    <w:rsid w:val="00E731FB"/>
    <w:rsid w:val="00E80928"/>
    <w:rsid w:val="00E80F0C"/>
    <w:rsid w:val="00E80FE4"/>
    <w:rsid w:val="00E817D6"/>
    <w:rsid w:val="00E84FB3"/>
    <w:rsid w:val="00E87023"/>
    <w:rsid w:val="00E8740C"/>
    <w:rsid w:val="00E8766D"/>
    <w:rsid w:val="00E9009B"/>
    <w:rsid w:val="00E90684"/>
    <w:rsid w:val="00E90978"/>
    <w:rsid w:val="00E90C30"/>
    <w:rsid w:val="00E90F59"/>
    <w:rsid w:val="00E91D31"/>
    <w:rsid w:val="00E92C90"/>
    <w:rsid w:val="00E96209"/>
    <w:rsid w:val="00EA0D27"/>
    <w:rsid w:val="00EA14F3"/>
    <w:rsid w:val="00EA19A3"/>
    <w:rsid w:val="00EA32D6"/>
    <w:rsid w:val="00EA46B6"/>
    <w:rsid w:val="00EA542B"/>
    <w:rsid w:val="00EA6F9A"/>
    <w:rsid w:val="00EA7EC5"/>
    <w:rsid w:val="00EB1599"/>
    <w:rsid w:val="00EB2378"/>
    <w:rsid w:val="00EB2BC9"/>
    <w:rsid w:val="00EB36D1"/>
    <w:rsid w:val="00EB558E"/>
    <w:rsid w:val="00EB5F93"/>
    <w:rsid w:val="00EB73DE"/>
    <w:rsid w:val="00EB7946"/>
    <w:rsid w:val="00EB7F84"/>
    <w:rsid w:val="00EC003B"/>
    <w:rsid w:val="00EC25E7"/>
    <w:rsid w:val="00EC296C"/>
    <w:rsid w:val="00EC33BC"/>
    <w:rsid w:val="00EC4866"/>
    <w:rsid w:val="00EC4E18"/>
    <w:rsid w:val="00EC69A3"/>
    <w:rsid w:val="00EC6B76"/>
    <w:rsid w:val="00EC6DF7"/>
    <w:rsid w:val="00EC6EF0"/>
    <w:rsid w:val="00EC7BCB"/>
    <w:rsid w:val="00ED0371"/>
    <w:rsid w:val="00ED03C5"/>
    <w:rsid w:val="00ED08AC"/>
    <w:rsid w:val="00ED11BC"/>
    <w:rsid w:val="00ED15F8"/>
    <w:rsid w:val="00ED3C15"/>
    <w:rsid w:val="00ED3FDA"/>
    <w:rsid w:val="00ED4F52"/>
    <w:rsid w:val="00ED69DB"/>
    <w:rsid w:val="00EE0BBB"/>
    <w:rsid w:val="00EE0CF8"/>
    <w:rsid w:val="00EE22F5"/>
    <w:rsid w:val="00EE3D38"/>
    <w:rsid w:val="00EE67A8"/>
    <w:rsid w:val="00EE702B"/>
    <w:rsid w:val="00EF1037"/>
    <w:rsid w:val="00EF1365"/>
    <w:rsid w:val="00EF1DB5"/>
    <w:rsid w:val="00EF2944"/>
    <w:rsid w:val="00EF36A6"/>
    <w:rsid w:val="00EF3737"/>
    <w:rsid w:val="00EF4546"/>
    <w:rsid w:val="00EF5A35"/>
    <w:rsid w:val="00EF652B"/>
    <w:rsid w:val="00EF68AF"/>
    <w:rsid w:val="00F001E4"/>
    <w:rsid w:val="00F01D18"/>
    <w:rsid w:val="00F02483"/>
    <w:rsid w:val="00F05115"/>
    <w:rsid w:val="00F051D1"/>
    <w:rsid w:val="00F0622F"/>
    <w:rsid w:val="00F06C99"/>
    <w:rsid w:val="00F070FF"/>
    <w:rsid w:val="00F134EE"/>
    <w:rsid w:val="00F1467F"/>
    <w:rsid w:val="00F14F22"/>
    <w:rsid w:val="00F153D2"/>
    <w:rsid w:val="00F16943"/>
    <w:rsid w:val="00F169BF"/>
    <w:rsid w:val="00F16E95"/>
    <w:rsid w:val="00F21B22"/>
    <w:rsid w:val="00F237F3"/>
    <w:rsid w:val="00F249CE"/>
    <w:rsid w:val="00F268AA"/>
    <w:rsid w:val="00F27C8F"/>
    <w:rsid w:val="00F30507"/>
    <w:rsid w:val="00F31238"/>
    <w:rsid w:val="00F33225"/>
    <w:rsid w:val="00F33AA0"/>
    <w:rsid w:val="00F360D1"/>
    <w:rsid w:val="00F36895"/>
    <w:rsid w:val="00F36B89"/>
    <w:rsid w:val="00F36DCD"/>
    <w:rsid w:val="00F4009B"/>
    <w:rsid w:val="00F408E1"/>
    <w:rsid w:val="00F4142E"/>
    <w:rsid w:val="00F42261"/>
    <w:rsid w:val="00F44122"/>
    <w:rsid w:val="00F44230"/>
    <w:rsid w:val="00F44C8D"/>
    <w:rsid w:val="00F46BBC"/>
    <w:rsid w:val="00F47395"/>
    <w:rsid w:val="00F479C1"/>
    <w:rsid w:val="00F508FE"/>
    <w:rsid w:val="00F51BD8"/>
    <w:rsid w:val="00F529E0"/>
    <w:rsid w:val="00F542CD"/>
    <w:rsid w:val="00F574E7"/>
    <w:rsid w:val="00F60BEF"/>
    <w:rsid w:val="00F6148F"/>
    <w:rsid w:val="00F61504"/>
    <w:rsid w:val="00F615AC"/>
    <w:rsid w:val="00F6174D"/>
    <w:rsid w:val="00F61CCA"/>
    <w:rsid w:val="00F62953"/>
    <w:rsid w:val="00F62E49"/>
    <w:rsid w:val="00F62E4E"/>
    <w:rsid w:val="00F65693"/>
    <w:rsid w:val="00F66657"/>
    <w:rsid w:val="00F6719F"/>
    <w:rsid w:val="00F679D6"/>
    <w:rsid w:val="00F70F0A"/>
    <w:rsid w:val="00F7293A"/>
    <w:rsid w:val="00F729D7"/>
    <w:rsid w:val="00F72F75"/>
    <w:rsid w:val="00F739E3"/>
    <w:rsid w:val="00F73C6B"/>
    <w:rsid w:val="00F73FD6"/>
    <w:rsid w:val="00F74CF8"/>
    <w:rsid w:val="00F7672F"/>
    <w:rsid w:val="00F768BD"/>
    <w:rsid w:val="00F76C93"/>
    <w:rsid w:val="00F779F3"/>
    <w:rsid w:val="00F77C6E"/>
    <w:rsid w:val="00F8087B"/>
    <w:rsid w:val="00F81B2D"/>
    <w:rsid w:val="00F83D32"/>
    <w:rsid w:val="00F848B8"/>
    <w:rsid w:val="00F87514"/>
    <w:rsid w:val="00F87D8E"/>
    <w:rsid w:val="00F9077C"/>
    <w:rsid w:val="00F920B6"/>
    <w:rsid w:val="00F9218B"/>
    <w:rsid w:val="00F9290C"/>
    <w:rsid w:val="00F93311"/>
    <w:rsid w:val="00F93F71"/>
    <w:rsid w:val="00F95879"/>
    <w:rsid w:val="00F960A4"/>
    <w:rsid w:val="00F97CF1"/>
    <w:rsid w:val="00FA1D10"/>
    <w:rsid w:val="00FA1ECE"/>
    <w:rsid w:val="00FA2222"/>
    <w:rsid w:val="00FA2CE5"/>
    <w:rsid w:val="00FA4954"/>
    <w:rsid w:val="00FA4F65"/>
    <w:rsid w:val="00FA59BA"/>
    <w:rsid w:val="00FA645A"/>
    <w:rsid w:val="00FB000E"/>
    <w:rsid w:val="00FB134A"/>
    <w:rsid w:val="00FB1A02"/>
    <w:rsid w:val="00FB44E7"/>
    <w:rsid w:val="00FB5346"/>
    <w:rsid w:val="00FB70E0"/>
    <w:rsid w:val="00FC1345"/>
    <w:rsid w:val="00FC28D8"/>
    <w:rsid w:val="00FC308B"/>
    <w:rsid w:val="00FC373F"/>
    <w:rsid w:val="00FC3EC2"/>
    <w:rsid w:val="00FC442E"/>
    <w:rsid w:val="00FC75DE"/>
    <w:rsid w:val="00FD0A5C"/>
    <w:rsid w:val="00FD2649"/>
    <w:rsid w:val="00FD2BE3"/>
    <w:rsid w:val="00FD2D13"/>
    <w:rsid w:val="00FD376F"/>
    <w:rsid w:val="00FD3AC6"/>
    <w:rsid w:val="00FD4B6A"/>
    <w:rsid w:val="00FD5430"/>
    <w:rsid w:val="00FD6BB1"/>
    <w:rsid w:val="00FD6D8A"/>
    <w:rsid w:val="00FD7B76"/>
    <w:rsid w:val="00FE02F2"/>
    <w:rsid w:val="00FE0352"/>
    <w:rsid w:val="00FE3A68"/>
    <w:rsid w:val="00FE4A72"/>
    <w:rsid w:val="00FE6C31"/>
    <w:rsid w:val="00FE72EE"/>
    <w:rsid w:val="00FE7F30"/>
    <w:rsid w:val="00FF035C"/>
    <w:rsid w:val="00FF0E07"/>
    <w:rsid w:val="00FF13CF"/>
    <w:rsid w:val="00FF277F"/>
    <w:rsid w:val="00FF3196"/>
    <w:rsid w:val="00FF3238"/>
    <w:rsid w:val="00FF328C"/>
    <w:rsid w:val="00FF3FB2"/>
    <w:rsid w:val="00FF4625"/>
    <w:rsid w:val="2EBB930A"/>
    <w:rsid w:val="30BDB2FC"/>
    <w:rsid w:val="49AC3ABE"/>
    <w:rsid w:val="5C05C4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45E095D5"/>
  <w15:docId w15:val="{0687BB82-3082-4786-AE24-612010DF1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8" w:unhideWhenUsed="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 w:qFormat="1"/>
    <w:lsdException w:name="Closing" w:semiHidden="1" w:unhideWhenUsed="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iPriority="7"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unhideWhenUsed="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E69"/>
    <w:rPr>
      <w:kern w:val="20"/>
      <w:sz w:val="22"/>
      <w:lang w:val="en-GB"/>
    </w:rPr>
  </w:style>
  <w:style w:type="paragraph" w:styleId="Heading1">
    <w:name w:val="heading 1"/>
    <w:basedOn w:val="Normal"/>
    <w:link w:val="Heading1Char"/>
    <w:autoRedefine/>
    <w:uiPriority w:val="9"/>
    <w:qFormat/>
    <w:rsid w:val="000F28AC"/>
    <w:pPr>
      <w:pageBreakBefore/>
      <w:pBdr>
        <w:bottom w:val="single" w:sz="12" w:space="3" w:color="auto"/>
      </w:pBdr>
      <w:spacing w:before="0" w:after="360" w:line="240" w:lineRule="auto"/>
      <w:ind w:left="720" w:hanging="720"/>
      <w:jc w:val="center"/>
      <w:outlineLvl w:val="0"/>
    </w:pPr>
    <w:rPr>
      <w:b/>
      <w:sz w:val="40"/>
    </w:rPr>
  </w:style>
  <w:style w:type="paragraph" w:styleId="Heading2">
    <w:name w:val="heading 2"/>
    <w:basedOn w:val="Normal"/>
    <w:link w:val="Heading2Char"/>
    <w:uiPriority w:val="5"/>
    <w:qFormat/>
    <w:rsid w:val="006A1FE1"/>
    <w:pPr>
      <w:keepNext/>
      <w:keepLines/>
      <w:spacing w:before="360" w:after="60" w:line="240" w:lineRule="auto"/>
      <w:outlineLvl w:val="1"/>
    </w:pPr>
    <w:rPr>
      <w:rFonts w:asciiTheme="majorHAnsi" w:eastAsiaTheme="majorEastAsia" w:hAnsiTheme="majorHAnsi" w:cstheme="majorBidi"/>
      <w:color w:val="244061" w:themeColor="accent1" w:themeShade="80"/>
      <w:sz w:val="32"/>
    </w:rPr>
  </w:style>
  <w:style w:type="paragraph" w:styleId="Heading3">
    <w:name w:val="heading 3"/>
    <w:basedOn w:val="Normal"/>
    <w:link w:val="Heading3Char"/>
    <w:uiPriority w:val="5"/>
    <w:unhideWhenUsed/>
    <w:qFormat/>
    <w:rsid w:val="008F3EED"/>
    <w:pPr>
      <w:keepNext/>
      <w:keepLines/>
      <w:spacing w:after="0"/>
      <w:outlineLvl w:val="2"/>
    </w:pPr>
    <w:rPr>
      <w:rFonts w:asciiTheme="majorHAnsi" w:eastAsiaTheme="majorEastAsia" w:hAnsiTheme="majorHAnsi" w:cstheme="majorBidi"/>
      <w:color w:val="365F91" w:themeColor="accent1" w:themeShade="BF"/>
      <w:sz w:val="28"/>
      <w:szCs w:val="24"/>
    </w:rPr>
  </w:style>
  <w:style w:type="paragraph" w:styleId="Heading4">
    <w:name w:val="heading 4"/>
    <w:basedOn w:val="Normal"/>
    <w:next w:val="Normal"/>
    <w:link w:val="Heading4Char"/>
    <w:uiPriority w:val="5"/>
    <w:unhideWhenUsed/>
    <w:qFormat/>
    <w:rsid w:val="009D7E88"/>
    <w:pPr>
      <w:keepNext/>
      <w:keepLines/>
      <w:spacing w:after="0"/>
      <w:outlineLvl w:val="3"/>
    </w:pPr>
    <w:rPr>
      <w:rFonts w:asciiTheme="majorHAnsi" w:eastAsiaTheme="majorEastAsia" w:hAnsiTheme="majorHAnsi" w:cstheme="majorBidi"/>
      <w:i/>
      <w:iCs/>
      <w:color w:val="6D89A3"/>
      <w:sz w:val="26"/>
    </w:rPr>
  </w:style>
  <w:style w:type="paragraph" w:styleId="Heading5">
    <w:name w:val="heading 5"/>
    <w:basedOn w:val="Normal"/>
    <w:next w:val="Normal"/>
    <w:link w:val="Heading5Char"/>
    <w:uiPriority w:val="5"/>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5"/>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5"/>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5"/>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5"/>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924B0"/>
    <w:pPr>
      <w:pBdr>
        <w:top w:val="single" w:sz="2" w:space="1" w:color="4F81BD" w:themeColor="accent1"/>
        <w:left w:val="single" w:sz="2" w:space="4" w:color="4F81BD" w:themeColor="accent1"/>
        <w:bottom w:val="single" w:sz="2" w:space="1" w:color="4F81BD" w:themeColor="accent1"/>
        <w:right w:val="single" w:sz="2" w:space="4" w:color="4F81BD" w:themeColor="accent1"/>
      </w:pBdr>
      <w:shd w:val="clear" w:color="auto" w:fill="4F81BD" w:themeFill="accent1"/>
      <w:spacing w:after="0" w:line="240" w:lineRule="auto"/>
    </w:pPr>
    <w:rPr>
      <w:rFonts w:asciiTheme="majorHAnsi" w:hAnsiTheme="majorHAnsi"/>
      <w:caps/>
      <w:color w:val="FFFFFF" w:themeColor="background1"/>
      <w:sz w:val="40"/>
    </w:rPr>
  </w:style>
  <w:style w:type="character" w:customStyle="1" w:styleId="HeaderChar">
    <w:name w:val="Header Char"/>
    <w:basedOn w:val="DefaultParagraphFont"/>
    <w:link w:val="Header"/>
    <w:uiPriority w:val="99"/>
    <w:rsid w:val="006924B0"/>
    <w:rPr>
      <w:rFonts w:asciiTheme="majorHAnsi" w:hAnsiTheme="majorHAnsi"/>
      <w:caps/>
      <w:color w:val="FFFFFF" w:themeColor="background1"/>
      <w:kern w:val="20"/>
      <w:sz w:val="40"/>
      <w:shd w:val="clear" w:color="auto" w:fill="4F81BD" w:themeFill="accent1"/>
    </w:rPr>
  </w:style>
  <w:style w:type="paragraph" w:styleId="Footer">
    <w:name w:val="footer"/>
    <w:basedOn w:val="Normal"/>
    <w:link w:val="FooterChar"/>
    <w:uiPriority w:val="99"/>
    <w:rsid w:val="006924B0"/>
    <w:pPr>
      <w:pBdr>
        <w:top w:val="single" w:sz="4" w:space="6" w:color="95B3D7"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sid w:val="006924B0"/>
    <w:rPr>
      <w:kern w:val="20"/>
    </w:rPr>
  </w:style>
  <w:style w:type="table" w:styleId="TableGrid">
    <w:name w:val="Table Grid"/>
    <w:basedOn w:val="TableNormal"/>
    <w:uiPriority w:val="59"/>
    <w:rsid w:val="00760057"/>
    <w:pPr>
      <w:spacing w:after="0" w:line="240" w:lineRule="auto"/>
    </w:pPr>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pPr>
        <w:wordWrap/>
        <w:spacing w:beforeLines="0" w:before="0" w:beforeAutospacing="0" w:afterLines="0" w:after="0" w:afterAutospacing="0"/>
        <w:ind w:leftChars="0" w:left="144" w:rightChars="0" w:right="144"/>
        <w:jc w:val="left"/>
        <w:outlineLvl w:val="9"/>
      </w:pPr>
      <w:rPr>
        <w:rFonts w:asciiTheme="majorHAnsi" w:hAnsiTheme="majorHAnsi"/>
        <w:b w:val="0"/>
        <w:i w:val="0"/>
        <w:caps/>
        <w:smallCaps w:val="0"/>
        <w:color w:val="FFFFFF" w:themeColor="background1"/>
        <w:sz w:val="24"/>
      </w:rPr>
      <w:tblPr/>
      <w:tcPr>
        <w:tcBorders>
          <w:top w:val="nil"/>
          <w:left w:val="single" w:sz="4" w:space="0" w:color="FFFFFF" w:themeColor="background1"/>
          <w:bottom w:val="nil"/>
          <w:right w:val="nil"/>
          <w:insideH w:val="nil"/>
          <w:insideV w:val="single" w:sz="4" w:space="0" w:color="FFFFFF" w:themeColor="background1"/>
          <w:tl2br w:val="nil"/>
          <w:tr2bl w:val="nil"/>
        </w:tcBorders>
        <w:shd w:val="clear" w:color="auto" w:fill="4F81BD" w:themeFill="accent1"/>
      </w:tcPr>
    </w:tblStylePr>
  </w:style>
  <w:style w:type="paragraph" w:styleId="NoSpacing">
    <w:name w:val="No Spacing"/>
    <w:link w:val="NoSpacingChar"/>
    <w:uiPriority w:val="1"/>
    <w:qFormat/>
    <w:rsid w:val="006216E8"/>
    <w:pPr>
      <w:spacing w:before="0"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9"/>
    <w:rsid w:val="000F28AC"/>
    <w:rPr>
      <w:b/>
      <w:kern w:val="20"/>
      <w:sz w:val="40"/>
      <w:lang w:val="en-GB"/>
    </w:rPr>
  </w:style>
  <w:style w:type="character" w:customStyle="1" w:styleId="Heading2Char">
    <w:name w:val="Heading 2 Char"/>
    <w:basedOn w:val="DefaultParagraphFont"/>
    <w:link w:val="Heading2"/>
    <w:uiPriority w:val="5"/>
    <w:rsid w:val="006A1FE1"/>
    <w:rPr>
      <w:rFonts w:asciiTheme="majorHAnsi" w:eastAsiaTheme="majorEastAsia" w:hAnsiTheme="majorHAnsi" w:cstheme="majorBidi"/>
      <w:color w:val="244061" w:themeColor="accent1" w:themeShade="80"/>
      <w:kern w:val="20"/>
      <w:sz w:val="32"/>
      <w:lang w:val="en-GB"/>
    </w:rPr>
  </w:style>
  <w:style w:type="character" w:styleId="PlaceholderText">
    <w:name w:val="Placeholder Text"/>
    <w:basedOn w:val="DefaultParagraphFont"/>
    <w:uiPriority w:val="99"/>
    <w:semiHidden/>
    <w:rPr>
      <w:color w:val="808080"/>
    </w:rPr>
  </w:style>
  <w:style w:type="table" w:styleId="PlainTable1">
    <w:name w:val="Plain Table 1"/>
    <w:basedOn w:val="TableNormal"/>
    <w:uiPriority w:val="40"/>
    <w:rsid w:val="00C64D7C"/>
    <w:pPr>
      <w:spacing w:after="0" w:line="240" w:lineRule="auto"/>
    </w:pPr>
    <w:tblPr>
      <w:tblStyleRowBandSize w:val="1"/>
      <w:tblStyleColBandSize w:val="1"/>
    </w:tblPr>
    <w:tcPr>
      <w:shd w:val="clear" w:color="auto" w:fill="auto"/>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sid w:val="006924B0"/>
    <w:rPr>
      <w:b/>
      <w:bCs/>
      <w:caps w:val="0"/>
      <w:smallCaps/>
      <w:spacing w:val="0"/>
    </w:rPr>
  </w:style>
  <w:style w:type="paragraph" w:styleId="Caption">
    <w:name w:val="caption"/>
    <w:basedOn w:val="Normal"/>
    <w:next w:val="Normal"/>
    <w:uiPriority w:val="35"/>
    <w:unhideWhenUsed/>
    <w:qFormat/>
    <w:rsid w:val="001F5D0A"/>
    <w:pPr>
      <w:spacing w:line="240" w:lineRule="auto"/>
      <w:jc w:val="center"/>
    </w:pPr>
    <w:rPr>
      <w:b/>
      <w:bCs/>
      <w:i/>
      <w:color w:val="4F81B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link w:val="DateChar"/>
    <w:uiPriority w:val="7"/>
    <w:qFormat/>
  </w:style>
  <w:style w:type="character" w:customStyle="1" w:styleId="DateChar">
    <w:name w:val="Date Char"/>
    <w:basedOn w:val="DefaultParagraphFont"/>
    <w:link w:val="Date"/>
    <w:uiPriority w:val="7"/>
    <w:rsid w:val="008717C7"/>
    <w:rPr>
      <w:kern w:val="20"/>
    </w:rPr>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5Char">
    <w:name w:val="Heading 5 Char"/>
    <w:basedOn w:val="DefaultParagraphFont"/>
    <w:link w:val="Heading5"/>
    <w:uiPriority w:val="5"/>
    <w:semiHidden/>
    <w:rsid w:val="008717C7"/>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5"/>
    <w:semiHidden/>
    <w:rsid w:val="008717C7"/>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5"/>
    <w:semiHidden/>
    <w:rsid w:val="008717C7"/>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5"/>
    <w:semiHidden/>
    <w:rsid w:val="008717C7"/>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5"/>
    <w:semiHidden/>
    <w:rsid w:val="008717C7"/>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rPr>
      <w:color w:val="0000FF"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rsid w:val="006924B0"/>
    <w:pPr>
      <w:pBdr>
        <w:bottom w:val="single" w:sz="4" w:space="4" w:color="4F81BD" w:themeColor="accent1"/>
      </w:pBdr>
      <w:spacing w:before="200" w:after="280"/>
    </w:pPr>
    <w:rPr>
      <w:b/>
      <w:bCs/>
      <w:i/>
      <w:iCs/>
      <w:color w:val="4F81BD" w:themeColor="accent1"/>
    </w:rPr>
  </w:style>
  <w:style w:type="character" w:customStyle="1" w:styleId="IntenseQuoteChar">
    <w:name w:val="Intense Quote Char"/>
    <w:basedOn w:val="DefaultParagraphFont"/>
    <w:link w:val="IntenseQuote"/>
    <w:uiPriority w:val="30"/>
    <w:semiHidden/>
    <w:rsid w:val="006924B0"/>
    <w:rPr>
      <w:b/>
      <w:bCs/>
      <w:i/>
      <w:iCs/>
      <w:color w:val="4F81BD" w:themeColor="accent1"/>
      <w:kern w:val="20"/>
    </w:rPr>
  </w:style>
  <w:style w:type="character" w:styleId="IntenseReference">
    <w:name w:val="Intense Reference"/>
    <w:basedOn w:val="DefaultParagraphFont"/>
    <w:uiPriority w:val="32"/>
    <w:semiHidden/>
    <w:unhideWhenUsed/>
    <w:rsid w:val="006924B0"/>
    <w:rPr>
      <w:b/>
      <w:bCs/>
      <w:caps w:val="0"/>
      <w:smallCaps/>
      <w:color w:val="C0504D" w:themeColor="accent2"/>
      <w:spacing w:val="0"/>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8"/>
    <w:qFormat/>
    <w:pPr>
      <w:numPr>
        <w:numId w:val="7"/>
      </w:numPr>
      <w:spacing w:after="40"/>
    </w:pPr>
  </w:style>
  <w:style w:type="paragraph" w:styleId="ListBullet2">
    <w:name w:val="List Bullet 2"/>
    <w:basedOn w:val="Normal"/>
    <w:uiPriority w:val="99"/>
    <w:semiHidden/>
    <w:unhideWhenUsed/>
    <w:pPr>
      <w:numPr>
        <w:numId w:val="1"/>
      </w:numPr>
      <w:contextualSpacing/>
    </w:pPr>
  </w:style>
  <w:style w:type="paragraph" w:styleId="ListBullet3">
    <w:name w:val="List Bullet 3"/>
    <w:basedOn w:val="Normal"/>
    <w:uiPriority w:val="99"/>
    <w:semiHidden/>
    <w:unhideWhenUsed/>
    <w:pPr>
      <w:numPr>
        <w:numId w:val="2"/>
      </w:numPr>
      <w:contextualSpacing/>
    </w:pPr>
  </w:style>
  <w:style w:type="paragraph" w:styleId="ListBullet4">
    <w:name w:val="List Bullet 4"/>
    <w:basedOn w:val="Normal"/>
    <w:uiPriority w:val="99"/>
    <w:semiHidden/>
    <w:unhideWhenUsed/>
    <w:pPr>
      <w:numPr>
        <w:numId w:val="3"/>
      </w:numPr>
      <w:contextualSpacing/>
    </w:pPr>
  </w:style>
  <w:style w:type="paragraph" w:styleId="ListBullet5">
    <w:name w:val="List Bullet 5"/>
    <w:basedOn w:val="Normal"/>
    <w:uiPriority w:val="99"/>
    <w:semiHidden/>
    <w:unhideWhenUsed/>
    <w:pPr>
      <w:numPr>
        <w:numId w:val="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0"/>
    <w:qFormat/>
    <w:rsid w:val="0058040C"/>
    <w:pPr>
      <w:numPr>
        <w:ilvl w:val="1"/>
        <w:numId w:val="6"/>
      </w:numPr>
      <w:tabs>
        <w:tab w:val="left" w:pos="432"/>
      </w:tabs>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6"/>
    <w:qFormat/>
    <w:rsid w:val="002D2C14"/>
    <w:pPr>
      <w:spacing w:before="720" w:after="0" w:line="312" w:lineRule="auto"/>
      <w:contextualSpacing/>
    </w:pPr>
  </w:style>
  <w:style w:type="character" w:customStyle="1" w:styleId="SignatureChar">
    <w:name w:val="Signature Char"/>
    <w:basedOn w:val="DefaultParagraphFont"/>
    <w:link w:val="Signature"/>
    <w:uiPriority w:val="6"/>
    <w:rsid w:val="002D2C14"/>
    <w:rPr>
      <w:kern w:val="20"/>
    </w:rPr>
  </w:style>
  <w:style w:type="character" w:styleId="Strong">
    <w:name w:val="Strong"/>
    <w:basedOn w:val="DefaultParagraphFont"/>
    <w:uiPriority w:val="12"/>
    <w:qFormat/>
    <w:rPr>
      <w:b/>
      <w:bCs/>
    </w:rPr>
  </w:style>
  <w:style w:type="paragraph" w:styleId="Subtitle">
    <w:name w:val="Subtitle"/>
    <w:basedOn w:val="Normal"/>
    <w:link w:val="SubtitleChar"/>
    <w:uiPriority w:val="2"/>
    <w:qFormat/>
    <w:rsid w:val="001C0CEC"/>
    <w:pPr>
      <w:numPr>
        <w:ilvl w:val="1"/>
      </w:numPr>
      <w:ind w:left="432" w:right="1080"/>
      <w:contextualSpacing/>
    </w:pPr>
    <w:rPr>
      <w:rFonts w:asciiTheme="majorHAnsi" w:eastAsiaTheme="majorEastAsia" w:hAnsiTheme="majorHAnsi" w:cstheme="majorBidi"/>
      <w:b/>
      <w:caps/>
      <w:color w:val="4F81BD" w:themeColor="accent1"/>
      <w:sz w:val="56"/>
    </w:rPr>
  </w:style>
  <w:style w:type="character" w:customStyle="1" w:styleId="SubtitleChar">
    <w:name w:val="Subtitle Char"/>
    <w:basedOn w:val="DefaultParagraphFont"/>
    <w:link w:val="Subtitle"/>
    <w:uiPriority w:val="2"/>
    <w:rsid w:val="001C0CEC"/>
    <w:rPr>
      <w:rFonts w:asciiTheme="majorHAnsi" w:eastAsiaTheme="majorEastAsia" w:hAnsiTheme="majorHAnsi" w:cstheme="majorBidi"/>
      <w:b/>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uiPriority w:val="1"/>
    <w:qFormat/>
    <w:rsid w:val="001C0CEC"/>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1080" w:after="240" w:line="204" w:lineRule="auto"/>
      <w:ind w:left="432" w:right="432"/>
      <w:contextualSpacing/>
    </w:pPr>
    <w:rPr>
      <w:rFonts w:asciiTheme="majorHAnsi" w:eastAsiaTheme="majorEastAsia" w:hAnsiTheme="majorHAnsi" w:cstheme="majorBidi"/>
      <w:b/>
      <w:caps/>
      <w:color w:val="FFFFFF" w:themeColor="background1"/>
      <w:kern w:val="28"/>
      <w:sz w:val="72"/>
    </w:rPr>
  </w:style>
  <w:style w:type="character" w:customStyle="1" w:styleId="TitleChar">
    <w:name w:val="Title Char"/>
    <w:basedOn w:val="DefaultParagraphFont"/>
    <w:link w:val="Title"/>
    <w:uiPriority w:val="1"/>
    <w:rsid w:val="001C0CEC"/>
    <w:rPr>
      <w:rFonts w:asciiTheme="majorHAnsi" w:eastAsiaTheme="majorEastAsia" w:hAnsiTheme="majorHAnsi" w:cstheme="majorBidi"/>
      <w:b/>
      <w:caps/>
      <w:color w:val="FFFFFF" w:themeColor="background1"/>
      <w:kern w:val="28"/>
      <w:sz w:val="72"/>
      <w:shd w:val="clear" w:color="auto" w:fill="4F81BD" w:themeFill="accent1"/>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Heading1"/>
    <w:autoRedefine/>
    <w:uiPriority w:val="39"/>
    <w:pPr>
      <w:tabs>
        <w:tab w:val="right" w:leader="underscore" w:pos="9090"/>
      </w:tabs>
      <w:spacing w:after="100"/>
    </w:pPr>
    <w:rPr>
      <w:noProof/>
      <w:color w:val="7F7F7F" w:themeColor="text1" w:themeTint="80"/>
    </w:rPr>
  </w:style>
  <w:style w:type="paragraph" w:styleId="TOC2">
    <w:name w:val="toc 2"/>
    <w:basedOn w:val="Normal"/>
    <w:next w:val="Heading2"/>
    <w:autoRedefine/>
    <w:uiPriority w:val="39"/>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uiPriority w:val="39"/>
    <w:qFormat/>
    <w:rsid w:val="002D2C14"/>
    <w:pPr>
      <w:outlineLvl w:val="9"/>
    </w:pPr>
  </w:style>
  <w:style w:type="character" w:customStyle="1" w:styleId="NoSpacingChar">
    <w:name w:val="No Spacing Char"/>
    <w:basedOn w:val="DefaultParagraphFont"/>
    <w:link w:val="NoSpacing"/>
    <w:uiPriority w:val="1"/>
    <w:rsid w:val="006216E8"/>
  </w:style>
  <w:style w:type="paragraph" w:customStyle="1" w:styleId="TableHeading">
    <w:name w:val="Table Heading"/>
    <w:basedOn w:val="Normal"/>
    <w:uiPriority w:val="9"/>
    <w:qFormat/>
    <w:rsid w:val="008C6DDF"/>
    <w:pPr>
      <w:keepNext/>
      <w:pBdr>
        <w:top w:val="single" w:sz="4" w:space="1" w:color="4F81BD" w:themeColor="accent1"/>
        <w:left w:val="single" w:sz="4" w:space="5" w:color="4F81BD" w:themeColor="accent1"/>
        <w:bottom w:val="single" w:sz="4" w:space="2" w:color="4F81BD" w:themeColor="accent1"/>
        <w:right w:val="single" w:sz="4" w:space="5" w:color="4F81BD" w:themeColor="accent1"/>
      </w:pBdr>
      <w:shd w:val="clear" w:color="auto" w:fill="4F81BD" w:themeFill="accent1"/>
      <w:spacing w:before="0" w:after="0" w:line="240" w:lineRule="auto"/>
      <w:ind w:left="115" w:right="144"/>
      <w:jc w:val="center"/>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14"/>
    <w:qFormat/>
    <w:pPr>
      <w:spacing w:after="40"/>
    </w:pPr>
  </w:style>
  <w:style w:type="table" w:customStyle="1" w:styleId="FinancialTable">
    <w:name w:val="Financial Table"/>
    <w:basedOn w:val="TableNormal"/>
    <w:uiPriority w:val="99"/>
    <w:rsid w:val="001E2D1A"/>
    <w:pPr>
      <w:spacing w:after="0" w:line="240" w:lineRule="auto"/>
      <w:ind w:left="144" w:right="144"/>
      <w:jc w:val="right"/>
    </w:p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rPr>
        <w:cantSplit/>
        <w:tblHeader/>
      </w:trPr>
      <w:tcPr>
        <w:vAlign w:val="bottom"/>
      </w:tcPr>
    </w:tblStylePr>
    <w:tblStylePr w:type="firstCol">
      <w:pPr>
        <w:wordWrap/>
        <w:jc w:val="left"/>
      </w:pPr>
      <w:rPr>
        <w:b w:val="0"/>
        <w:i w:val="0"/>
      </w:rPr>
    </w:tblStylePr>
    <w:tblStylePr w:type="nwCell">
      <w:pPr>
        <w:wordWrap/>
        <w:jc w:val="left"/>
      </w:pPr>
    </w:tblStylePr>
  </w:style>
  <w:style w:type="numbering" w:customStyle="1" w:styleId="AnnualReport">
    <w:name w:val="Annual Report"/>
    <w:uiPriority w:val="99"/>
    <w:pPr>
      <w:numPr>
        <w:numId w:val="5"/>
      </w:numPr>
    </w:pPr>
  </w:style>
  <w:style w:type="paragraph" w:customStyle="1" w:styleId="Abstract">
    <w:name w:val="Abstract"/>
    <w:basedOn w:val="Normal"/>
    <w:uiPriority w:val="3"/>
    <w:qFormat/>
    <w:rsid w:val="001C0CEC"/>
    <w:pPr>
      <w:spacing w:before="360" w:after="0" w:line="240" w:lineRule="auto"/>
      <w:ind w:left="432" w:right="1080"/>
      <w:contextualSpacing/>
    </w:pPr>
    <w:rPr>
      <w:b/>
      <w:i/>
      <w:iCs/>
      <w:color w:val="7F7F7F" w:themeColor="text1" w:themeTint="80"/>
      <w:sz w:val="28"/>
    </w:rPr>
  </w:style>
  <w:style w:type="paragraph" w:customStyle="1" w:styleId="TableText">
    <w:name w:val="Table Text"/>
    <w:basedOn w:val="Normal"/>
    <w:uiPriority w:val="13"/>
    <w:qFormat/>
    <w:pPr>
      <w:spacing w:before="60" w:after="60" w:line="240" w:lineRule="auto"/>
      <w:ind w:left="144" w:right="144"/>
    </w:pPr>
  </w:style>
  <w:style w:type="character" w:customStyle="1" w:styleId="Heading3Char">
    <w:name w:val="Heading 3 Char"/>
    <w:basedOn w:val="DefaultParagraphFont"/>
    <w:link w:val="Heading3"/>
    <w:uiPriority w:val="5"/>
    <w:rsid w:val="008F3EED"/>
    <w:rPr>
      <w:rFonts w:asciiTheme="majorHAnsi" w:eastAsiaTheme="majorEastAsia" w:hAnsiTheme="majorHAnsi" w:cstheme="majorBidi"/>
      <w:color w:val="365F91" w:themeColor="accent1" w:themeShade="BF"/>
      <w:kern w:val="20"/>
      <w:sz w:val="28"/>
      <w:szCs w:val="24"/>
      <w:lang w:val="en-GB"/>
    </w:rPr>
  </w:style>
  <w:style w:type="paragraph" w:styleId="Quote">
    <w:name w:val="Quote"/>
    <w:basedOn w:val="Normal"/>
    <w:next w:val="Normal"/>
    <w:link w:val="QuoteChar"/>
    <w:uiPriority w:val="9"/>
    <w:semiHidden/>
    <w:unhideWhenUsed/>
    <w:qFormat/>
    <w:rsid w:val="006924B0"/>
    <w:pPr>
      <w:spacing w:before="200"/>
      <w:jc w:val="center"/>
    </w:pPr>
    <w:rPr>
      <w:i/>
      <w:iCs/>
      <w:color w:val="404040" w:themeColor="text1" w:themeTint="BF"/>
    </w:rPr>
  </w:style>
  <w:style w:type="character" w:customStyle="1" w:styleId="QuoteChar">
    <w:name w:val="Quote Char"/>
    <w:basedOn w:val="DefaultParagraphFont"/>
    <w:link w:val="Quote"/>
    <w:uiPriority w:val="9"/>
    <w:semiHidden/>
    <w:rsid w:val="006924B0"/>
    <w:rPr>
      <w:i/>
      <w:iCs/>
      <w:color w:val="404040" w:themeColor="text1" w:themeTint="BF"/>
      <w:kern w:val="20"/>
    </w:rPr>
  </w:style>
  <w:style w:type="character" w:customStyle="1" w:styleId="Heading4Char">
    <w:name w:val="Heading 4 Char"/>
    <w:basedOn w:val="DefaultParagraphFont"/>
    <w:link w:val="Heading4"/>
    <w:uiPriority w:val="5"/>
    <w:rsid w:val="009D7E88"/>
    <w:rPr>
      <w:rFonts w:asciiTheme="majorHAnsi" w:eastAsiaTheme="majorEastAsia" w:hAnsiTheme="majorHAnsi" w:cstheme="majorBidi"/>
      <w:i/>
      <w:iCs/>
      <w:color w:val="6D89A3"/>
      <w:kern w:val="20"/>
      <w:sz w:val="26"/>
    </w:rPr>
  </w:style>
  <w:style w:type="paragraph" w:customStyle="1" w:styleId="Code">
    <w:name w:val="Code"/>
    <w:basedOn w:val="Normal"/>
    <w:link w:val="CodeChar"/>
    <w:autoRedefine/>
    <w:qFormat/>
    <w:rsid w:val="00B62ED9"/>
    <w:pPr>
      <w:shd w:val="clear" w:color="auto" w:fill="DBE5F1" w:themeFill="accent1" w:themeFillTint="33"/>
      <w:spacing w:before="0" w:after="40"/>
    </w:pPr>
  </w:style>
  <w:style w:type="character" w:customStyle="1" w:styleId="CodeChar">
    <w:name w:val="Code Char"/>
    <w:basedOn w:val="Heading2Char"/>
    <w:link w:val="Code"/>
    <w:rsid w:val="00B62ED9"/>
    <w:rPr>
      <w:rFonts w:asciiTheme="majorHAnsi" w:eastAsiaTheme="majorEastAsia" w:hAnsiTheme="majorHAnsi" w:cstheme="majorBidi"/>
      <w:color w:val="244061" w:themeColor="accent1" w:themeShade="80"/>
      <w:kern w:val="20"/>
      <w:sz w:val="22"/>
      <w:shd w:val="clear" w:color="auto" w:fill="DBE5F1" w:themeFill="accent1" w:themeFillTint="33"/>
      <w:lang w:val="en-GB"/>
    </w:rPr>
  </w:style>
  <w:style w:type="character" w:customStyle="1" w:styleId="UnresolvedMention1">
    <w:name w:val="Unresolved Mention1"/>
    <w:basedOn w:val="DefaultParagraphFont"/>
    <w:uiPriority w:val="99"/>
    <w:semiHidden/>
    <w:unhideWhenUsed/>
    <w:rsid w:val="001366C4"/>
    <w:rPr>
      <w:color w:val="605E5C"/>
      <w:shd w:val="clear" w:color="auto" w:fill="E1DFDD"/>
    </w:rPr>
  </w:style>
  <w:style w:type="table" w:styleId="PlainTable2">
    <w:name w:val="Plain Table 2"/>
    <w:basedOn w:val="TableNormal"/>
    <w:uiPriority w:val="41"/>
    <w:rsid w:val="00BD7D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2">
    <w:name w:val="Unresolved Mention2"/>
    <w:basedOn w:val="DefaultParagraphFont"/>
    <w:uiPriority w:val="99"/>
    <w:semiHidden/>
    <w:unhideWhenUsed/>
    <w:rsid w:val="004E3890"/>
    <w:rPr>
      <w:color w:val="605E5C"/>
      <w:shd w:val="clear" w:color="auto" w:fill="E1DFDD"/>
    </w:rPr>
  </w:style>
  <w:style w:type="character" w:customStyle="1" w:styleId="sc51">
    <w:name w:val="sc51"/>
    <w:basedOn w:val="DefaultParagraphFont"/>
    <w:rsid w:val="000A469F"/>
    <w:rPr>
      <w:rFonts w:ascii="Courier New" w:hAnsi="Courier New" w:cs="Courier New" w:hint="default"/>
      <w:b/>
      <w:bCs/>
      <w:color w:val="0000FF"/>
      <w:sz w:val="20"/>
      <w:szCs w:val="20"/>
    </w:rPr>
  </w:style>
  <w:style w:type="character" w:customStyle="1" w:styleId="sc0">
    <w:name w:val="sc0"/>
    <w:basedOn w:val="DefaultParagraphFont"/>
    <w:rsid w:val="000A469F"/>
    <w:rPr>
      <w:rFonts w:ascii="Courier New" w:hAnsi="Courier New" w:cs="Courier New" w:hint="default"/>
      <w:color w:val="000000"/>
      <w:sz w:val="20"/>
      <w:szCs w:val="20"/>
    </w:rPr>
  </w:style>
  <w:style w:type="character" w:customStyle="1" w:styleId="sc11">
    <w:name w:val="sc11"/>
    <w:basedOn w:val="DefaultParagraphFont"/>
    <w:rsid w:val="000A469F"/>
    <w:rPr>
      <w:rFonts w:ascii="Courier New" w:hAnsi="Courier New" w:cs="Courier New" w:hint="default"/>
      <w:color w:val="000000"/>
      <w:sz w:val="20"/>
      <w:szCs w:val="20"/>
    </w:rPr>
  </w:style>
  <w:style w:type="character" w:customStyle="1" w:styleId="sc12">
    <w:name w:val="sc12"/>
    <w:basedOn w:val="DefaultParagraphFont"/>
    <w:rsid w:val="000A469F"/>
    <w:rPr>
      <w:rFonts w:ascii="Courier New" w:hAnsi="Courier New" w:cs="Courier New" w:hint="default"/>
      <w:color w:val="008000"/>
      <w:sz w:val="20"/>
      <w:szCs w:val="20"/>
    </w:rPr>
  </w:style>
  <w:style w:type="character" w:customStyle="1" w:styleId="sc101">
    <w:name w:val="sc101"/>
    <w:basedOn w:val="DefaultParagraphFont"/>
    <w:rsid w:val="000A469F"/>
    <w:rPr>
      <w:rFonts w:ascii="Courier New" w:hAnsi="Courier New" w:cs="Courier New" w:hint="default"/>
      <w:b/>
      <w:bCs/>
      <w:color w:val="000080"/>
      <w:sz w:val="20"/>
      <w:szCs w:val="20"/>
    </w:rPr>
  </w:style>
  <w:style w:type="character" w:customStyle="1" w:styleId="sc21">
    <w:name w:val="sc21"/>
    <w:basedOn w:val="DefaultParagraphFont"/>
    <w:rsid w:val="000A469F"/>
    <w:rPr>
      <w:rFonts w:ascii="Courier New" w:hAnsi="Courier New" w:cs="Courier New" w:hint="default"/>
      <w:color w:val="FF0000"/>
      <w:sz w:val="20"/>
      <w:szCs w:val="20"/>
    </w:rPr>
  </w:style>
  <w:style w:type="character" w:customStyle="1" w:styleId="sc81">
    <w:name w:val="sc81"/>
    <w:basedOn w:val="DefaultParagraphFont"/>
    <w:rsid w:val="0084686D"/>
    <w:rPr>
      <w:rFonts w:ascii="Courier New" w:hAnsi="Courier New" w:cs="Courier New" w:hint="default"/>
      <w:b/>
      <w:bCs/>
      <w:color w:val="000000"/>
      <w:sz w:val="20"/>
      <w:szCs w:val="20"/>
    </w:rPr>
  </w:style>
  <w:style w:type="character" w:customStyle="1" w:styleId="sc91">
    <w:name w:val="sc91"/>
    <w:basedOn w:val="DefaultParagraphFont"/>
    <w:rsid w:val="0084686D"/>
    <w:rPr>
      <w:rFonts w:ascii="Courier New" w:hAnsi="Courier New" w:cs="Courier New" w:hint="default"/>
      <w:color w:val="FF00FF"/>
      <w:sz w:val="20"/>
      <w:szCs w:val="20"/>
    </w:rPr>
  </w:style>
  <w:style w:type="character" w:customStyle="1" w:styleId="sc151">
    <w:name w:val="sc151"/>
    <w:basedOn w:val="DefaultParagraphFont"/>
    <w:rsid w:val="0084686D"/>
    <w:rPr>
      <w:rFonts w:ascii="Courier New" w:hAnsi="Courier New" w:cs="Courier New" w:hint="default"/>
      <w:i/>
      <w:iCs/>
      <w:color w:val="FF8000"/>
      <w:sz w:val="20"/>
      <w:szCs w:val="20"/>
    </w:rPr>
  </w:style>
  <w:style w:type="character" w:customStyle="1" w:styleId="sc31">
    <w:name w:val="sc31"/>
    <w:basedOn w:val="DefaultParagraphFont"/>
    <w:rsid w:val="0084686D"/>
    <w:rPr>
      <w:rFonts w:ascii="Courier New" w:hAnsi="Courier New" w:cs="Courier New" w:hint="default"/>
      <w:color w:val="808080"/>
      <w:sz w:val="20"/>
      <w:szCs w:val="20"/>
    </w:rPr>
  </w:style>
  <w:style w:type="character" w:customStyle="1" w:styleId="UnresolvedMention3">
    <w:name w:val="Unresolved Mention3"/>
    <w:basedOn w:val="DefaultParagraphFont"/>
    <w:uiPriority w:val="99"/>
    <w:semiHidden/>
    <w:unhideWhenUsed/>
    <w:rsid w:val="00176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164">
      <w:bodyDiv w:val="1"/>
      <w:marLeft w:val="0"/>
      <w:marRight w:val="0"/>
      <w:marTop w:val="0"/>
      <w:marBottom w:val="0"/>
      <w:divBdr>
        <w:top w:val="none" w:sz="0" w:space="0" w:color="auto"/>
        <w:left w:val="none" w:sz="0" w:space="0" w:color="auto"/>
        <w:bottom w:val="none" w:sz="0" w:space="0" w:color="auto"/>
        <w:right w:val="none" w:sz="0" w:space="0" w:color="auto"/>
      </w:divBdr>
    </w:div>
    <w:div w:id="27612603">
      <w:bodyDiv w:val="1"/>
      <w:marLeft w:val="0"/>
      <w:marRight w:val="0"/>
      <w:marTop w:val="0"/>
      <w:marBottom w:val="0"/>
      <w:divBdr>
        <w:top w:val="none" w:sz="0" w:space="0" w:color="auto"/>
        <w:left w:val="none" w:sz="0" w:space="0" w:color="auto"/>
        <w:bottom w:val="none" w:sz="0" w:space="0" w:color="auto"/>
        <w:right w:val="none" w:sz="0" w:space="0" w:color="auto"/>
      </w:divBdr>
    </w:div>
    <w:div w:id="32197577">
      <w:bodyDiv w:val="1"/>
      <w:marLeft w:val="0"/>
      <w:marRight w:val="0"/>
      <w:marTop w:val="0"/>
      <w:marBottom w:val="0"/>
      <w:divBdr>
        <w:top w:val="none" w:sz="0" w:space="0" w:color="auto"/>
        <w:left w:val="none" w:sz="0" w:space="0" w:color="auto"/>
        <w:bottom w:val="none" w:sz="0" w:space="0" w:color="auto"/>
        <w:right w:val="none" w:sz="0" w:space="0" w:color="auto"/>
      </w:divBdr>
    </w:div>
    <w:div w:id="32463897">
      <w:bodyDiv w:val="1"/>
      <w:marLeft w:val="0"/>
      <w:marRight w:val="0"/>
      <w:marTop w:val="0"/>
      <w:marBottom w:val="0"/>
      <w:divBdr>
        <w:top w:val="none" w:sz="0" w:space="0" w:color="auto"/>
        <w:left w:val="none" w:sz="0" w:space="0" w:color="auto"/>
        <w:bottom w:val="none" w:sz="0" w:space="0" w:color="auto"/>
        <w:right w:val="none" w:sz="0" w:space="0" w:color="auto"/>
      </w:divBdr>
    </w:div>
    <w:div w:id="44838601">
      <w:bodyDiv w:val="1"/>
      <w:marLeft w:val="0"/>
      <w:marRight w:val="0"/>
      <w:marTop w:val="0"/>
      <w:marBottom w:val="0"/>
      <w:divBdr>
        <w:top w:val="none" w:sz="0" w:space="0" w:color="auto"/>
        <w:left w:val="none" w:sz="0" w:space="0" w:color="auto"/>
        <w:bottom w:val="none" w:sz="0" w:space="0" w:color="auto"/>
        <w:right w:val="none" w:sz="0" w:space="0" w:color="auto"/>
      </w:divBdr>
    </w:div>
    <w:div w:id="49769445">
      <w:bodyDiv w:val="1"/>
      <w:marLeft w:val="0"/>
      <w:marRight w:val="0"/>
      <w:marTop w:val="0"/>
      <w:marBottom w:val="0"/>
      <w:divBdr>
        <w:top w:val="none" w:sz="0" w:space="0" w:color="auto"/>
        <w:left w:val="none" w:sz="0" w:space="0" w:color="auto"/>
        <w:bottom w:val="none" w:sz="0" w:space="0" w:color="auto"/>
        <w:right w:val="none" w:sz="0" w:space="0" w:color="auto"/>
      </w:divBdr>
    </w:div>
    <w:div w:id="52894572">
      <w:bodyDiv w:val="1"/>
      <w:marLeft w:val="0"/>
      <w:marRight w:val="0"/>
      <w:marTop w:val="0"/>
      <w:marBottom w:val="0"/>
      <w:divBdr>
        <w:top w:val="none" w:sz="0" w:space="0" w:color="auto"/>
        <w:left w:val="none" w:sz="0" w:space="0" w:color="auto"/>
        <w:bottom w:val="none" w:sz="0" w:space="0" w:color="auto"/>
        <w:right w:val="none" w:sz="0" w:space="0" w:color="auto"/>
      </w:divBdr>
    </w:div>
    <w:div w:id="66538815">
      <w:bodyDiv w:val="1"/>
      <w:marLeft w:val="0"/>
      <w:marRight w:val="0"/>
      <w:marTop w:val="0"/>
      <w:marBottom w:val="0"/>
      <w:divBdr>
        <w:top w:val="none" w:sz="0" w:space="0" w:color="auto"/>
        <w:left w:val="none" w:sz="0" w:space="0" w:color="auto"/>
        <w:bottom w:val="none" w:sz="0" w:space="0" w:color="auto"/>
        <w:right w:val="none" w:sz="0" w:space="0" w:color="auto"/>
      </w:divBdr>
    </w:div>
    <w:div w:id="69498645">
      <w:bodyDiv w:val="1"/>
      <w:marLeft w:val="0"/>
      <w:marRight w:val="0"/>
      <w:marTop w:val="0"/>
      <w:marBottom w:val="0"/>
      <w:divBdr>
        <w:top w:val="none" w:sz="0" w:space="0" w:color="auto"/>
        <w:left w:val="none" w:sz="0" w:space="0" w:color="auto"/>
        <w:bottom w:val="none" w:sz="0" w:space="0" w:color="auto"/>
        <w:right w:val="none" w:sz="0" w:space="0" w:color="auto"/>
      </w:divBdr>
    </w:div>
    <w:div w:id="74403982">
      <w:bodyDiv w:val="1"/>
      <w:marLeft w:val="0"/>
      <w:marRight w:val="0"/>
      <w:marTop w:val="0"/>
      <w:marBottom w:val="0"/>
      <w:divBdr>
        <w:top w:val="none" w:sz="0" w:space="0" w:color="auto"/>
        <w:left w:val="none" w:sz="0" w:space="0" w:color="auto"/>
        <w:bottom w:val="none" w:sz="0" w:space="0" w:color="auto"/>
        <w:right w:val="none" w:sz="0" w:space="0" w:color="auto"/>
      </w:divBdr>
    </w:div>
    <w:div w:id="77529584">
      <w:bodyDiv w:val="1"/>
      <w:marLeft w:val="0"/>
      <w:marRight w:val="0"/>
      <w:marTop w:val="0"/>
      <w:marBottom w:val="0"/>
      <w:divBdr>
        <w:top w:val="none" w:sz="0" w:space="0" w:color="auto"/>
        <w:left w:val="none" w:sz="0" w:space="0" w:color="auto"/>
        <w:bottom w:val="none" w:sz="0" w:space="0" w:color="auto"/>
        <w:right w:val="none" w:sz="0" w:space="0" w:color="auto"/>
      </w:divBdr>
    </w:div>
    <w:div w:id="87582482">
      <w:bodyDiv w:val="1"/>
      <w:marLeft w:val="0"/>
      <w:marRight w:val="0"/>
      <w:marTop w:val="0"/>
      <w:marBottom w:val="0"/>
      <w:divBdr>
        <w:top w:val="none" w:sz="0" w:space="0" w:color="auto"/>
        <w:left w:val="none" w:sz="0" w:space="0" w:color="auto"/>
        <w:bottom w:val="none" w:sz="0" w:space="0" w:color="auto"/>
        <w:right w:val="none" w:sz="0" w:space="0" w:color="auto"/>
      </w:divBdr>
    </w:div>
    <w:div w:id="88739209">
      <w:bodyDiv w:val="1"/>
      <w:marLeft w:val="0"/>
      <w:marRight w:val="0"/>
      <w:marTop w:val="0"/>
      <w:marBottom w:val="0"/>
      <w:divBdr>
        <w:top w:val="none" w:sz="0" w:space="0" w:color="auto"/>
        <w:left w:val="none" w:sz="0" w:space="0" w:color="auto"/>
        <w:bottom w:val="none" w:sz="0" w:space="0" w:color="auto"/>
        <w:right w:val="none" w:sz="0" w:space="0" w:color="auto"/>
      </w:divBdr>
    </w:div>
    <w:div w:id="90929244">
      <w:bodyDiv w:val="1"/>
      <w:marLeft w:val="0"/>
      <w:marRight w:val="0"/>
      <w:marTop w:val="0"/>
      <w:marBottom w:val="0"/>
      <w:divBdr>
        <w:top w:val="none" w:sz="0" w:space="0" w:color="auto"/>
        <w:left w:val="none" w:sz="0" w:space="0" w:color="auto"/>
        <w:bottom w:val="none" w:sz="0" w:space="0" w:color="auto"/>
        <w:right w:val="none" w:sz="0" w:space="0" w:color="auto"/>
      </w:divBdr>
    </w:div>
    <w:div w:id="115217518">
      <w:bodyDiv w:val="1"/>
      <w:marLeft w:val="0"/>
      <w:marRight w:val="0"/>
      <w:marTop w:val="0"/>
      <w:marBottom w:val="0"/>
      <w:divBdr>
        <w:top w:val="none" w:sz="0" w:space="0" w:color="auto"/>
        <w:left w:val="none" w:sz="0" w:space="0" w:color="auto"/>
        <w:bottom w:val="none" w:sz="0" w:space="0" w:color="auto"/>
        <w:right w:val="none" w:sz="0" w:space="0" w:color="auto"/>
      </w:divBdr>
    </w:div>
    <w:div w:id="115685682">
      <w:bodyDiv w:val="1"/>
      <w:marLeft w:val="0"/>
      <w:marRight w:val="0"/>
      <w:marTop w:val="0"/>
      <w:marBottom w:val="0"/>
      <w:divBdr>
        <w:top w:val="none" w:sz="0" w:space="0" w:color="auto"/>
        <w:left w:val="none" w:sz="0" w:space="0" w:color="auto"/>
        <w:bottom w:val="none" w:sz="0" w:space="0" w:color="auto"/>
        <w:right w:val="none" w:sz="0" w:space="0" w:color="auto"/>
      </w:divBdr>
    </w:div>
    <w:div w:id="132211639">
      <w:bodyDiv w:val="1"/>
      <w:marLeft w:val="0"/>
      <w:marRight w:val="0"/>
      <w:marTop w:val="0"/>
      <w:marBottom w:val="0"/>
      <w:divBdr>
        <w:top w:val="none" w:sz="0" w:space="0" w:color="auto"/>
        <w:left w:val="none" w:sz="0" w:space="0" w:color="auto"/>
        <w:bottom w:val="none" w:sz="0" w:space="0" w:color="auto"/>
        <w:right w:val="none" w:sz="0" w:space="0" w:color="auto"/>
      </w:divBdr>
    </w:div>
    <w:div w:id="135344506">
      <w:bodyDiv w:val="1"/>
      <w:marLeft w:val="0"/>
      <w:marRight w:val="0"/>
      <w:marTop w:val="0"/>
      <w:marBottom w:val="0"/>
      <w:divBdr>
        <w:top w:val="none" w:sz="0" w:space="0" w:color="auto"/>
        <w:left w:val="none" w:sz="0" w:space="0" w:color="auto"/>
        <w:bottom w:val="none" w:sz="0" w:space="0" w:color="auto"/>
        <w:right w:val="none" w:sz="0" w:space="0" w:color="auto"/>
      </w:divBdr>
    </w:div>
    <w:div w:id="144665990">
      <w:bodyDiv w:val="1"/>
      <w:marLeft w:val="0"/>
      <w:marRight w:val="0"/>
      <w:marTop w:val="0"/>
      <w:marBottom w:val="0"/>
      <w:divBdr>
        <w:top w:val="none" w:sz="0" w:space="0" w:color="auto"/>
        <w:left w:val="none" w:sz="0" w:space="0" w:color="auto"/>
        <w:bottom w:val="none" w:sz="0" w:space="0" w:color="auto"/>
        <w:right w:val="none" w:sz="0" w:space="0" w:color="auto"/>
      </w:divBdr>
    </w:div>
    <w:div w:id="156844012">
      <w:bodyDiv w:val="1"/>
      <w:marLeft w:val="0"/>
      <w:marRight w:val="0"/>
      <w:marTop w:val="0"/>
      <w:marBottom w:val="0"/>
      <w:divBdr>
        <w:top w:val="none" w:sz="0" w:space="0" w:color="auto"/>
        <w:left w:val="none" w:sz="0" w:space="0" w:color="auto"/>
        <w:bottom w:val="none" w:sz="0" w:space="0" w:color="auto"/>
        <w:right w:val="none" w:sz="0" w:space="0" w:color="auto"/>
      </w:divBdr>
    </w:div>
    <w:div w:id="165829188">
      <w:bodyDiv w:val="1"/>
      <w:marLeft w:val="0"/>
      <w:marRight w:val="0"/>
      <w:marTop w:val="0"/>
      <w:marBottom w:val="0"/>
      <w:divBdr>
        <w:top w:val="none" w:sz="0" w:space="0" w:color="auto"/>
        <w:left w:val="none" w:sz="0" w:space="0" w:color="auto"/>
        <w:bottom w:val="none" w:sz="0" w:space="0" w:color="auto"/>
        <w:right w:val="none" w:sz="0" w:space="0" w:color="auto"/>
      </w:divBdr>
    </w:div>
    <w:div w:id="168564419">
      <w:bodyDiv w:val="1"/>
      <w:marLeft w:val="0"/>
      <w:marRight w:val="0"/>
      <w:marTop w:val="0"/>
      <w:marBottom w:val="0"/>
      <w:divBdr>
        <w:top w:val="none" w:sz="0" w:space="0" w:color="auto"/>
        <w:left w:val="none" w:sz="0" w:space="0" w:color="auto"/>
        <w:bottom w:val="none" w:sz="0" w:space="0" w:color="auto"/>
        <w:right w:val="none" w:sz="0" w:space="0" w:color="auto"/>
      </w:divBdr>
    </w:div>
    <w:div w:id="173350974">
      <w:bodyDiv w:val="1"/>
      <w:marLeft w:val="0"/>
      <w:marRight w:val="0"/>
      <w:marTop w:val="0"/>
      <w:marBottom w:val="0"/>
      <w:divBdr>
        <w:top w:val="none" w:sz="0" w:space="0" w:color="auto"/>
        <w:left w:val="none" w:sz="0" w:space="0" w:color="auto"/>
        <w:bottom w:val="none" w:sz="0" w:space="0" w:color="auto"/>
        <w:right w:val="none" w:sz="0" w:space="0" w:color="auto"/>
      </w:divBdr>
    </w:div>
    <w:div w:id="174729687">
      <w:bodyDiv w:val="1"/>
      <w:marLeft w:val="0"/>
      <w:marRight w:val="0"/>
      <w:marTop w:val="0"/>
      <w:marBottom w:val="0"/>
      <w:divBdr>
        <w:top w:val="none" w:sz="0" w:space="0" w:color="auto"/>
        <w:left w:val="none" w:sz="0" w:space="0" w:color="auto"/>
        <w:bottom w:val="none" w:sz="0" w:space="0" w:color="auto"/>
        <w:right w:val="none" w:sz="0" w:space="0" w:color="auto"/>
      </w:divBdr>
    </w:div>
    <w:div w:id="179441620">
      <w:bodyDiv w:val="1"/>
      <w:marLeft w:val="0"/>
      <w:marRight w:val="0"/>
      <w:marTop w:val="0"/>
      <w:marBottom w:val="0"/>
      <w:divBdr>
        <w:top w:val="none" w:sz="0" w:space="0" w:color="auto"/>
        <w:left w:val="none" w:sz="0" w:space="0" w:color="auto"/>
        <w:bottom w:val="none" w:sz="0" w:space="0" w:color="auto"/>
        <w:right w:val="none" w:sz="0" w:space="0" w:color="auto"/>
      </w:divBdr>
    </w:div>
    <w:div w:id="182136389">
      <w:bodyDiv w:val="1"/>
      <w:marLeft w:val="0"/>
      <w:marRight w:val="0"/>
      <w:marTop w:val="0"/>
      <w:marBottom w:val="0"/>
      <w:divBdr>
        <w:top w:val="none" w:sz="0" w:space="0" w:color="auto"/>
        <w:left w:val="none" w:sz="0" w:space="0" w:color="auto"/>
        <w:bottom w:val="none" w:sz="0" w:space="0" w:color="auto"/>
        <w:right w:val="none" w:sz="0" w:space="0" w:color="auto"/>
      </w:divBdr>
    </w:div>
    <w:div w:id="183055918">
      <w:bodyDiv w:val="1"/>
      <w:marLeft w:val="0"/>
      <w:marRight w:val="0"/>
      <w:marTop w:val="0"/>
      <w:marBottom w:val="0"/>
      <w:divBdr>
        <w:top w:val="none" w:sz="0" w:space="0" w:color="auto"/>
        <w:left w:val="none" w:sz="0" w:space="0" w:color="auto"/>
        <w:bottom w:val="none" w:sz="0" w:space="0" w:color="auto"/>
        <w:right w:val="none" w:sz="0" w:space="0" w:color="auto"/>
      </w:divBdr>
    </w:div>
    <w:div w:id="190850591">
      <w:bodyDiv w:val="1"/>
      <w:marLeft w:val="0"/>
      <w:marRight w:val="0"/>
      <w:marTop w:val="0"/>
      <w:marBottom w:val="0"/>
      <w:divBdr>
        <w:top w:val="none" w:sz="0" w:space="0" w:color="auto"/>
        <w:left w:val="none" w:sz="0" w:space="0" w:color="auto"/>
        <w:bottom w:val="none" w:sz="0" w:space="0" w:color="auto"/>
        <w:right w:val="none" w:sz="0" w:space="0" w:color="auto"/>
      </w:divBdr>
    </w:div>
    <w:div w:id="193419651">
      <w:bodyDiv w:val="1"/>
      <w:marLeft w:val="0"/>
      <w:marRight w:val="0"/>
      <w:marTop w:val="0"/>
      <w:marBottom w:val="0"/>
      <w:divBdr>
        <w:top w:val="none" w:sz="0" w:space="0" w:color="auto"/>
        <w:left w:val="none" w:sz="0" w:space="0" w:color="auto"/>
        <w:bottom w:val="none" w:sz="0" w:space="0" w:color="auto"/>
        <w:right w:val="none" w:sz="0" w:space="0" w:color="auto"/>
      </w:divBdr>
    </w:div>
    <w:div w:id="193421192">
      <w:bodyDiv w:val="1"/>
      <w:marLeft w:val="0"/>
      <w:marRight w:val="0"/>
      <w:marTop w:val="0"/>
      <w:marBottom w:val="0"/>
      <w:divBdr>
        <w:top w:val="none" w:sz="0" w:space="0" w:color="auto"/>
        <w:left w:val="none" w:sz="0" w:space="0" w:color="auto"/>
        <w:bottom w:val="none" w:sz="0" w:space="0" w:color="auto"/>
        <w:right w:val="none" w:sz="0" w:space="0" w:color="auto"/>
      </w:divBdr>
      <w:divsChild>
        <w:div w:id="202252651">
          <w:marLeft w:val="0"/>
          <w:marRight w:val="0"/>
          <w:marTop w:val="0"/>
          <w:marBottom w:val="0"/>
          <w:divBdr>
            <w:top w:val="none" w:sz="0" w:space="0" w:color="auto"/>
            <w:left w:val="none" w:sz="0" w:space="0" w:color="auto"/>
            <w:bottom w:val="none" w:sz="0" w:space="0" w:color="auto"/>
            <w:right w:val="none" w:sz="0" w:space="0" w:color="auto"/>
          </w:divBdr>
        </w:div>
      </w:divsChild>
    </w:div>
    <w:div w:id="199172699">
      <w:bodyDiv w:val="1"/>
      <w:marLeft w:val="0"/>
      <w:marRight w:val="0"/>
      <w:marTop w:val="0"/>
      <w:marBottom w:val="0"/>
      <w:divBdr>
        <w:top w:val="none" w:sz="0" w:space="0" w:color="auto"/>
        <w:left w:val="none" w:sz="0" w:space="0" w:color="auto"/>
        <w:bottom w:val="none" w:sz="0" w:space="0" w:color="auto"/>
        <w:right w:val="none" w:sz="0" w:space="0" w:color="auto"/>
      </w:divBdr>
    </w:div>
    <w:div w:id="200240903">
      <w:bodyDiv w:val="1"/>
      <w:marLeft w:val="0"/>
      <w:marRight w:val="0"/>
      <w:marTop w:val="0"/>
      <w:marBottom w:val="0"/>
      <w:divBdr>
        <w:top w:val="none" w:sz="0" w:space="0" w:color="auto"/>
        <w:left w:val="none" w:sz="0" w:space="0" w:color="auto"/>
        <w:bottom w:val="none" w:sz="0" w:space="0" w:color="auto"/>
        <w:right w:val="none" w:sz="0" w:space="0" w:color="auto"/>
      </w:divBdr>
    </w:div>
    <w:div w:id="210457956">
      <w:bodyDiv w:val="1"/>
      <w:marLeft w:val="0"/>
      <w:marRight w:val="0"/>
      <w:marTop w:val="0"/>
      <w:marBottom w:val="0"/>
      <w:divBdr>
        <w:top w:val="none" w:sz="0" w:space="0" w:color="auto"/>
        <w:left w:val="none" w:sz="0" w:space="0" w:color="auto"/>
        <w:bottom w:val="none" w:sz="0" w:space="0" w:color="auto"/>
        <w:right w:val="none" w:sz="0" w:space="0" w:color="auto"/>
      </w:divBdr>
    </w:div>
    <w:div w:id="216936282">
      <w:bodyDiv w:val="1"/>
      <w:marLeft w:val="0"/>
      <w:marRight w:val="0"/>
      <w:marTop w:val="0"/>
      <w:marBottom w:val="0"/>
      <w:divBdr>
        <w:top w:val="none" w:sz="0" w:space="0" w:color="auto"/>
        <w:left w:val="none" w:sz="0" w:space="0" w:color="auto"/>
        <w:bottom w:val="none" w:sz="0" w:space="0" w:color="auto"/>
        <w:right w:val="none" w:sz="0" w:space="0" w:color="auto"/>
      </w:divBdr>
    </w:div>
    <w:div w:id="217011838">
      <w:bodyDiv w:val="1"/>
      <w:marLeft w:val="0"/>
      <w:marRight w:val="0"/>
      <w:marTop w:val="0"/>
      <w:marBottom w:val="0"/>
      <w:divBdr>
        <w:top w:val="none" w:sz="0" w:space="0" w:color="auto"/>
        <w:left w:val="none" w:sz="0" w:space="0" w:color="auto"/>
        <w:bottom w:val="none" w:sz="0" w:space="0" w:color="auto"/>
        <w:right w:val="none" w:sz="0" w:space="0" w:color="auto"/>
      </w:divBdr>
    </w:div>
    <w:div w:id="226260861">
      <w:bodyDiv w:val="1"/>
      <w:marLeft w:val="0"/>
      <w:marRight w:val="0"/>
      <w:marTop w:val="0"/>
      <w:marBottom w:val="0"/>
      <w:divBdr>
        <w:top w:val="none" w:sz="0" w:space="0" w:color="auto"/>
        <w:left w:val="none" w:sz="0" w:space="0" w:color="auto"/>
        <w:bottom w:val="none" w:sz="0" w:space="0" w:color="auto"/>
        <w:right w:val="none" w:sz="0" w:space="0" w:color="auto"/>
      </w:divBdr>
    </w:div>
    <w:div w:id="238058805">
      <w:bodyDiv w:val="1"/>
      <w:marLeft w:val="0"/>
      <w:marRight w:val="0"/>
      <w:marTop w:val="0"/>
      <w:marBottom w:val="0"/>
      <w:divBdr>
        <w:top w:val="none" w:sz="0" w:space="0" w:color="auto"/>
        <w:left w:val="none" w:sz="0" w:space="0" w:color="auto"/>
        <w:bottom w:val="none" w:sz="0" w:space="0" w:color="auto"/>
        <w:right w:val="none" w:sz="0" w:space="0" w:color="auto"/>
      </w:divBdr>
    </w:div>
    <w:div w:id="242227301">
      <w:bodyDiv w:val="1"/>
      <w:marLeft w:val="0"/>
      <w:marRight w:val="0"/>
      <w:marTop w:val="0"/>
      <w:marBottom w:val="0"/>
      <w:divBdr>
        <w:top w:val="none" w:sz="0" w:space="0" w:color="auto"/>
        <w:left w:val="none" w:sz="0" w:space="0" w:color="auto"/>
        <w:bottom w:val="none" w:sz="0" w:space="0" w:color="auto"/>
        <w:right w:val="none" w:sz="0" w:space="0" w:color="auto"/>
      </w:divBdr>
    </w:div>
    <w:div w:id="249899644">
      <w:bodyDiv w:val="1"/>
      <w:marLeft w:val="0"/>
      <w:marRight w:val="0"/>
      <w:marTop w:val="0"/>
      <w:marBottom w:val="0"/>
      <w:divBdr>
        <w:top w:val="none" w:sz="0" w:space="0" w:color="auto"/>
        <w:left w:val="none" w:sz="0" w:space="0" w:color="auto"/>
        <w:bottom w:val="none" w:sz="0" w:space="0" w:color="auto"/>
        <w:right w:val="none" w:sz="0" w:space="0" w:color="auto"/>
      </w:divBdr>
    </w:div>
    <w:div w:id="259946677">
      <w:bodyDiv w:val="1"/>
      <w:marLeft w:val="0"/>
      <w:marRight w:val="0"/>
      <w:marTop w:val="0"/>
      <w:marBottom w:val="0"/>
      <w:divBdr>
        <w:top w:val="none" w:sz="0" w:space="0" w:color="auto"/>
        <w:left w:val="none" w:sz="0" w:space="0" w:color="auto"/>
        <w:bottom w:val="none" w:sz="0" w:space="0" w:color="auto"/>
        <w:right w:val="none" w:sz="0" w:space="0" w:color="auto"/>
      </w:divBdr>
    </w:div>
    <w:div w:id="262346652">
      <w:bodyDiv w:val="1"/>
      <w:marLeft w:val="0"/>
      <w:marRight w:val="0"/>
      <w:marTop w:val="0"/>
      <w:marBottom w:val="0"/>
      <w:divBdr>
        <w:top w:val="none" w:sz="0" w:space="0" w:color="auto"/>
        <w:left w:val="none" w:sz="0" w:space="0" w:color="auto"/>
        <w:bottom w:val="none" w:sz="0" w:space="0" w:color="auto"/>
        <w:right w:val="none" w:sz="0" w:space="0" w:color="auto"/>
      </w:divBdr>
    </w:div>
    <w:div w:id="262686201">
      <w:bodyDiv w:val="1"/>
      <w:marLeft w:val="0"/>
      <w:marRight w:val="0"/>
      <w:marTop w:val="0"/>
      <w:marBottom w:val="0"/>
      <w:divBdr>
        <w:top w:val="none" w:sz="0" w:space="0" w:color="auto"/>
        <w:left w:val="none" w:sz="0" w:space="0" w:color="auto"/>
        <w:bottom w:val="none" w:sz="0" w:space="0" w:color="auto"/>
        <w:right w:val="none" w:sz="0" w:space="0" w:color="auto"/>
      </w:divBdr>
    </w:div>
    <w:div w:id="264120873">
      <w:bodyDiv w:val="1"/>
      <w:marLeft w:val="0"/>
      <w:marRight w:val="0"/>
      <w:marTop w:val="0"/>
      <w:marBottom w:val="0"/>
      <w:divBdr>
        <w:top w:val="none" w:sz="0" w:space="0" w:color="auto"/>
        <w:left w:val="none" w:sz="0" w:space="0" w:color="auto"/>
        <w:bottom w:val="none" w:sz="0" w:space="0" w:color="auto"/>
        <w:right w:val="none" w:sz="0" w:space="0" w:color="auto"/>
      </w:divBdr>
    </w:div>
    <w:div w:id="271714503">
      <w:bodyDiv w:val="1"/>
      <w:marLeft w:val="0"/>
      <w:marRight w:val="0"/>
      <w:marTop w:val="0"/>
      <w:marBottom w:val="0"/>
      <w:divBdr>
        <w:top w:val="none" w:sz="0" w:space="0" w:color="auto"/>
        <w:left w:val="none" w:sz="0" w:space="0" w:color="auto"/>
        <w:bottom w:val="none" w:sz="0" w:space="0" w:color="auto"/>
        <w:right w:val="none" w:sz="0" w:space="0" w:color="auto"/>
      </w:divBdr>
    </w:div>
    <w:div w:id="283928987">
      <w:bodyDiv w:val="1"/>
      <w:marLeft w:val="0"/>
      <w:marRight w:val="0"/>
      <w:marTop w:val="0"/>
      <w:marBottom w:val="0"/>
      <w:divBdr>
        <w:top w:val="none" w:sz="0" w:space="0" w:color="auto"/>
        <w:left w:val="none" w:sz="0" w:space="0" w:color="auto"/>
        <w:bottom w:val="none" w:sz="0" w:space="0" w:color="auto"/>
        <w:right w:val="none" w:sz="0" w:space="0" w:color="auto"/>
      </w:divBdr>
    </w:div>
    <w:div w:id="287129143">
      <w:bodyDiv w:val="1"/>
      <w:marLeft w:val="0"/>
      <w:marRight w:val="0"/>
      <w:marTop w:val="0"/>
      <w:marBottom w:val="0"/>
      <w:divBdr>
        <w:top w:val="none" w:sz="0" w:space="0" w:color="auto"/>
        <w:left w:val="none" w:sz="0" w:space="0" w:color="auto"/>
        <w:bottom w:val="none" w:sz="0" w:space="0" w:color="auto"/>
        <w:right w:val="none" w:sz="0" w:space="0" w:color="auto"/>
      </w:divBdr>
    </w:div>
    <w:div w:id="288778548">
      <w:bodyDiv w:val="1"/>
      <w:marLeft w:val="0"/>
      <w:marRight w:val="0"/>
      <w:marTop w:val="0"/>
      <w:marBottom w:val="0"/>
      <w:divBdr>
        <w:top w:val="none" w:sz="0" w:space="0" w:color="auto"/>
        <w:left w:val="none" w:sz="0" w:space="0" w:color="auto"/>
        <w:bottom w:val="none" w:sz="0" w:space="0" w:color="auto"/>
        <w:right w:val="none" w:sz="0" w:space="0" w:color="auto"/>
      </w:divBdr>
    </w:div>
    <w:div w:id="295917524">
      <w:bodyDiv w:val="1"/>
      <w:marLeft w:val="0"/>
      <w:marRight w:val="0"/>
      <w:marTop w:val="0"/>
      <w:marBottom w:val="0"/>
      <w:divBdr>
        <w:top w:val="none" w:sz="0" w:space="0" w:color="auto"/>
        <w:left w:val="none" w:sz="0" w:space="0" w:color="auto"/>
        <w:bottom w:val="none" w:sz="0" w:space="0" w:color="auto"/>
        <w:right w:val="none" w:sz="0" w:space="0" w:color="auto"/>
      </w:divBdr>
    </w:div>
    <w:div w:id="303432311">
      <w:bodyDiv w:val="1"/>
      <w:marLeft w:val="0"/>
      <w:marRight w:val="0"/>
      <w:marTop w:val="0"/>
      <w:marBottom w:val="0"/>
      <w:divBdr>
        <w:top w:val="none" w:sz="0" w:space="0" w:color="auto"/>
        <w:left w:val="none" w:sz="0" w:space="0" w:color="auto"/>
        <w:bottom w:val="none" w:sz="0" w:space="0" w:color="auto"/>
        <w:right w:val="none" w:sz="0" w:space="0" w:color="auto"/>
      </w:divBdr>
    </w:div>
    <w:div w:id="330329575">
      <w:bodyDiv w:val="1"/>
      <w:marLeft w:val="0"/>
      <w:marRight w:val="0"/>
      <w:marTop w:val="0"/>
      <w:marBottom w:val="0"/>
      <w:divBdr>
        <w:top w:val="none" w:sz="0" w:space="0" w:color="auto"/>
        <w:left w:val="none" w:sz="0" w:space="0" w:color="auto"/>
        <w:bottom w:val="none" w:sz="0" w:space="0" w:color="auto"/>
        <w:right w:val="none" w:sz="0" w:space="0" w:color="auto"/>
      </w:divBdr>
    </w:div>
    <w:div w:id="333797706">
      <w:bodyDiv w:val="1"/>
      <w:marLeft w:val="0"/>
      <w:marRight w:val="0"/>
      <w:marTop w:val="0"/>
      <w:marBottom w:val="0"/>
      <w:divBdr>
        <w:top w:val="none" w:sz="0" w:space="0" w:color="auto"/>
        <w:left w:val="none" w:sz="0" w:space="0" w:color="auto"/>
        <w:bottom w:val="none" w:sz="0" w:space="0" w:color="auto"/>
        <w:right w:val="none" w:sz="0" w:space="0" w:color="auto"/>
      </w:divBdr>
    </w:div>
    <w:div w:id="338388425">
      <w:bodyDiv w:val="1"/>
      <w:marLeft w:val="0"/>
      <w:marRight w:val="0"/>
      <w:marTop w:val="0"/>
      <w:marBottom w:val="0"/>
      <w:divBdr>
        <w:top w:val="none" w:sz="0" w:space="0" w:color="auto"/>
        <w:left w:val="none" w:sz="0" w:space="0" w:color="auto"/>
        <w:bottom w:val="none" w:sz="0" w:space="0" w:color="auto"/>
        <w:right w:val="none" w:sz="0" w:space="0" w:color="auto"/>
      </w:divBdr>
    </w:div>
    <w:div w:id="349910788">
      <w:bodyDiv w:val="1"/>
      <w:marLeft w:val="0"/>
      <w:marRight w:val="0"/>
      <w:marTop w:val="0"/>
      <w:marBottom w:val="0"/>
      <w:divBdr>
        <w:top w:val="none" w:sz="0" w:space="0" w:color="auto"/>
        <w:left w:val="none" w:sz="0" w:space="0" w:color="auto"/>
        <w:bottom w:val="none" w:sz="0" w:space="0" w:color="auto"/>
        <w:right w:val="none" w:sz="0" w:space="0" w:color="auto"/>
      </w:divBdr>
    </w:div>
    <w:div w:id="367922088">
      <w:bodyDiv w:val="1"/>
      <w:marLeft w:val="0"/>
      <w:marRight w:val="0"/>
      <w:marTop w:val="0"/>
      <w:marBottom w:val="0"/>
      <w:divBdr>
        <w:top w:val="none" w:sz="0" w:space="0" w:color="auto"/>
        <w:left w:val="none" w:sz="0" w:space="0" w:color="auto"/>
        <w:bottom w:val="none" w:sz="0" w:space="0" w:color="auto"/>
        <w:right w:val="none" w:sz="0" w:space="0" w:color="auto"/>
      </w:divBdr>
    </w:div>
    <w:div w:id="384724040">
      <w:bodyDiv w:val="1"/>
      <w:marLeft w:val="0"/>
      <w:marRight w:val="0"/>
      <w:marTop w:val="0"/>
      <w:marBottom w:val="0"/>
      <w:divBdr>
        <w:top w:val="none" w:sz="0" w:space="0" w:color="auto"/>
        <w:left w:val="none" w:sz="0" w:space="0" w:color="auto"/>
        <w:bottom w:val="none" w:sz="0" w:space="0" w:color="auto"/>
        <w:right w:val="none" w:sz="0" w:space="0" w:color="auto"/>
      </w:divBdr>
    </w:div>
    <w:div w:id="389886093">
      <w:bodyDiv w:val="1"/>
      <w:marLeft w:val="0"/>
      <w:marRight w:val="0"/>
      <w:marTop w:val="0"/>
      <w:marBottom w:val="0"/>
      <w:divBdr>
        <w:top w:val="none" w:sz="0" w:space="0" w:color="auto"/>
        <w:left w:val="none" w:sz="0" w:space="0" w:color="auto"/>
        <w:bottom w:val="none" w:sz="0" w:space="0" w:color="auto"/>
        <w:right w:val="none" w:sz="0" w:space="0" w:color="auto"/>
      </w:divBdr>
    </w:div>
    <w:div w:id="395470813">
      <w:bodyDiv w:val="1"/>
      <w:marLeft w:val="0"/>
      <w:marRight w:val="0"/>
      <w:marTop w:val="0"/>
      <w:marBottom w:val="0"/>
      <w:divBdr>
        <w:top w:val="none" w:sz="0" w:space="0" w:color="auto"/>
        <w:left w:val="none" w:sz="0" w:space="0" w:color="auto"/>
        <w:bottom w:val="none" w:sz="0" w:space="0" w:color="auto"/>
        <w:right w:val="none" w:sz="0" w:space="0" w:color="auto"/>
      </w:divBdr>
    </w:div>
    <w:div w:id="398283300">
      <w:bodyDiv w:val="1"/>
      <w:marLeft w:val="0"/>
      <w:marRight w:val="0"/>
      <w:marTop w:val="0"/>
      <w:marBottom w:val="0"/>
      <w:divBdr>
        <w:top w:val="none" w:sz="0" w:space="0" w:color="auto"/>
        <w:left w:val="none" w:sz="0" w:space="0" w:color="auto"/>
        <w:bottom w:val="none" w:sz="0" w:space="0" w:color="auto"/>
        <w:right w:val="none" w:sz="0" w:space="0" w:color="auto"/>
      </w:divBdr>
    </w:div>
    <w:div w:id="401297071">
      <w:bodyDiv w:val="1"/>
      <w:marLeft w:val="0"/>
      <w:marRight w:val="0"/>
      <w:marTop w:val="0"/>
      <w:marBottom w:val="0"/>
      <w:divBdr>
        <w:top w:val="none" w:sz="0" w:space="0" w:color="auto"/>
        <w:left w:val="none" w:sz="0" w:space="0" w:color="auto"/>
        <w:bottom w:val="none" w:sz="0" w:space="0" w:color="auto"/>
        <w:right w:val="none" w:sz="0" w:space="0" w:color="auto"/>
      </w:divBdr>
    </w:div>
    <w:div w:id="405616366">
      <w:bodyDiv w:val="1"/>
      <w:marLeft w:val="0"/>
      <w:marRight w:val="0"/>
      <w:marTop w:val="0"/>
      <w:marBottom w:val="0"/>
      <w:divBdr>
        <w:top w:val="none" w:sz="0" w:space="0" w:color="auto"/>
        <w:left w:val="none" w:sz="0" w:space="0" w:color="auto"/>
        <w:bottom w:val="none" w:sz="0" w:space="0" w:color="auto"/>
        <w:right w:val="none" w:sz="0" w:space="0" w:color="auto"/>
      </w:divBdr>
    </w:div>
    <w:div w:id="406151868">
      <w:bodyDiv w:val="1"/>
      <w:marLeft w:val="0"/>
      <w:marRight w:val="0"/>
      <w:marTop w:val="0"/>
      <w:marBottom w:val="0"/>
      <w:divBdr>
        <w:top w:val="none" w:sz="0" w:space="0" w:color="auto"/>
        <w:left w:val="none" w:sz="0" w:space="0" w:color="auto"/>
        <w:bottom w:val="none" w:sz="0" w:space="0" w:color="auto"/>
        <w:right w:val="none" w:sz="0" w:space="0" w:color="auto"/>
      </w:divBdr>
    </w:div>
    <w:div w:id="407725193">
      <w:bodyDiv w:val="1"/>
      <w:marLeft w:val="0"/>
      <w:marRight w:val="0"/>
      <w:marTop w:val="0"/>
      <w:marBottom w:val="0"/>
      <w:divBdr>
        <w:top w:val="none" w:sz="0" w:space="0" w:color="auto"/>
        <w:left w:val="none" w:sz="0" w:space="0" w:color="auto"/>
        <w:bottom w:val="none" w:sz="0" w:space="0" w:color="auto"/>
        <w:right w:val="none" w:sz="0" w:space="0" w:color="auto"/>
      </w:divBdr>
    </w:div>
    <w:div w:id="448545894">
      <w:bodyDiv w:val="1"/>
      <w:marLeft w:val="0"/>
      <w:marRight w:val="0"/>
      <w:marTop w:val="0"/>
      <w:marBottom w:val="0"/>
      <w:divBdr>
        <w:top w:val="none" w:sz="0" w:space="0" w:color="auto"/>
        <w:left w:val="none" w:sz="0" w:space="0" w:color="auto"/>
        <w:bottom w:val="none" w:sz="0" w:space="0" w:color="auto"/>
        <w:right w:val="none" w:sz="0" w:space="0" w:color="auto"/>
      </w:divBdr>
    </w:div>
    <w:div w:id="458303510">
      <w:bodyDiv w:val="1"/>
      <w:marLeft w:val="0"/>
      <w:marRight w:val="0"/>
      <w:marTop w:val="0"/>
      <w:marBottom w:val="0"/>
      <w:divBdr>
        <w:top w:val="none" w:sz="0" w:space="0" w:color="auto"/>
        <w:left w:val="none" w:sz="0" w:space="0" w:color="auto"/>
        <w:bottom w:val="none" w:sz="0" w:space="0" w:color="auto"/>
        <w:right w:val="none" w:sz="0" w:space="0" w:color="auto"/>
      </w:divBdr>
    </w:div>
    <w:div w:id="465514182">
      <w:bodyDiv w:val="1"/>
      <w:marLeft w:val="0"/>
      <w:marRight w:val="0"/>
      <w:marTop w:val="0"/>
      <w:marBottom w:val="0"/>
      <w:divBdr>
        <w:top w:val="none" w:sz="0" w:space="0" w:color="auto"/>
        <w:left w:val="none" w:sz="0" w:space="0" w:color="auto"/>
        <w:bottom w:val="none" w:sz="0" w:space="0" w:color="auto"/>
        <w:right w:val="none" w:sz="0" w:space="0" w:color="auto"/>
      </w:divBdr>
    </w:div>
    <w:div w:id="467555838">
      <w:bodyDiv w:val="1"/>
      <w:marLeft w:val="0"/>
      <w:marRight w:val="0"/>
      <w:marTop w:val="0"/>
      <w:marBottom w:val="0"/>
      <w:divBdr>
        <w:top w:val="none" w:sz="0" w:space="0" w:color="auto"/>
        <w:left w:val="none" w:sz="0" w:space="0" w:color="auto"/>
        <w:bottom w:val="none" w:sz="0" w:space="0" w:color="auto"/>
        <w:right w:val="none" w:sz="0" w:space="0" w:color="auto"/>
      </w:divBdr>
    </w:div>
    <w:div w:id="470901636">
      <w:bodyDiv w:val="1"/>
      <w:marLeft w:val="0"/>
      <w:marRight w:val="0"/>
      <w:marTop w:val="0"/>
      <w:marBottom w:val="0"/>
      <w:divBdr>
        <w:top w:val="none" w:sz="0" w:space="0" w:color="auto"/>
        <w:left w:val="none" w:sz="0" w:space="0" w:color="auto"/>
        <w:bottom w:val="none" w:sz="0" w:space="0" w:color="auto"/>
        <w:right w:val="none" w:sz="0" w:space="0" w:color="auto"/>
      </w:divBdr>
    </w:div>
    <w:div w:id="471481336">
      <w:bodyDiv w:val="1"/>
      <w:marLeft w:val="0"/>
      <w:marRight w:val="0"/>
      <w:marTop w:val="0"/>
      <w:marBottom w:val="0"/>
      <w:divBdr>
        <w:top w:val="none" w:sz="0" w:space="0" w:color="auto"/>
        <w:left w:val="none" w:sz="0" w:space="0" w:color="auto"/>
        <w:bottom w:val="none" w:sz="0" w:space="0" w:color="auto"/>
        <w:right w:val="none" w:sz="0" w:space="0" w:color="auto"/>
      </w:divBdr>
    </w:div>
    <w:div w:id="479158121">
      <w:bodyDiv w:val="1"/>
      <w:marLeft w:val="0"/>
      <w:marRight w:val="0"/>
      <w:marTop w:val="0"/>
      <w:marBottom w:val="0"/>
      <w:divBdr>
        <w:top w:val="none" w:sz="0" w:space="0" w:color="auto"/>
        <w:left w:val="none" w:sz="0" w:space="0" w:color="auto"/>
        <w:bottom w:val="none" w:sz="0" w:space="0" w:color="auto"/>
        <w:right w:val="none" w:sz="0" w:space="0" w:color="auto"/>
      </w:divBdr>
    </w:div>
    <w:div w:id="479463592">
      <w:bodyDiv w:val="1"/>
      <w:marLeft w:val="0"/>
      <w:marRight w:val="0"/>
      <w:marTop w:val="0"/>
      <w:marBottom w:val="0"/>
      <w:divBdr>
        <w:top w:val="none" w:sz="0" w:space="0" w:color="auto"/>
        <w:left w:val="none" w:sz="0" w:space="0" w:color="auto"/>
        <w:bottom w:val="none" w:sz="0" w:space="0" w:color="auto"/>
        <w:right w:val="none" w:sz="0" w:space="0" w:color="auto"/>
      </w:divBdr>
    </w:div>
    <w:div w:id="482433781">
      <w:bodyDiv w:val="1"/>
      <w:marLeft w:val="0"/>
      <w:marRight w:val="0"/>
      <w:marTop w:val="0"/>
      <w:marBottom w:val="0"/>
      <w:divBdr>
        <w:top w:val="none" w:sz="0" w:space="0" w:color="auto"/>
        <w:left w:val="none" w:sz="0" w:space="0" w:color="auto"/>
        <w:bottom w:val="none" w:sz="0" w:space="0" w:color="auto"/>
        <w:right w:val="none" w:sz="0" w:space="0" w:color="auto"/>
      </w:divBdr>
    </w:div>
    <w:div w:id="487483271">
      <w:bodyDiv w:val="1"/>
      <w:marLeft w:val="0"/>
      <w:marRight w:val="0"/>
      <w:marTop w:val="0"/>
      <w:marBottom w:val="0"/>
      <w:divBdr>
        <w:top w:val="none" w:sz="0" w:space="0" w:color="auto"/>
        <w:left w:val="none" w:sz="0" w:space="0" w:color="auto"/>
        <w:bottom w:val="none" w:sz="0" w:space="0" w:color="auto"/>
        <w:right w:val="none" w:sz="0" w:space="0" w:color="auto"/>
      </w:divBdr>
    </w:div>
    <w:div w:id="488449985">
      <w:bodyDiv w:val="1"/>
      <w:marLeft w:val="0"/>
      <w:marRight w:val="0"/>
      <w:marTop w:val="0"/>
      <w:marBottom w:val="0"/>
      <w:divBdr>
        <w:top w:val="none" w:sz="0" w:space="0" w:color="auto"/>
        <w:left w:val="none" w:sz="0" w:space="0" w:color="auto"/>
        <w:bottom w:val="none" w:sz="0" w:space="0" w:color="auto"/>
        <w:right w:val="none" w:sz="0" w:space="0" w:color="auto"/>
      </w:divBdr>
    </w:div>
    <w:div w:id="493113219">
      <w:bodyDiv w:val="1"/>
      <w:marLeft w:val="0"/>
      <w:marRight w:val="0"/>
      <w:marTop w:val="0"/>
      <w:marBottom w:val="0"/>
      <w:divBdr>
        <w:top w:val="none" w:sz="0" w:space="0" w:color="auto"/>
        <w:left w:val="none" w:sz="0" w:space="0" w:color="auto"/>
        <w:bottom w:val="none" w:sz="0" w:space="0" w:color="auto"/>
        <w:right w:val="none" w:sz="0" w:space="0" w:color="auto"/>
      </w:divBdr>
    </w:div>
    <w:div w:id="493883342">
      <w:bodyDiv w:val="1"/>
      <w:marLeft w:val="0"/>
      <w:marRight w:val="0"/>
      <w:marTop w:val="0"/>
      <w:marBottom w:val="0"/>
      <w:divBdr>
        <w:top w:val="none" w:sz="0" w:space="0" w:color="auto"/>
        <w:left w:val="none" w:sz="0" w:space="0" w:color="auto"/>
        <w:bottom w:val="none" w:sz="0" w:space="0" w:color="auto"/>
        <w:right w:val="none" w:sz="0" w:space="0" w:color="auto"/>
      </w:divBdr>
    </w:div>
    <w:div w:id="495725048">
      <w:bodyDiv w:val="1"/>
      <w:marLeft w:val="0"/>
      <w:marRight w:val="0"/>
      <w:marTop w:val="0"/>
      <w:marBottom w:val="0"/>
      <w:divBdr>
        <w:top w:val="none" w:sz="0" w:space="0" w:color="auto"/>
        <w:left w:val="none" w:sz="0" w:space="0" w:color="auto"/>
        <w:bottom w:val="none" w:sz="0" w:space="0" w:color="auto"/>
        <w:right w:val="none" w:sz="0" w:space="0" w:color="auto"/>
      </w:divBdr>
    </w:div>
    <w:div w:id="501626855">
      <w:bodyDiv w:val="1"/>
      <w:marLeft w:val="0"/>
      <w:marRight w:val="0"/>
      <w:marTop w:val="0"/>
      <w:marBottom w:val="0"/>
      <w:divBdr>
        <w:top w:val="none" w:sz="0" w:space="0" w:color="auto"/>
        <w:left w:val="none" w:sz="0" w:space="0" w:color="auto"/>
        <w:bottom w:val="none" w:sz="0" w:space="0" w:color="auto"/>
        <w:right w:val="none" w:sz="0" w:space="0" w:color="auto"/>
      </w:divBdr>
    </w:div>
    <w:div w:id="504906706">
      <w:bodyDiv w:val="1"/>
      <w:marLeft w:val="0"/>
      <w:marRight w:val="0"/>
      <w:marTop w:val="0"/>
      <w:marBottom w:val="0"/>
      <w:divBdr>
        <w:top w:val="none" w:sz="0" w:space="0" w:color="auto"/>
        <w:left w:val="none" w:sz="0" w:space="0" w:color="auto"/>
        <w:bottom w:val="none" w:sz="0" w:space="0" w:color="auto"/>
        <w:right w:val="none" w:sz="0" w:space="0" w:color="auto"/>
      </w:divBdr>
    </w:div>
    <w:div w:id="508329764">
      <w:bodyDiv w:val="1"/>
      <w:marLeft w:val="0"/>
      <w:marRight w:val="0"/>
      <w:marTop w:val="0"/>
      <w:marBottom w:val="0"/>
      <w:divBdr>
        <w:top w:val="none" w:sz="0" w:space="0" w:color="auto"/>
        <w:left w:val="none" w:sz="0" w:space="0" w:color="auto"/>
        <w:bottom w:val="none" w:sz="0" w:space="0" w:color="auto"/>
        <w:right w:val="none" w:sz="0" w:space="0" w:color="auto"/>
      </w:divBdr>
    </w:div>
    <w:div w:id="510879988">
      <w:bodyDiv w:val="1"/>
      <w:marLeft w:val="0"/>
      <w:marRight w:val="0"/>
      <w:marTop w:val="0"/>
      <w:marBottom w:val="0"/>
      <w:divBdr>
        <w:top w:val="none" w:sz="0" w:space="0" w:color="auto"/>
        <w:left w:val="none" w:sz="0" w:space="0" w:color="auto"/>
        <w:bottom w:val="none" w:sz="0" w:space="0" w:color="auto"/>
        <w:right w:val="none" w:sz="0" w:space="0" w:color="auto"/>
      </w:divBdr>
    </w:div>
    <w:div w:id="511140537">
      <w:bodyDiv w:val="1"/>
      <w:marLeft w:val="0"/>
      <w:marRight w:val="0"/>
      <w:marTop w:val="0"/>
      <w:marBottom w:val="0"/>
      <w:divBdr>
        <w:top w:val="none" w:sz="0" w:space="0" w:color="auto"/>
        <w:left w:val="none" w:sz="0" w:space="0" w:color="auto"/>
        <w:bottom w:val="none" w:sz="0" w:space="0" w:color="auto"/>
        <w:right w:val="none" w:sz="0" w:space="0" w:color="auto"/>
      </w:divBdr>
    </w:div>
    <w:div w:id="518542818">
      <w:bodyDiv w:val="1"/>
      <w:marLeft w:val="0"/>
      <w:marRight w:val="0"/>
      <w:marTop w:val="0"/>
      <w:marBottom w:val="0"/>
      <w:divBdr>
        <w:top w:val="none" w:sz="0" w:space="0" w:color="auto"/>
        <w:left w:val="none" w:sz="0" w:space="0" w:color="auto"/>
        <w:bottom w:val="none" w:sz="0" w:space="0" w:color="auto"/>
        <w:right w:val="none" w:sz="0" w:space="0" w:color="auto"/>
      </w:divBdr>
    </w:div>
    <w:div w:id="523397132">
      <w:bodyDiv w:val="1"/>
      <w:marLeft w:val="0"/>
      <w:marRight w:val="0"/>
      <w:marTop w:val="0"/>
      <w:marBottom w:val="0"/>
      <w:divBdr>
        <w:top w:val="none" w:sz="0" w:space="0" w:color="auto"/>
        <w:left w:val="none" w:sz="0" w:space="0" w:color="auto"/>
        <w:bottom w:val="none" w:sz="0" w:space="0" w:color="auto"/>
        <w:right w:val="none" w:sz="0" w:space="0" w:color="auto"/>
      </w:divBdr>
    </w:div>
    <w:div w:id="527106306">
      <w:bodyDiv w:val="1"/>
      <w:marLeft w:val="0"/>
      <w:marRight w:val="0"/>
      <w:marTop w:val="0"/>
      <w:marBottom w:val="0"/>
      <w:divBdr>
        <w:top w:val="none" w:sz="0" w:space="0" w:color="auto"/>
        <w:left w:val="none" w:sz="0" w:space="0" w:color="auto"/>
        <w:bottom w:val="none" w:sz="0" w:space="0" w:color="auto"/>
        <w:right w:val="none" w:sz="0" w:space="0" w:color="auto"/>
      </w:divBdr>
    </w:div>
    <w:div w:id="532496275">
      <w:bodyDiv w:val="1"/>
      <w:marLeft w:val="0"/>
      <w:marRight w:val="0"/>
      <w:marTop w:val="0"/>
      <w:marBottom w:val="0"/>
      <w:divBdr>
        <w:top w:val="none" w:sz="0" w:space="0" w:color="auto"/>
        <w:left w:val="none" w:sz="0" w:space="0" w:color="auto"/>
        <w:bottom w:val="none" w:sz="0" w:space="0" w:color="auto"/>
        <w:right w:val="none" w:sz="0" w:space="0" w:color="auto"/>
      </w:divBdr>
      <w:divsChild>
        <w:div w:id="1830906458">
          <w:marLeft w:val="0"/>
          <w:marRight w:val="0"/>
          <w:marTop w:val="0"/>
          <w:marBottom w:val="0"/>
          <w:divBdr>
            <w:top w:val="none" w:sz="0" w:space="0" w:color="auto"/>
            <w:left w:val="none" w:sz="0" w:space="0" w:color="auto"/>
            <w:bottom w:val="none" w:sz="0" w:space="0" w:color="auto"/>
            <w:right w:val="none" w:sz="0" w:space="0" w:color="auto"/>
          </w:divBdr>
        </w:div>
      </w:divsChild>
    </w:div>
    <w:div w:id="540287307">
      <w:bodyDiv w:val="1"/>
      <w:marLeft w:val="0"/>
      <w:marRight w:val="0"/>
      <w:marTop w:val="0"/>
      <w:marBottom w:val="0"/>
      <w:divBdr>
        <w:top w:val="none" w:sz="0" w:space="0" w:color="auto"/>
        <w:left w:val="none" w:sz="0" w:space="0" w:color="auto"/>
        <w:bottom w:val="none" w:sz="0" w:space="0" w:color="auto"/>
        <w:right w:val="none" w:sz="0" w:space="0" w:color="auto"/>
      </w:divBdr>
    </w:div>
    <w:div w:id="545139952">
      <w:bodyDiv w:val="1"/>
      <w:marLeft w:val="0"/>
      <w:marRight w:val="0"/>
      <w:marTop w:val="0"/>
      <w:marBottom w:val="0"/>
      <w:divBdr>
        <w:top w:val="none" w:sz="0" w:space="0" w:color="auto"/>
        <w:left w:val="none" w:sz="0" w:space="0" w:color="auto"/>
        <w:bottom w:val="none" w:sz="0" w:space="0" w:color="auto"/>
        <w:right w:val="none" w:sz="0" w:space="0" w:color="auto"/>
      </w:divBdr>
    </w:div>
    <w:div w:id="550306500">
      <w:bodyDiv w:val="1"/>
      <w:marLeft w:val="0"/>
      <w:marRight w:val="0"/>
      <w:marTop w:val="0"/>
      <w:marBottom w:val="0"/>
      <w:divBdr>
        <w:top w:val="none" w:sz="0" w:space="0" w:color="auto"/>
        <w:left w:val="none" w:sz="0" w:space="0" w:color="auto"/>
        <w:bottom w:val="none" w:sz="0" w:space="0" w:color="auto"/>
        <w:right w:val="none" w:sz="0" w:space="0" w:color="auto"/>
      </w:divBdr>
    </w:div>
    <w:div w:id="553349558">
      <w:bodyDiv w:val="1"/>
      <w:marLeft w:val="0"/>
      <w:marRight w:val="0"/>
      <w:marTop w:val="0"/>
      <w:marBottom w:val="0"/>
      <w:divBdr>
        <w:top w:val="none" w:sz="0" w:space="0" w:color="auto"/>
        <w:left w:val="none" w:sz="0" w:space="0" w:color="auto"/>
        <w:bottom w:val="none" w:sz="0" w:space="0" w:color="auto"/>
        <w:right w:val="none" w:sz="0" w:space="0" w:color="auto"/>
      </w:divBdr>
    </w:div>
    <w:div w:id="553929728">
      <w:bodyDiv w:val="1"/>
      <w:marLeft w:val="0"/>
      <w:marRight w:val="0"/>
      <w:marTop w:val="0"/>
      <w:marBottom w:val="0"/>
      <w:divBdr>
        <w:top w:val="none" w:sz="0" w:space="0" w:color="auto"/>
        <w:left w:val="none" w:sz="0" w:space="0" w:color="auto"/>
        <w:bottom w:val="none" w:sz="0" w:space="0" w:color="auto"/>
        <w:right w:val="none" w:sz="0" w:space="0" w:color="auto"/>
      </w:divBdr>
    </w:div>
    <w:div w:id="556018159">
      <w:bodyDiv w:val="1"/>
      <w:marLeft w:val="0"/>
      <w:marRight w:val="0"/>
      <w:marTop w:val="0"/>
      <w:marBottom w:val="0"/>
      <w:divBdr>
        <w:top w:val="none" w:sz="0" w:space="0" w:color="auto"/>
        <w:left w:val="none" w:sz="0" w:space="0" w:color="auto"/>
        <w:bottom w:val="none" w:sz="0" w:space="0" w:color="auto"/>
        <w:right w:val="none" w:sz="0" w:space="0" w:color="auto"/>
      </w:divBdr>
    </w:div>
    <w:div w:id="582034690">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86501651">
      <w:bodyDiv w:val="1"/>
      <w:marLeft w:val="0"/>
      <w:marRight w:val="0"/>
      <w:marTop w:val="0"/>
      <w:marBottom w:val="0"/>
      <w:divBdr>
        <w:top w:val="none" w:sz="0" w:space="0" w:color="auto"/>
        <w:left w:val="none" w:sz="0" w:space="0" w:color="auto"/>
        <w:bottom w:val="none" w:sz="0" w:space="0" w:color="auto"/>
        <w:right w:val="none" w:sz="0" w:space="0" w:color="auto"/>
      </w:divBdr>
    </w:div>
    <w:div w:id="589579680">
      <w:bodyDiv w:val="1"/>
      <w:marLeft w:val="0"/>
      <w:marRight w:val="0"/>
      <w:marTop w:val="0"/>
      <w:marBottom w:val="0"/>
      <w:divBdr>
        <w:top w:val="none" w:sz="0" w:space="0" w:color="auto"/>
        <w:left w:val="none" w:sz="0" w:space="0" w:color="auto"/>
        <w:bottom w:val="none" w:sz="0" w:space="0" w:color="auto"/>
        <w:right w:val="none" w:sz="0" w:space="0" w:color="auto"/>
      </w:divBdr>
    </w:div>
    <w:div w:id="590548197">
      <w:bodyDiv w:val="1"/>
      <w:marLeft w:val="0"/>
      <w:marRight w:val="0"/>
      <w:marTop w:val="0"/>
      <w:marBottom w:val="0"/>
      <w:divBdr>
        <w:top w:val="none" w:sz="0" w:space="0" w:color="auto"/>
        <w:left w:val="none" w:sz="0" w:space="0" w:color="auto"/>
        <w:bottom w:val="none" w:sz="0" w:space="0" w:color="auto"/>
        <w:right w:val="none" w:sz="0" w:space="0" w:color="auto"/>
      </w:divBdr>
    </w:div>
    <w:div w:id="602999431">
      <w:bodyDiv w:val="1"/>
      <w:marLeft w:val="0"/>
      <w:marRight w:val="0"/>
      <w:marTop w:val="0"/>
      <w:marBottom w:val="0"/>
      <w:divBdr>
        <w:top w:val="none" w:sz="0" w:space="0" w:color="auto"/>
        <w:left w:val="none" w:sz="0" w:space="0" w:color="auto"/>
        <w:bottom w:val="none" w:sz="0" w:space="0" w:color="auto"/>
        <w:right w:val="none" w:sz="0" w:space="0" w:color="auto"/>
      </w:divBdr>
    </w:div>
    <w:div w:id="604505929">
      <w:bodyDiv w:val="1"/>
      <w:marLeft w:val="0"/>
      <w:marRight w:val="0"/>
      <w:marTop w:val="0"/>
      <w:marBottom w:val="0"/>
      <w:divBdr>
        <w:top w:val="none" w:sz="0" w:space="0" w:color="auto"/>
        <w:left w:val="none" w:sz="0" w:space="0" w:color="auto"/>
        <w:bottom w:val="none" w:sz="0" w:space="0" w:color="auto"/>
        <w:right w:val="none" w:sz="0" w:space="0" w:color="auto"/>
      </w:divBdr>
    </w:div>
    <w:div w:id="611134582">
      <w:bodyDiv w:val="1"/>
      <w:marLeft w:val="0"/>
      <w:marRight w:val="0"/>
      <w:marTop w:val="0"/>
      <w:marBottom w:val="0"/>
      <w:divBdr>
        <w:top w:val="none" w:sz="0" w:space="0" w:color="auto"/>
        <w:left w:val="none" w:sz="0" w:space="0" w:color="auto"/>
        <w:bottom w:val="none" w:sz="0" w:space="0" w:color="auto"/>
        <w:right w:val="none" w:sz="0" w:space="0" w:color="auto"/>
      </w:divBdr>
    </w:div>
    <w:div w:id="611522574">
      <w:bodyDiv w:val="1"/>
      <w:marLeft w:val="0"/>
      <w:marRight w:val="0"/>
      <w:marTop w:val="0"/>
      <w:marBottom w:val="0"/>
      <w:divBdr>
        <w:top w:val="none" w:sz="0" w:space="0" w:color="auto"/>
        <w:left w:val="none" w:sz="0" w:space="0" w:color="auto"/>
        <w:bottom w:val="none" w:sz="0" w:space="0" w:color="auto"/>
        <w:right w:val="none" w:sz="0" w:space="0" w:color="auto"/>
      </w:divBdr>
    </w:div>
    <w:div w:id="612516367">
      <w:bodyDiv w:val="1"/>
      <w:marLeft w:val="0"/>
      <w:marRight w:val="0"/>
      <w:marTop w:val="0"/>
      <w:marBottom w:val="0"/>
      <w:divBdr>
        <w:top w:val="none" w:sz="0" w:space="0" w:color="auto"/>
        <w:left w:val="none" w:sz="0" w:space="0" w:color="auto"/>
        <w:bottom w:val="none" w:sz="0" w:space="0" w:color="auto"/>
        <w:right w:val="none" w:sz="0" w:space="0" w:color="auto"/>
      </w:divBdr>
    </w:div>
    <w:div w:id="618991787">
      <w:bodyDiv w:val="1"/>
      <w:marLeft w:val="0"/>
      <w:marRight w:val="0"/>
      <w:marTop w:val="0"/>
      <w:marBottom w:val="0"/>
      <w:divBdr>
        <w:top w:val="none" w:sz="0" w:space="0" w:color="auto"/>
        <w:left w:val="none" w:sz="0" w:space="0" w:color="auto"/>
        <w:bottom w:val="none" w:sz="0" w:space="0" w:color="auto"/>
        <w:right w:val="none" w:sz="0" w:space="0" w:color="auto"/>
      </w:divBdr>
    </w:div>
    <w:div w:id="627511985">
      <w:bodyDiv w:val="1"/>
      <w:marLeft w:val="0"/>
      <w:marRight w:val="0"/>
      <w:marTop w:val="0"/>
      <w:marBottom w:val="0"/>
      <w:divBdr>
        <w:top w:val="none" w:sz="0" w:space="0" w:color="auto"/>
        <w:left w:val="none" w:sz="0" w:space="0" w:color="auto"/>
        <w:bottom w:val="none" w:sz="0" w:space="0" w:color="auto"/>
        <w:right w:val="none" w:sz="0" w:space="0" w:color="auto"/>
      </w:divBdr>
    </w:div>
    <w:div w:id="654720721">
      <w:bodyDiv w:val="1"/>
      <w:marLeft w:val="0"/>
      <w:marRight w:val="0"/>
      <w:marTop w:val="0"/>
      <w:marBottom w:val="0"/>
      <w:divBdr>
        <w:top w:val="none" w:sz="0" w:space="0" w:color="auto"/>
        <w:left w:val="none" w:sz="0" w:space="0" w:color="auto"/>
        <w:bottom w:val="none" w:sz="0" w:space="0" w:color="auto"/>
        <w:right w:val="none" w:sz="0" w:space="0" w:color="auto"/>
      </w:divBdr>
    </w:div>
    <w:div w:id="663776371">
      <w:bodyDiv w:val="1"/>
      <w:marLeft w:val="0"/>
      <w:marRight w:val="0"/>
      <w:marTop w:val="0"/>
      <w:marBottom w:val="0"/>
      <w:divBdr>
        <w:top w:val="none" w:sz="0" w:space="0" w:color="auto"/>
        <w:left w:val="none" w:sz="0" w:space="0" w:color="auto"/>
        <w:bottom w:val="none" w:sz="0" w:space="0" w:color="auto"/>
        <w:right w:val="none" w:sz="0" w:space="0" w:color="auto"/>
      </w:divBdr>
    </w:div>
    <w:div w:id="675114307">
      <w:bodyDiv w:val="1"/>
      <w:marLeft w:val="0"/>
      <w:marRight w:val="0"/>
      <w:marTop w:val="0"/>
      <w:marBottom w:val="0"/>
      <w:divBdr>
        <w:top w:val="none" w:sz="0" w:space="0" w:color="auto"/>
        <w:left w:val="none" w:sz="0" w:space="0" w:color="auto"/>
        <w:bottom w:val="none" w:sz="0" w:space="0" w:color="auto"/>
        <w:right w:val="none" w:sz="0" w:space="0" w:color="auto"/>
      </w:divBdr>
    </w:div>
    <w:div w:id="689600281">
      <w:bodyDiv w:val="1"/>
      <w:marLeft w:val="0"/>
      <w:marRight w:val="0"/>
      <w:marTop w:val="0"/>
      <w:marBottom w:val="0"/>
      <w:divBdr>
        <w:top w:val="none" w:sz="0" w:space="0" w:color="auto"/>
        <w:left w:val="none" w:sz="0" w:space="0" w:color="auto"/>
        <w:bottom w:val="none" w:sz="0" w:space="0" w:color="auto"/>
        <w:right w:val="none" w:sz="0" w:space="0" w:color="auto"/>
      </w:divBdr>
    </w:div>
    <w:div w:id="693188144">
      <w:bodyDiv w:val="1"/>
      <w:marLeft w:val="0"/>
      <w:marRight w:val="0"/>
      <w:marTop w:val="0"/>
      <w:marBottom w:val="0"/>
      <w:divBdr>
        <w:top w:val="none" w:sz="0" w:space="0" w:color="auto"/>
        <w:left w:val="none" w:sz="0" w:space="0" w:color="auto"/>
        <w:bottom w:val="none" w:sz="0" w:space="0" w:color="auto"/>
        <w:right w:val="none" w:sz="0" w:space="0" w:color="auto"/>
      </w:divBdr>
    </w:div>
    <w:div w:id="705253072">
      <w:bodyDiv w:val="1"/>
      <w:marLeft w:val="0"/>
      <w:marRight w:val="0"/>
      <w:marTop w:val="0"/>
      <w:marBottom w:val="0"/>
      <w:divBdr>
        <w:top w:val="none" w:sz="0" w:space="0" w:color="auto"/>
        <w:left w:val="none" w:sz="0" w:space="0" w:color="auto"/>
        <w:bottom w:val="none" w:sz="0" w:space="0" w:color="auto"/>
        <w:right w:val="none" w:sz="0" w:space="0" w:color="auto"/>
      </w:divBdr>
    </w:div>
    <w:div w:id="709569180">
      <w:bodyDiv w:val="1"/>
      <w:marLeft w:val="0"/>
      <w:marRight w:val="0"/>
      <w:marTop w:val="0"/>
      <w:marBottom w:val="0"/>
      <w:divBdr>
        <w:top w:val="none" w:sz="0" w:space="0" w:color="auto"/>
        <w:left w:val="none" w:sz="0" w:space="0" w:color="auto"/>
        <w:bottom w:val="none" w:sz="0" w:space="0" w:color="auto"/>
        <w:right w:val="none" w:sz="0" w:space="0" w:color="auto"/>
      </w:divBdr>
    </w:div>
    <w:div w:id="710882468">
      <w:bodyDiv w:val="1"/>
      <w:marLeft w:val="0"/>
      <w:marRight w:val="0"/>
      <w:marTop w:val="0"/>
      <w:marBottom w:val="0"/>
      <w:divBdr>
        <w:top w:val="none" w:sz="0" w:space="0" w:color="auto"/>
        <w:left w:val="none" w:sz="0" w:space="0" w:color="auto"/>
        <w:bottom w:val="none" w:sz="0" w:space="0" w:color="auto"/>
        <w:right w:val="none" w:sz="0" w:space="0" w:color="auto"/>
      </w:divBdr>
    </w:div>
    <w:div w:id="710961475">
      <w:bodyDiv w:val="1"/>
      <w:marLeft w:val="0"/>
      <w:marRight w:val="0"/>
      <w:marTop w:val="0"/>
      <w:marBottom w:val="0"/>
      <w:divBdr>
        <w:top w:val="none" w:sz="0" w:space="0" w:color="auto"/>
        <w:left w:val="none" w:sz="0" w:space="0" w:color="auto"/>
        <w:bottom w:val="none" w:sz="0" w:space="0" w:color="auto"/>
        <w:right w:val="none" w:sz="0" w:space="0" w:color="auto"/>
      </w:divBdr>
    </w:div>
    <w:div w:id="720398485">
      <w:bodyDiv w:val="1"/>
      <w:marLeft w:val="0"/>
      <w:marRight w:val="0"/>
      <w:marTop w:val="0"/>
      <w:marBottom w:val="0"/>
      <w:divBdr>
        <w:top w:val="none" w:sz="0" w:space="0" w:color="auto"/>
        <w:left w:val="none" w:sz="0" w:space="0" w:color="auto"/>
        <w:bottom w:val="none" w:sz="0" w:space="0" w:color="auto"/>
        <w:right w:val="none" w:sz="0" w:space="0" w:color="auto"/>
      </w:divBdr>
    </w:div>
    <w:div w:id="721103627">
      <w:bodyDiv w:val="1"/>
      <w:marLeft w:val="0"/>
      <w:marRight w:val="0"/>
      <w:marTop w:val="0"/>
      <w:marBottom w:val="0"/>
      <w:divBdr>
        <w:top w:val="none" w:sz="0" w:space="0" w:color="auto"/>
        <w:left w:val="none" w:sz="0" w:space="0" w:color="auto"/>
        <w:bottom w:val="none" w:sz="0" w:space="0" w:color="auto"/>
        <w:right w:val="none" w:sz="0" w:space="0" w:color="auto"/>
      </w:divBdr>
    </w:div>
    <w:div w:id="730468552">
      <w:bodyDiv w:val="1"/>
      <w:marLeft w:val="0"/>
      <w:marRight w:val="0"/>
      <w:marTop w:val="0"/>
      <w:marBottom w:val="0"/>
      <w:divBdr>
        <w:top w:val="none" w:sz="0" w:space="0" w:color="auto"/>
        <w:left w:val="none" w:sz="0" w:space="0" w:color="auto"/>
        <w:bottom w:val="none" w:sz="0" w:space="0" w:color="auto"/>
        <w:right w:val="none" w:sz="0" w:space="0" w:color="auto"/>
      </w:divBdr>
    </w:div>
    <w:div w:id="743070565">
      <w:bodyDiv w:val="1"/>
      <w:marLeft w:val="0"/>
      <w:marRight w:val="0"/>
      <w:marTop w:val="0"/>
      <w:marBottom w:val="0"/>
      <w:divBdr>
        <w:top w:val="none" w:sz="0" w:space="0" w:color="auto"/>
        <w:left w:val="none" w:sz="0" w:space="0" w:color="auto"/>
        <w:bottom w:val="none" w:sz="0" w:space="0" w:color="auto"/>
        <w:right w:val="none" w:sz="0" w:space="0" w:color="auto"/>
      </w:divBdr>
    </w:div>
    <w:div w:id="744685854">
      <w:bodyDiv w:val="1"/>
      <w:marLeft w:val="0"/>
      <w:marRight w:val="0"/>
      <w:marTop w:val="0"/>
      <w:marBottom w:val="0"/>
      <w:divBdr>
        <w:top w:val="none" w:sz="0" w:space="0" w:color="auto"/>
        <w:left w:val="none" w:sz="0" w:space="0" w:color="auto"/>
        <w:bottom w:val="none" w:sz="0" w:space="0" w:color="auto"/>
        <w:right w:val="none" w:sz="0" w:space="0" w:color="auto"/>
      </w:divBdr>
    </w:div>
    <w:div w:id="745148164">
      <w:bodyDiv w:val="1"/>
      <w:marLeft w:val="0"/>
      <w:marRight w:val="0"/>
      <w:marTop w:val="0"/>
      <w:marBottom w:val="0"/>
      <w:divBdr>
        <w:top w:val="none" w:sz="0" w:space="0" w:color="auto"/>
        <w:left w:val="none" w:sz="0" w:space="0" w:color="auto"/>
        <w:bottom w:val="none" w:sz="0" w:space="0" w:color="auto"/>
        <w:right w:val="none" w:sz="0" w:space="0" w:color="auto"/>
      </w:divBdr>
    </w:div>
    <w:div w:id="751851836">
      <w:bodyDiv w:val="1"/>
      <w:marLeft w:val="0"/>
      <w:marRight w:val="0"/>
      <w:marTop w:val="0"/>
      <w:marBottom w:val="0"/>
      <w:divBdr>
        <w:top w:val="none" w:sz="0" w:space="0" w:color="auto"/>
        <w:left w:val="none" w:sz="0" w:space="0" w:color="auto"/>
        <w:bottom w:val="none" w:sz="0" w:space="0" w:color="auto"/>
        <w:right w:val="none" w:sz="0" w:space="0" w:color="auto"/>
      </w:divBdr>
    </w:div>
    <w:div w:id="759907172">
      <w:bodyDiv w:val="1"/>
      <w:marLeft w:val="0"/>
      <w:marRight w:val="0"/>
      <w:marTop w:val="0"/>
      <w:marBottom w:val="0"/>
      <w:divBdr>
        <w:top w:val="none" w:sz="0" w:space="0" w:color="auto"/>
        <w:left w:val="none" w:sz="0" w:space="0" w:color="auto"/>
        <w:bottom w:val="none" w:sz="0" w:space="0" w:color="auto"/>
        <w:right w:val="none" w:sz="0" w:space="0" w:color="auto"/>
      </w:divBdr>
    </w:div>
    <w:div w:id="764351383">
      <w:bodyDiv w:val="1"/>
      <w:marLeft w:val="0"/>
      <w:marRight w:val="0"/>
      <w:marTop w:val="0"/>
      <w:marBottom w:val="0"/>
      <w:divBdr>
        <w:top w:val="none" w:sz="0" w:space="0" w:color="auto"/>
        <w:left w:val="none" w:sz="0" w:space="0" w:color="auto"/>
        <w:bottom w:val="none" w:sz="0" w:space="0" w:color="auto"/>
        <w:right w:val="none" w:sz="0" w:space="0" w:color="auto"/>
      </w:divBdr>
    </w:div>
    <w:div w:id="767503199">
      <w:bodyDiv w:val="1"/>
      <w:marLeft w:val="0"/>
      <w:marRight w:val="0"/>
      <w:marTop w:val="0"/>
      <w:marBottom w:val="0"/>
      <w:divBdr>
        <w:top w:val="none" w:sz="0" w:space="0" w:color="auto"/>
        <w:left w:val="none" w:sz="0" w:space="0" w:color="auto"/>
        <w:bottom w:val="none" w:sz="0" w:space="0" w:color="auto"/>
        <w:right w:val="none" w:sz="0" w:space="0" w:color="auto"/>
      </w:divBdr>
    </w:div>
    <w:div w:id="805125544">
      <w:bodyDiv w:val="1"/>
      <w:marLeft w:val="0"/>
      <w:marRight w:val="0"/>
      <w:marTop w:val="0"/>
      <w:marBottom w:val="0"/>
      <w:divBdr>
        <w:top w:val="none" w:sz="0" w:space="0" w:color="auto"/>
        <w:left w:val="none" w:sz="0" w:space="0" w:color="auto"/>
        <w:bottom w:val="none" w:sz="0" w:space="0" w:color="auto"/>
        <w:right w:val="none" w:sz="0" w:space="0" w:color="auto"/>
      </w:divBdr>
    </w:div>
    <w:div w:id="815025682">
      <w:bodyDiv w:val="1"/>
      <w:marLeft w:val="0"/>
      <w:marRight w:val="0"/>
      <w:marTop w:val="0"/>
      <w:marBottom w:val="0"/>
      <w:divBdr>
        <w:top w:val="none" w:sz="0" w:space="0" w:color="auto"/>
        <w:left w:val="none" w:sz="0" w:space="0" w:color="auto"/>
        <w:bottom w:val="none" w:sz="0" w:space="0" w:color="auto"/>
        <w:right w:val="none" w:sz="0" w:space="0" w:color="auto"/>
      </w:divBdr>
    </w:div>
    <w:div w:id="816186580">
      <w:bodyDiv w:val="1"/>
      <w:marLeft w:val="0"/>
      <w:marRight w:val="0"/>
      <w:marTop w:val="0"/>
      <w:marBottom w:val="0"/>
      <w:divBdr>
        <w:top w:val="none" w:sz="0" w:space="0" w:color="auto"/>
        <w:left w:val="none" w:sz="0" w:space="0" w:color="auto"/>
        <w:bottom w:val="none" w:sz="0" w:space="0" w:color="auto"/>
        <w:right w:val="none" w:sz="0" w:space="0" w:color="auto"/>
      </w:divBdr>
    </w:div>
    <w:div w:id="818111787">
      <w:bodyDiv w:val="1"/>
      <w:marLeft w:val="0"/>
      <w:marRight w:val="0"/>
      <w:marTop w:val="0"/>
      <w:marBottom w:val="0"/>
      <w:divBdr>
        <w:top w:val="none" w:sz="0" w:space="0" w:color="auto"/>
        <w:left w:val="none" w:sz="0" w:space="0" w:color="auto"/>
        <w:bottom w:val="none" w:sz="0" w:space="0" w:color="auto"/>
        <w:right w:val="none" w:sz="0" w:space="0" w:color="auto"/>
      </w:divBdr>
    </w:div>
    <w:div w:id="835460034">
      <w:bodyDiv w:val="1"/>
      <w:marLeft w:val="0"/>
      <w:marRight w:val="0"/>
      <w:marTop w:val="0"/>
      <w:marBottom w:val="0"/>
      <w:divBdr>
        <w:top w:val="none" w:sz="0" w:space="0" w:color="auto"/>
        <w:left w:val="none" w:sz="0" w:space="0" w:color="auto"/>
        <w:bottom w:val="none" w:sz="0" w:space="0" w:color="auto"/>
        <w:right w:val="none" w:sz="0" w:space="0" w:color="auto"/>
      </w:divBdr>
    </w:div>
    <w:div w:id="837189470">
      <w:bodyDiv w:val="1"/>
      <w:marLeft w:val="0"/>
      <w:marRight w:val="0"/>
      <w:marTop w:val="0"/>
      <w:marBottom w:val="0"/>
      <w:divBdr>
        <w:top w:val="none" w:sz="0" w:space="0" w:color="auto"/>
        <w:left w:val="none" w:sz="0" w:space="0" w:color="auto"/>
        <w:bottom w:val="none" w:sz="0" w:space="0" w:color="auto"/>
        <w:right w:val="none" w:sz="0" w:space="0" w:color="auto"/>
      </w:divBdr>
    </w:div>
    <w:div w:id="850920355">
      <w:bodyDiv w:val="1"/>
      <w:marLeft w:val="0"/>
      <w:marRight w:val="0"/>
      <w:marTop w:val="0"/>
      <w:marBottom w:val="0"/>
      <w:divBdr>
        <w:top w:val="none" w:sz="0" w:space="0" w:color="auto"/>
        <w:left w:val="none" w:sz="0" w:space="0" w:color="auto"/>
        <w:bottom w:val="none" w:sz="0" w:space="0" w:color="auto"/>
        <w:right w:val="none" w:sz="0" w:space="0" w:color="auto"/>
      </w:divBdr>
    </w:div>
    <w:div w:id="856382385">
      <w:bodyDiv w:val="1"/>
      <w:marLeft w:val="0"/>
      <w:marRight w:val="0"/>
      <w:marTop w:val="0"/>
      <w:marBottom w:val="0"/>
      <w:divBdr>
        <w:top w:val="none" w:sz="0" w:space="0" w:color="auto"/>
        <w:left w:val="none" w:sz="0" w:space="0" w:color="auto"/>
        <w:bottom w:val="none" w:sz="0" w:space="0" w:color="auto"/>
        <w:right w:val="none" w:sz="0" w:space="0" w:color="auto"/>
      </w:divBdr>
    </w:div>
    <w:div w:id="864756324">
      <w:bodyDiv w:val="1"/>
      <w:marLeft w:val="0"/>
      <w:marRight w:val="0"/>
      <w:marTop w:val="0"/>
      <w:marBottom w:val="0"/>
      <w:divBdr>
        <w:top w:val="none" w:sz="0" w:space="0" w:color="auto"/>
        <w:left w:val="none" w:sz="0" w:space="0" w:color="auto"/>
        <w:bottom w:val="none" w:sz="0" w:space="0" w:color="auto"/>
        <w:right w:val="none" w:sz="0" w:space="0" w:color="auto"/>
      </w:divBdr>
    </w:div>
    <w:div w:id="877552812">
      <w:bodyDiv w:val="1"/>
      <w:marLeft w:val="0"/>
      <w:marRight w:val="0"/>
      <w:marTop w:val="0"/>
      <w:marBottom w:val="0"/>
      <w:divBdr>
        <w:top w:val="none" w:sz="0" w:space="0" w:color="auto"/>
        <w:left w:val="none" w:sz="0" w:space="0" w:color="auto"/>
        <w:bottom w:val="none" w:sz="0" w:space="0" w:color="auto"/>
        <w:right w:val="none" w:sz="0" w:space="0" w:color="auto"/>
      </w:divBdr>
    </w:div>
    <w:div w:id="880702302">
      <w:bodyDiv w:val="1"/>
      <w:marLeft w:val="0"/>
      <w:marRight w:val="0"/>
      <w:marTop w:val="0"/>
      <w:marBottom w:val="0"/>
      <w:divBdr>
        <w:top w:val="none" w:sz="0" w:space="0" w:color="auto"/>
        <w:left w:val="none" w:sz="0" w:space="0" w:color="auto"/>
        <w:bottom w:val="none" w:sz="0" w:space="0" w:color="auto"/>
        <w:right w:val="none" w:sz="0" w:space="0" w:color="auto"/>
      </w:divBdr>
    </w:div>
    <w:div w:id="888154019">
      <w:bodyDiv w:val="1"/>
      <w:marLeft w:val="0"/>
      <w:marRight w:val="0"/>
      <w:marTop w:val="0"/>
      <w:marBottom w:val="0"/>
      <w:divBdr>
        <w:top w:val="none" w:sz="0" w:space="0" w:color="auto"/>
        <w:left w:val="none" w:sz="0" w:space="0" w:color="auto"/>
        <w:bottom w:val="none" w:sz="0" w:space="0" w:color="auto"/>
        <w:right w:val="none" w:sz="0" w:space="0" w:color="auto"/>
      </w:divBdr>
    </w:div>
    <w:div w:id="894198707">
      <w:bodyDiv w:val="1"/>
      <w:marLeft w:val="0"/>
      <w:marRight w:val="0"/>
      <w:marTop w:val="0"/>
      <w:marBottom w:val="0"/>
      <w:divBdr>
        <w:top w:val="none" w:sz="0" w:space="0" w:color="auto"/>
        <w:left w:val="none" w:sz="0" w:space="0" w:color="auto"/>
        <w:bottom w:val="none" w:sz="0" w:space="0" w:color="auto"/>
        <w:right w:val="none" w:sz="0" w:space="0" w:color="auto"/>
      </w:divBdr>
    </w:div>
    <w:div w:id="896864417">
      <w:bodyDiv w:val="1"/>
      <w:marLeft w:val="0"/>
      <w:marRight w:val="0"/>
      <w:marTop w:val="0"/>
      <w:marBottom w:val="0"/>
      <w:divBdr>
        <w:top w:val="none" w:sz="0" w:space="0" w:color="auto"/>
        <w:left w:val="none" w:sz="0" w:space="0" w:color="auto"/>
        <w:bottom w:val="none" w:sz="0" w:space="0" w:color="auto"/>
        <w:right w:val="none" w:sz="0" w:space="0" w:color="auto"/>
      </w:divBdr>
    </w:div>
    <w:div w:id="920986948">
      <w:bodyDiv w:val="1"/>
      <w:marLeft w:val="0"/>
      <w:marRight w:val="0"/>
      <w:marTop w:val="0"/>
      <w:marBottom w:val="0"/>
      <w:divBdr>
        <w:top w:val="none" w:sz="0" w:space="0" w:color="auto"/>
        <w:left w:val="none" w:sz="0" w:space="0" w:color="auto"/>
        <w:bottom w:val="none" w:sz="0" w:space="0" w:color="auto"/>
        <w:right w:val="none" w:sz="0" w:space="0" w:color="auto"/>
      </w:divBdr>
    </w:div>
    <w:div w:id="926574355">
      <w:bodyDiv w:val="1"/>
      <w:marLeft w:val="0"/>
      <w:marRight w:val="0"/>
      <w:marTop w:val="0"/>
      <w:marBottom w:val="0"/>
      <w:divBdr>
        <w:top w:val="none" w:sz="0" w:space="0" w:color="auto"/>
        <w:left w:val="none" w:sz="0" w:space="0" w:color="auto"/>
        <w:bottom w:val="none" w:sz="0" w:space="0" w:color="auto"/>
        <w:right w:val="none" w:sz="0" w:space="0" w:color="auto"/>
      </w:divBdr>
    </w:div>
    <w:div w:id="936711200">
      <w:bodyDiv w:val="1"/>
      <w:marLeft w:val="0"/>
      <w:marRight w:val="0"/>
      <w:marTop w:val="0"/>
      <w:marBottom w:val="0"/>
      <w:divBdr>
        <w:top w:val="none" w:sz="0" w:space="0" w:color="auto"/>
        <w:left w:val="none" w:sz="0" w:space="0" w:color="auto"/>
        <w:bottom w:val="none" w:sz="0" w:space="0" w:color="auto"/>
        <w:right w:val="none" w:sz="0" w:space="0" w:color="auto"/>
      </w:divBdr>
    </w:div>
    <w:div w:id="943224511">
      <w:bodyDiv w:val="1"/>
      <w:marLeft w:val="0"/>
      <w:marRight w:val="0"/>
      <w:marTop w:val="0"/>
      <w:marBottom w:val="0"/>
      <w:divBdr>
        <w:top w:val="none" w:sz="0" w:space="0" w:color="auto"/>
        <w:left w:val="none" w:sz="0" w:space="0" w:color="auto"/>
        <w:bottom w:val="none" w:sz="0" w:space="0" w:color="auto"/>
        <w:right w:val="none" w:sz="0" w:space="0" w:color="auto"/>
      </w:divBdr>
    </w:div>
    <w:div w:id="951476129">
      <w:bodyDiv w:val="1"/>
      <w:marLeft w:val="0"/>
      <w:marRight w:val="0"/>
      <w:marTop w:val="0"/>
      <w:marBottom w:val="0"/>
      <w:divBdr>
        <w:top w:val="none" w:sz="0" w:space="0" w:color="auto"/>
        <w:left w:val="none" w:sz="0" w:space="0" w:color="auto"/>
        <w:bottom w:val="none" w:sz="0" w:space="0" w:color="auto"/>
        <w:right w:val="none" w:sz="0" w:space="0" w:color="auto"/>
      </w:divBdr>
    </w:div>
    <w:div w:id="951860355">
      <w:bodyDiv w:val="1"/>
      <w:marLeft w:val="0"/>
      <w:marRight w:val="0"/>
      <w:marTop w:val="0"/>
      <w:marBottom w:val="0"/>
      <w:divBdr>
        <w:top w:val="none" w:sz="0" w:space="0" w:color="auto"/>
        <w:left w:val="none" w:sz="0" w:space="0" w:color="auto"/>
        <w:bottom w:val="none" w:sz="0" w:space="0" w:color="auto"/>
        <w:right w:val="none" w:sz="0" w:space="0" w:color="auto"/>
      </w:divBdr>
    </w:div>
    <w:div w:id="957688610">
      <w:bodyDiv w:val="1"/>
      <w:marLeft w:val="0"/>
      <w:marRight w:val="0"/>
      <w:marTop w:val="0"/>
      <w:marBottom w:val="0"/>
      <w:divBdr>
        <w:top w:val="none" w:sz="0" w:space="0" w:color="auto"/>
        <w:left w:val="none" w:sz="0" w:space="0" w:color="auto"/>
        <w:bottom w:val="none" w:sz="0" w:space="0" w:color="auto"/>
        <w:right w:val="none" w:sz="0" w:space="0" w:color="auto"/>
      </w:divBdr>
    </w:div>
    <w:div w:id="962081487">
      <w:bodyDiv w:val="1"/>
      <w:marLeft w:val="0"/>
      <w:marRight w:val="0"/>
      <w:marTop w:val="0"/>
      <w:marBottom w:val="0"/>
      <w:divBdr>
        <w:top w:val="none" w:sz="0" w:space="0" w:color="auto"/>
        <w:left w:val="none" w:sz="0" w:space="0" w:color="auto"/>
        <w:bottom w:val="none" w:sz="0" w:space="0" w:color="auto"/>
        <w:right w:val="none" w:sz="0" w:space="0" w:color="auto"/>
      </w:divBdr>
    </w:div>
    <w:div w:id="964235570">
      <w:bodyDiv w:val="1"/>
      <w:marLeft w:val="0"/>
      <w:marRight w:val="0"/>
      <w:marTop w:val="0"/>
      <w:marBottom w:val="0"/>
      <w:divBdr>
        <w:top w:val="none" w:sz="0" w:space="0" w:color="auto"/>
        <w:left w:val="none" w:sz="0" w:space="0" w:color="auto"/>
        <w:bottom w:val="none" w:sz="0" w:space="0" w:color="auto"/>
        <w:right w:val="none" w:sz="0" w:space="0" w:color="auto"/>
      </w:divBdr>
    </w:div>
    <w:div w:id="968048249">
      <w:bodyDiv w:val="1"/>
      <w:marLeft w:val="0"/>
      <w:marRight w:val="0"/>
      <w:marTop w:val="0"/>
      <w:marBottom w:val="0"/>
      <w:divBdr>
        <w:top w:val="none" w:sz="0" w:space="0" w:color="auto"/>
        <w:left w:val="none" w:sz="0" w:space="0" w:color="auto"/>
        <w:bottom w:val="none" w:sz="0" w:space="0" w:color="auto"/>
        <w:right w:val="none" w:sz="0" w:space="0" w:color="auto"/>
      </w:divBdr>
    </w:div>
    <w:div w:id="976059774">
      <w:bodyDiv w:val="1"/>
      <w:marLeft w:val="0"/>
      <w:marRight w:val="0"/>
      <w:marTop w:val="0"/>
      <w:marBottom w:val="0"/>
      <w:divBdr>
        <w:top w:val="none" w:sz="0" w:space="0" w:color="auto"/>
        <w:left w:val="none" w:sz="0" w:space="0" w:color="auto"/>
        <w:bottom w:val="none" w:sz="0" w:space="0" w:color="auto"/>
        <w:right w:val="none" w:sz="0" w:space="0" w:color="auto"/>
      </w:divBdr>
    </w:div>
    <w:div w:id="983503969">
      <w:bodyDiv w:val="1"/>
      <w:marLeft w:val="0"/>
      <w:marRight w:val="0"/>
      <w:marTop w:val="0"/>
      <w:marBottom w:val="0"/>
      <w:divBdr>
        <w:top w:val="none" w:sz="0" w:space="0" w:color="auto"/>
        <w:left w:val="none" w:sz="0" w:space="0" w:color="auto"/>
        <w:bottom w:val="none" w:sz="0" w:space="0" w:color="auto"/>
        <w:right w:val="none" w:sz="0" w:space="0" w:color="auto"/>
      </w:divBdr>
    </w:div>
    <w:div w:id="988362530">
      <w:bodyDiv w:val="1"/>
      <w:marLeft w:val="0"/>
      <w:marRight w:val="0"/>
      <w:marTop w:val="0"/>
      <w:marBottom w:val="0"/>
      <w:divBdr>
        <w:top w:val="none" w:sz="0" w:space="0" w:color="auto"/>
        <w:left w:val="none" w:sz="0" w:space="0" w:color="auto"/>
        <w:bottom w:val="none" w:sz="0" w:space="0" w:color="auto"/>
        <w:right w:val="none" w:sz="0" w:space="0" w:color="auto"/>
      </w:divBdr>
    </w:div>
    <w:div w:id="996571326">
      <w:bodyDiv w:val="1"/>
      <w:marLeft w:val="0"/>
      <w:marRight w:val="0"/>
      <w:marTop w:val="0"/>
      <w:marBottom w:val="0"/>
      <w:divBdr>
        <w:top w:val="none" w:sz="0" w:space="0" w:color="auto"/>
        <w:left w:val="none" w:sz="0" w:space="0" w:color="auto"/>
        <w:bottom w:val="none" w:sz="0" w:space="0" w:color="auto"/>
        <w:right w:val="none" w:sz="0" w:space="0" w:color="auto"/>
      </w:divBdr>
    </w:div>
    <w:div w:id="1001157989">
      <w:bodyDiv w:val="1"/>
      <w:marLeft w:val="0"/>
      <w:marRight w:val="0"/>
      <w:marTop w:val="0"/>
      <w:marBottom w:val="0"/>
      <w:divBdr>
        <w:top w:val="none" w:sz="0" w:space="0" w:color="auto"/>
        <w:left w:val="none" w:sz="0" w:space="0" w:color="auto"/>
        <w:bottom w:val="none" w:sz="0" w:space="0" w:color="auto"/>
        <w:right w:val="none" w:sz="0" w:space="0" w:color="auto"/>
      </w:divBdr>
    </w:div>
    <w:div w:id="1002317407">
      <w:bodyDiv w:val="1"/>
      <w:marLeft w:val="0"/>
      <w:marRight w:val="0"/>
      <w:marTop w:val="0"/>
      <w:marBottom w:val="0"/>
      <w:divBdr>
        <w:top w:val="none" w:sz="0" w:space="0" w:color="auto"/>
        <w:left w:val="none" w:sz="0" w:space="0" w:color="auto"/>
        <w:bottom w:val="none" w:sz="0" w:space="0" w:color="auto"/>
        <w:right w:val="none" w:sz="0" w:space="0" w:color="auto"/>
      </w:divBdr>
    </w:div>
    <w:div w:id="1008826828">
      <w:bodyDiv w:val="1"/>
      <w:marLeft w:val="0"/>
      <w:marRight w:val="0"/>
      <w:marTop w:val="0"/>
      <w:marBottom w:val="0"/>
      <w:divBdr>
        <w:top w:val="none" w:sz="0" w:space="0" w:color="auto"/>
        <w:left w:val="none" w:sz="0" w:space="0" w:color="auto"/>
        <w:bottom w:val="none" w:sz="0" w:space="0" w:color="auto"/>
        <w:right w:val="none" w:sz="0" w:space="0" w:color="auto"/>
      </w:divBdr>
    </w:div>
    <w:div w:id="1010912419">
      <w:bodyDiv w:val="1"/>
      <w:marLeft w:val="0"/>
      <w:marRight w:val="0"/>
      <w:marTop w:val="0"/>
      <w:marBottom w:val="0"/>
      <w:divBdr>
        <w:top w:val="none" w:sz="0" w:space="0" w:color="auto"/>
        <w:left w:val="none" w:sz="0" w:space="0" w:color="auto"/>
        <w:bottom w:val="none" w:sz="0" w:space="0" w:color="auto"/>
        <w:right w:val="none" w:sz="0" w:space="0" w:color="auto"/>
      </w:divBdr>
    </w:div>
    <w:div w:id="1020669837">
      <w:bodyDiv w:val="1"/>
      <w:marLeft w:val="0"/>
      <w:marRight w:val="0"/>
      <w:marTop w:val="0"/>
      <w:marBottom w:val="0"/>
      <w:divBdr>
        <w:top w:val="none" w:sz="0" w:space="0" w:color="auto"/>
        <w:left w:val="none" w:sz="0" w:space="0" w:color="auto"/>
        <w:bottom w:val="none" w:sz="0" w:space="0" w:color="auto"/>
        <w:right w:val="none" w:sz="0" w:space="0" w:color="auto"/>
      </w:divBdr>
    </w:div>
    <w:div w:id="1022130006">
      <w:bodyDiv w:val="1"/>
      <w:marLeft w:val="0"/>
      <w:marRight w:val="0"/>
      <w:marTop w:val="0"/>
      <w:marBottom w:val="0"/>
      <w:divBdr>
        <w:top w:val="none" w:sz="0" w:space="0" w:color="auto"/>
        <w:left w:val="none" w:sz="0" w:space="0" w:color="auto"/>
        <w:bottom w:val="none" w:sz="0" w:space="0" w:color="auto"/>
        <w:right w:val="none" w:sz="0" w:space="0" w:color="auto"/>
      </w:divBdr>
    </w:div>
    <w:div w:id="1024288930">
      <w:bodyDiv w:val="1"/>
      <w:marLeft w:val="0"/>
      <w:marRight w:val="0"/>
      <w:marTop w:val="0"/>
      <w:marBottom w:val="0"/>
      <w:divBdr>
        <w:top w:val="none" w:sz="0" w:space="0" w:color="auto"/>
        <w:left w:val="none" w:sz="0" w:space="0" w:color="auto"/>
        <w:bottom w:val="none" w:sz="0" w:space="0" w:color="auto"/>
        <w:right w:val="none" w:sz="0" w:space="0" w:color="auto"/>
      </w:divBdr>
    </w:div>
    <w:div w:id="1037851201">
      <w:bodyDiv w:val="1"/>
      <w:marLeft w:val="0"/>
      <w:marRight w:val="0"/>
      <w:marTop w:val="0"/>
      <w:marBottom w:val="0"/>
      <w:divBdr>
        <w:top w:val="none" w:sz="0" w:space="0" w:color="auto"/>
        <w:left w:val="none" w:sz="0" w:space="0" w:color="auto"/>
        <w:bottom w:val="none" w:sz="0" w:space="0" w:color="auto"/>
        <w:right w:val="none" w:sz="0" w:space="0" w:color="auto"/>
      </w:divBdr>
    </w:div>
    <w:div w:id="1042632471">
      <w:bodyDiv w:val="1"/>
      <w:marLeft w:val="0"/>
      <w:marRight w:val="0"/>
      <w:marTop w:val="0"/>
      <w:marBottom w:val="0"/>
      <w:divBdr>
        <w:top w:val="none" w:sz="0" w:space="0" w:color="auto"/>
        <w:left w:val="none" w:sz="0" w:space="0" w:color="auto"/>
        <w:bottom w:val="none" w:sz="0" w:space="0" w:color="auto"/>
        <w:right w:val="none" w:sz="0" w:space="0" w:color="auto"/>
      </w:divBdr>
    </w:div>
    <w:div w:id="1073118492">
      <w:bodyDiv w:val="1"/>
      <w:marLeft w:val="0"/>
      <w:marRight w:val="0"/>
      <w:marTop w:val="0"/>
      <w:marBottom w:val="0"/>
      <w:divBdr>
        <w:top w:val="none" w:sz="0" w:space="0" w:color="auto"/>
        <w:left w:val="none" w:sz="0" w:space="0" w:color="auto"/>
        <w:bottom w:val="none" w:sz="0" w:space="0" w:color="auto"/>
        <w:right w:val="none" w:sz="0" w:space="0" w:color="auto"/>
      </w:divBdr>
    </w:div>
    <w:div w:id="1078019940">
      <w:bodyDiv w:val="1"/>
      <w:marLeft w:val="0"/>
      <w:marRight w:val="0"/>
      <w:marTop w:val="0"/>
      <w:marBottom w:val="0"/>
      <w:divBdr>
        <w:top w:val="none" w:sz="0" w:space="0" w:color="auto"/>
        <w:left w:val="none" w:sz="0" w:space="0" w:color="auto"/>
        <w:bottom w:val="none" w:sz="0" w:space="0" w:color="auto"/>
        <w:right w:val="none" w:sz="0" w:space="0" w:color="auto"/>
      </w:divBdr>
    </w:div>
    <w:div w:id="1078556370">
      <w:bodyDiv w:val="1"/>
      <w:marLeft w:val="0"/>
      <w:marRight w:val="0"/>
      <w:marTop w:val="0"/>
      <w:marBottom w:val="0"/>
      <w:divBdr>
        <w:top w:val="none" w:sz="0" w:space="0" w:color="auto"/>
        <w:left w:val="none" w:sz="0" w:space="0" w:color="auto"/>
        <w:bottom w:val="none" w:sz="0" w:space="0" w:color="auto"/>
        <w:right w:val="none" w:sz="0" w:space="0" w:color="auto"/>
      </w:divBdr>
    </w:div>
    <w:div w:id="1081219096">
      <w:bodyDiv w:val="1"/>
      <w:marLeft w:val="0"/>
      <w:marRight w:val="0"/>
      <w:marTop w:val="0"/>
      <w:marBottom w:val="0"/>
      <w:divBdr>
        <w:top w:val="none" w:sz="0" w:space="0" w:color="auto"/>
        <w:left w:val="none" w:sz="0" w:space="0" w:color="auto"/>
        <w:bottom w:val="none" w:sz="0" w:space="0" w:color="auto"/>
        <w:right w:val="none" w:sz="0" w:space="0" w:color="auto"/>
      </w:divBdr>
    </w:div>
    <w:div w:id="1086145964">
      <w:bodyDiv w:val="1"/>
      <w:marLeft w:val="0"/>
      <w:marRight w:val="0"/>
      <w:marTop w:val="0"/>
      <w:marBottom w:val="0"/>
      <w:divBdr>
        <w:top w:val="none" w:sz="0" w:space="0" w:color="auto"/>
        <w:left w:val="none" w:sz="0" w:space="0" w:color="auto"/>
        <w:bottom w:val="none" w:sz="0" w:space="0" w:color="auto"/>
        <w:right w:val="none" w:sz="0" w:space="0" w:color="auto"/>
      </w:divBdr>
    </w:div>
    <w:div w:id="1087580021">
      <w:bodyDiv w:val="1"/>
      <w:marLeft w:val="0"/>
      <w:marRight w:val="0"/>
      <w:marTop w:val="0"/>
      <w:marBottom w:val="0"/>
      <w:divBdr>
        <w:top w:val="none" w:sz="0" w:space="0" w:color="auto"/>
        <w:left w:val="none" w:sz="0" w:space="0" w:color="auto"/>
        <w:bottom w:val="none" w:sz="0" w:space="0" w:color="auto"/>
        <w:right w:val="none" w:sz="0" w:space="0" w:color="auto"/>
      </w:divBdr>
    </w:div>
    <w:div w:id="1099716648">
      <w:bodyDiv w:val="1"/>
      <w:marLeft w:val="0"/>
      <w:marRight w:val="0"/>
      <w:marTop w:val="0"/>
      <w:marBottom w:val="0"/>
      <w:divBdr>
        <w:top w:val="none" w:sz="0" w:space="0" w:color="auto"/>
        <w:left w:val="none" w:sz="0" w:space="0" w:color="auto"/>
        <w:bottom w:val="none" w:sz="0" w:space="0" w:color="auto"/>
        <w:right w:val="none" w:sz="0" w:space="0" w:color="auto"/>
      </w:divBdr>
    </w:div>
    <w:div w:id="1100031634">
      <w:bodyDiv w:val="1"/>
      <w:marLeft w:val="0"/>
      <w:marRight w:val="0"/>
      <w:marTop w:val="0"/>
      <w:marBottom w:val="0"/>
      <w:divBdr>
        <w:top w:val="none" w:sz="0" w:space="0" w:color="auto"/>
        <w:left w:val="none" w:sz="0" w:space="0" w:color="auto"/>
        <w:bottom w:val="none" w:sz="0" w:space="0" w:color="auto"/>
        <w:right w:val="none" w:sz="0" w:space="0" w:color="auto"/>
      </w:divBdr>
    </w:div>
    <w:div w:id="1100032671">
      <w:bodyDiv w:val="1"/>
      <w:marLeft w:val="0"/>
      <w:marRight w:val="0"/>
      <w:marTop w:val="0"/>
      <w:marBottom w:val="0"/>
      <w:divBdr>
        <w:top w:val="none" w:sz="0" w:space="0" w:color="auto"/>
        <w:left w:val="none" w:sz="0" w:space="0" w:color="auto"/>
        <w:bottom w:val="none" w:sz="0" w:space="0" w:color="auto"/>
        <w:right w:val="none" w:sz="0" w:space="0" w:color="auto"/>
      </w:divBdr>
    </w:div>
    <w:div w:id="1102141133">
      <w:bodyDiv w:val="1"/>
      <w:marLeft w:val="0"/>
      <w:marRight w:val="0"/>
      <w:marTop w:val="0"/>
      <w:marBottom w:val="0"/>
      <w:divBdr>
        <w:top w:val="none" w:sz="0" w:space="0" w:color="auto"/>
        <w:left w:val="none" w:sz="0" w:space="0" w:color="auto"/>
        <w:bottom w:val="none" w:sz="0" w:space="0" w:color="auto"/>
        <w:right w:val="none" w:sz="0" w:space="0" w:color="auto"/>
      </w:divBdr>
    </w:div>
    <w:div w:id="1119640051">
      <w:bodyDiv w:val="1"/>
      <w:marLeft w:val="0"/>
      <w:marRight w:val="0"/>
      <w:marTop w:val="0"/>
      <w:marBottom w:val="0"/>
      <w:divBdr>
        <w:top w:val="none" w:sz="0" w:space="0" w:color="auto"/>
        <w:left w:val="none" w:sz="0" w:space="0" w:color="auto"/>
        <w:bottom w:val="none" w:sz="0" w:space="0" w:color="auto"/>
        <w:right w:val="none" w:sz="0" w:space="0" w:color="auto"/>
      </w:divBdr>
    </w:div>
    <w:div w:id="1122529001">
      <w:bodyDiv w:val="1"/>
      <w:marLeft w:val="0"/>
      <w:marRight w:val="0"/>
      <w:marTop w:val="0"/>
      <w:marBottom w:val="0"/>
      <w:divBdr>
        <w:top w:val="none" w:sz="0" w:space="0" w:color="auto"/>
        <w:left w:val="none" w:sz="0" w:space="0" w:color="auto"/>
        <w:bottom w:val="none" w:sz="0" w:space="0" w:color="auto"/>
        <w:right w:val="none" w:sz="0" w:space="0" w:color="auto"/>
      </w:divBdr>
    </w:div>
    <w:div w:id="1129666911">
      <w:bodyDiv w:val="1"/>
      <w:marLeft w:val="0"/>
      <w:marRight w:val="0"/>
      <w:marTop w:val="0"/>
      <w:marBottom w:val="0"/>
      <w:divBdr>
        <w:top w:val="none" w:sz="0" w:space="0" w:color="auto"/>
        <w:left w:val="none" w:sz="0" w:space="0" w:color="auto"/>
        <w:bottom w:val="none" w:sz="0" w:space="0" w:color="auto"/>
        <w:right w:val="none" w:sz="0" w:space="0" w:color="auto"/>
      </w:divBdr>
    </w:div>
    <w:div w:id="1151486812">
      <w:bodyDiv w:val="1"/>
      <w:marLeft w:val="0"/>
      <w:marRight w:val="0"/>
      <w:marTop w:val="0"/>
      <w:marBottom w:val="0"/>
      <w:divBdr>
        <w:top w:val="none" w:sz="0" w:space="0" w:color="auto"/>
        <w:left w:val="none" w:sz="0" w:space="0" w:color="auto"/>
        <w:bottom w:val="none" w:sz="0" w:space="0" w:color="auto"/>
        <w:right w:val="none" w:sz="0" w:space="0" w:color="auto"/>
      </w:divBdr>
    </w:div>
    <w:div w:id="1158349495">
      <w:bodyDiv w:val="1"/>
      <w:marLeft w:val="0"/>
      <w:marRight w:val="0"/>
      <w:marTop w:val="0"/>
      <w:marBottom w:val="0"/>
      <w:divBdr>
        <w:top w:val="none" w:sz="0" w:space="0" w:color="auto"/>
        <w:left w:val="none" w:sz="0" w:space="0" w:color="auto"/>
        <w:bottom w:val="none" w:sz="0" w:space="0" w:color="auto"/>
        <w:right w:val="none" w:sz="0" w:space="0" w:color="auto"/>
      </w:divBdr>
    </w:div>
    <w:div w:id="1168447587">
      <w:bodyDiv w:val="1"/>
      <w:marLeft w:val="0"/>
      <w:marRight w:val="0"/>
      <w:marTop w:val="0"/>
      <w:marBottom w:val="0"/>
      <w:divBdr>
        <w:top w:val="none" w:sz="0" w:space="0" w:color="auto"/>
        <w:left w:val="none" w:sz="0" w:space="0" w:color="auto"/>
        <w:bottom w:val="none" w:sz="0" w:space="0" w:color="auto"/>
        <w:right w:val="none" w:sz="0" w:space="0" w:color="auto"/>
      </w:divBdr>
    </w:div>
    <w:div w:id="1174884342">
      <w:bodyDiv w:val="1"/>
      <w:marLeft w:val="0"/>
      <w:marRight w:val="0"/>
      <w:marTop w:val="0"/>
      <w:marBottom w:val="0"/>
      <w:divBdr>
        <w:top w:val="none" w:sz="0" w:space="0" w:color="auto"/>
        <w:left w:val="none" w:sz="0" w:space="0" w:color="auto"/>
        <w:bottom w:val="none" w:sz="0" w:space="0" w:color="auto"/>
        <w:right w:val="none" w:sz="0" w:space="0" w:color="auto"/>
      </w:divBdr>
    </w:div>
    <w:div w:id="1178158231">
      <w:bodyDiv w:val="1"/>
      <w:marLeft w:val="0"/>
      <w:marRight w:val="0"/>
      <w:marTop w:val="0"/>
      <w:marBottom w:val="0"/>
      <w:divBdr>
        <w:top w:val="none" w:sz="0" w:space="0" w:color="auto"/>
        <w:left w:val="none" w:sz="0" w:space="0" w:color="auto"/>
        <w:bottom w:val="none" w:sz="0" w:space="0" w:color="auto"/>
        <w:right w:val="none" w:sz="0" w:space="0" w:color="auto"/>
      </w:divBdr>
    </w:div>
    <w:div w:id="1185705388">
      <w:bodyDiv w:val="1"/>
      <w:marLeft w:val="0"/>
      <w:marRight w:val="0"/>
      <w:marTop w:val="0"/>
      <w:marBottom w:val="0"/>
      <w:divBdr>
        <w:top w:val="none" w:sz="0" w:space="0" w:color="auto"/>
        <w:left w:val="none" w:sz="0" w:space="0" w:color="auto"/>
        <w:bottom w:val="none" w:sz="0" w:space="0" w:color="auto"/>
        <w:right w:val="none" w:sz="0" w:space="0" w:color="auto"/>
      </w:divBdr>
    </w:div>
    <w:div w:id="1192917695">
      <w:bodyDiv w:val="1"/>
      <w:marLeft w:val="0"/>
      <w:marRight w:val="0"/>
      <w:marTop w:val="0"/>
      <w:marBottom w:val="0"/>
      <w:divBdr>
        <w:top w:val="none" w:sz="0" w:space="0" w:color="auto"/>
        <w:left w:val="none" w:sz="0" w:space="0" w:color="auto"/>
        <w:bottom w:val="none" w:sz="0" w:space="0" w:color="auto"/>
        <w:right w:val="none" w:sz="0" w:space="0" w:color="auto"/>
      </w:divBdr>
    </w:div>
    <w:div w:id="1194610516">
      <w:bodyDiv w:val="1"/>
      <w:marLeft w:val="0"/>
      <w:marRight w:val="0"/>
      <w:marTop w:val="0"/>
      <w:marBottom w:val="0"/>
      <w:divBdr>
        <w:top w:val="none" w:sz="0" w:space="0" w:color="auto"/>
        <w:left w:val="none" w:sz="0" w:space="0" w:color="auto"/>
        <w:bottom w:val="none" w:sz="0" w:space="0" w:color="auto"/>
        <w:right w:val="none" w:sz="0" w:space="0" w:color="auto"/>
      </w:divBdr>
    </w:div>
    <w:div w:id="1202323549">
      <w:bodyDiv w:val="1"/>
      <w:marLeft w:val="0"/>
      <w:marRight w:val="0"/>
      <w:marTop w:val="0"/>
      <w:marBottom w:val="0"/>
      <w:divBdr>
        <w:top w:val="none" w:sz="0" w:space="0" w:color="auto"/>
        <w:left w:val="none" w:sz="0" w:space="0" w:color="auto"/>
        <w:bottom w:val="none" w:sz="0" w:space="0" w:color="auto"/>
        <w:right w:val="none" w:sz="0" w:space="0" w:color="auto"/>
      </w:divBdr>
    </w:div>
    <w:div w:id="1203245784">
      <w:bodyDiv w:val="1"/>
      <w:marLeft w:val="0"/>
      <w:marRight w:val="0"/>
      <w:marTop w:val="0"/>
      <w:marBottom w:val="0"/>
      <w:divBdr>
        <w:top w:val="none" w:sz="0" w:space="0" w:color="auto"/>
        <w:left w:val="none" w:sz="0" w:space="0" w:color="auto"/>
        <w:bottom w:val="none" w:sz="0" w:space="0" w:color="auto"/>
        <w:right w:val="none" w:sz="0" w:space="0" w:color="auto"/>
      </w:divBdr>
    </w:div>
    <w:div w:id="1204170806">
      <w:bodyDiv w:val="1"/>
      <w:marLeft w:val="0"/>
      <w:marRight w:val="0"/>
      <w:marTop w:val="0"/>
      <w:marBottom w:val="0"/>
      <w:divBdr>
        <w:top w:val="none" w:sz="0" w:space="0" w:color="auto"/>
        <w:left w:val="none" w:sz="0" w:space="0" w:color="auto"/>
        <w:bottom w:val="none" w:sz="0" w:space="0" w:color="auto"/>
        <w:right w:val="none" w:sz="0" w:space="0" w:color="auto"/>
      </w:divBdr>
    </w:div>
    <w:div w:id="1204825588">
      <w:bodyDiv w:val="1"/>
      <w:marLeft w:val="0"/>
      <w:marRight w:val="0"/>
      <w:marTop w:val="0"/>
      <w:marBottom w:val="0"/>
      <w:divBdr>
        <w:top w:val="none" w:sz="0" w:space="0" w:color="auto"/>
        <w:left w:val="none" w:sz="0" w:space="0" w:color="auto"/>
        <w:bottom w:val="none" w:sz="0" w:space="0" w:color="auto"/>
        <w:right w:val="none" w:sz="0" w:space="0" w:color="auto"/>
      </w:divBdr>
    </w:div>
    <w:div w:id="1205365314">
      <w:bodyDiv w:val="1"/>
      <w:marLeft w:val="0"/>
      <w:marRight w:val="0"/>
      <w:marTop w:val="0"/>
      <w:marBottom w:val="0"/>
      <w:divBdr>
        <w:top w:val="none" w:sz="0" w:space="0" w:color="auto"/>
        <w:left w:val="none" w:sz="0" w:space="0" w:color="auto"/>
        <w:bottom w:val="none" w:sz="0" w:space="0" w:color="auto"/>
        <w:right w:val="none" w:sz="0" w:space="0" w:color="auto"/>
      </w:divBdr>
    </w:div>
    <w:div w:id="1209536739">
      <w:bodyDiv w:val="1"/>
      <w:marLeft w:val="0"/>
      <w:marRight w:val="0"/>
      <w:marTop w:val="0"/>
      <w:marBottom w:val="0"/>
      <w:divBdr>
        <w:top w:val="none" w:sz="0" w:space="0" w:color="auto"/>
        <w:left w:val="none" w:sz="0" w:space="0" w:color="auto"/>
        <w:bottom w:val="none" w:sz="0" w:space="0" w:color="auto"/>
        <w:right w:val="none" w:sz="0" w:space="0" w:color="auto"/>
      </w:divBdr>
    </w:div>
    <w:div w:id="1216969364">
      <w:bodyDiv w:val="1"/>
      <w:marLeft w:val="0"/>
      <w:marRight w:val="0"/>
      <w:marTop w:val="0"/>
      <w:marBottom w:val="0"/>
      <w:divBdr>
        <w:top w:val="none" w:sz="0" w:space="0" w:color="auto"/>
        <w:left w:val="none" w:sz="0" w:space="0" w:color="auto"/>
        <w:bottom w:val="none" w:sz="0" w:space="0" w:color="auto"/>
        <w:right w:val="none" w:sz="0" w:space="0" w:color="auto"/>
      </w:divBdr>
    </w:div>
    <w:div w:id="1219587824">
      <w:bodyDiv w:val="1"/>
      <w:marLeft w:val="0"/>
      <w:marRight w:val="0"/>
      <w:marTop w:val="0"/>
      <w:marBottom w:val="0"/>
      <w:divBdr>
        <w:top w:val="none" w:sz="0" w:space="0" w:color="auto"/>
        <w:left w:val="none" w:sz="0" w:space="0" w:color="auto"/>
        <w:bottom w:val="none" w:sz="0" w:space="0" w:color="auto"/>
        <w:right w:val="none" w:sz="0" w:space="0" w:color="auto"/>
      </w:divBdr>
    </w:div>
    <w:div w:id="1222599497">
      <w:bodyDiv w:val="1"/>
      <w:marLeft w:val="0"/>
      <w:marRight w:val="0"/>
      <w:marTop w:val="0"/>
      <w:marBottom w:val="0"/>
      <w:divBdr>
        <w:top w:val="none" w:sz="0" w:space="0" w:color="auto"/>
        <w:left w:val="none" w:sz="0" w:space="0" w:color="auto"/>
        <w:bottom w:val="none" w:sz="0" w:space="0" w:color="auto"/>
        <w:right w:val="none" w:sz="0" w:space="0" w:color="auto"/>
      </w:divBdr>
    </w:div>
    <w:div w:id="1227299620">
      <w:bodyDiv w:val="1"/>
      <w:marLeft w:val="0"/>
      <w:marRight w:val="0"/>
      <w:marTop w:val="0"/>
      <w:marBottom w:val="0"/>
      <w:divBdr>
        <w:top w:val="none" w:sz="0" w:space="0" w:color="auto"/>
        <w:left w:val="none" w:sz="0" w:space="0" w:color="auto"/>
        <w:bottom w:val="none" w:sz="0" w:space="0" w:color="auto"/>
        <w:right w:val="none" w:sz="0" w:space="0" w:color="auto"/>
      </w:divBdr>
    </w:div>
    <w:div w:id="1236816710">
      <w:bodyDiv w:val="1"/>
      <w:marLeft w:val="0"/>
      <w:marRight w:val="0"/>
      <w:marTop w:val="0"/>
      <w:marBottom w:val="0"/>
      <w:divBdr>
        <w:top w:val="none" w:sz="0" w:space="0" w:color="auto"/>
        <w:left w:val="none" w:sz="0" w:space="0" w:color="auto"/>
        <w:bottom w:val="none" w:sz="0" w:space="0" w:color="auto"/>
        <w:right w:val="none" w:sz="0" w:space="0" w:color="auto"/>
      </w:divBdr>
    </w:div>
    <w:div w:id="1246844802">
      <w:bodyDiv w:val="1"/>
      <w:marLeft w:val="0"/>
      <w:marRight w:val="0"/>
      <w:marTop w:val="0"/>
      <w:marBottom w:val="0"/>
      <w:divBdr>
        <w:top w:val="none" w:sz="0" w:space="0" w:color="auto"/>
        <w:left w:val="none" w:sz="0" w:space="0" w:color="auto"/>
        <w:bottom w:val="none" w:sz="0" w:space="0" w:color="auto"/>
        <w:right w:val="none" w:sz="0" w:space="0" w:color="auto"/>
      </w:divBdr>
    </w:div>
    <w:div w:id="1254975632">
      <w:bodyDiv w:val="1"/>
      <w:marLeft w:val="0"/>
      <w:marRight w:val="0"/>
      <w:marTop w:val="0"/>
      <w:marBottom w:val="0"/>
      <w:divBdr>
        <w:top w:val="none" w:sz="0" w:space="0" w:color="auto"/>
        <w:left w:val="none" w:sz="0" w:space="0" w:color="auto"/>
        <w:bottom w:val="none" w:sz="0" w:space="0" w:color="auto"/>
        <w:right w:val="none" w:sz="0" w:space="0" w:color="auto"/>
      </w:divBdr>
    </w:div>
    <w:div w:id="1256790952">
      <w:bodyDiv w:val="1"/>
      <w:marLeft w:val="0"/>
      <w:marRight w:val="0"/>
      <w:marTop w:val="0"/>
      <w:marBottom w:val="0"/>
      <w:divBdr>
        <w:top w:val="none" w:sz="0" w:space="0" w:color="auto"/>
        <w:left w:val="none" w:sz="0" w:space="0" w:color="auto"/>
        <w:bottom w:val="none" w:sz="0" w:space="0" w:color="auto"/>
        <w:right w:val="none" w:sz="0" w:space="0" w:color="auto"/>
      </w:divBdr>
    </w:div>
    <w:div w:id="1257246344">
      <w:bodyDiv w:val="1"/>
      <w:marLeft w:val="0"/>
      <w:marRight w:val="0"/>
      <w:marTop w:val="0"/>
      <w:marBottom w:val="0"/>
      <w:divBdr>
        <w:top w:val="none" w:sz="0" w:space="0" w:color="auto"/>
        <w:left w:val="none" w:sz="0" w:space="0" w:color="auto"/>
        <w:bottom w:val="none" w:sz="0" w:space="0" w:color="auto"/>
        <w:right w:val="none" w:sz="0" w:space="0" w:color="auto"/>
      </w:divBdr>
    </w:div>
    <w:div w:id="1258564992">
      <w:bodyDiv w:val="1"/>
      <w:marLeft w:val="0"/>
      <w:marRight w:val="0"/>
      <w:marTop w:val="0"/>
      <w:marBottom w:val="0"/>
      <w:divBdr>
        <w:top w:val="none" w:sz="0" w:space="0" w:color="auto"/>
        <w:left w:val="none" w:sz="0" w:space="0" w:color="auto"/>
        <w:bottom w:val="none" w:sz="0" w:space="0" w:color="auto"/>
        <w:right w:val="none" w:sz="0" w:space="0" w:color="auto"/>
      </w:divBdr>
    </w:div>
    <w:div w:id="1258978514">
      <w:bodyDiv w:val="1"/>
      <w:marLeft w:val="0"/>
      <w:marRight w:val="0"/>
      <w:marTop w:val="0"/>
      <w:marBottom w:val="0"/>
      <w:divBdr>
        <w:top w:val="none" w:sz="0" w:space="0" w:color="auto"/>
        <w:left w:val="none" w:sz="0" w:space="0" w:color="auto"/>
        <w:bottom w:val="none" w:sz="0" w:space="0" w:color="auto"/>
        <w:right w:val="none" w:sz="0" w:space="0" w:color="auto"/>
      </w:divBdr>
    </w:div>
    <w:div w:id="1272469361">
      <w:bodyDiv w:val="1"/>
      <w:marLeft w:val="0"/>
      <w:marRight w:val="0"/>
      <w:marTop w:val="0"/>
      <w:marBottom w:val="0"/>
      <w:divBdr>
        <w:top w:val="none" w:sz="0" w:space="0" w:color="auto"/>
        <w:left w:val="none" w:sz="0" w:space="0" w:color="auto"/>
        <w:bottom w:val="none" w:sz="0" w:space="0" w:color="auto"/>
        <w:right w:val="none" w:sz="0" w:space="0" w:color="auto"/>
      </w:divBdr>
    </w:div>
    <w:div w:id="1273513657">
      <w:bodyDiv w:val="1"/>
      <w:marLeft w:val="0"/>
      <w:marRight w:val="0"/>
      <w:marTop w:val="0"/>
      <w:marBottom w:val="0"/>
      <w:divBdr>
        <w:top w:val="none" w:sz="0" w:space="0" w:color="auto"/>
        <w:left w:val="none" w:sz="0" w:space="0" w:color="auto"/>
        <w:bottom w:val="none" w:sz="0" w:space="0" w:color="auto"/>
        <w:right w:val="none" w:sz="0" w:space="0" w:color="auto"/>
      </w:divBdr>
    </w:div>
    <w:div w:id="1274551965">
      <w:bodyDiv w:val="1"/>
      <w:marLeft w:val="0"/>
      <w:marRight w:val="0"/>
      <w:marTop w:val="0"/>
      <w:marBottom w:val="0"/>
      <w:divBdr>
        <w:top w:val="none" w:sz="0" w:space="0" w:color="auto"/>
        <w:left w:val="none" w:sz="0" w:space="0" w:color="auto"/>
        <w:bottom w:val="none" w:sz="0" w:space="0" w:color="auto"/>
        <w:right w:val="none" w:sz="0" w:space="0" w:color="auto"/>
      </w:divBdr>
    </w:div>
    <w:div w:id="1274944182">
      <w:bodyDiv w:val="1"/>
      <w:marLeft w:val="0"/>
      <w:marRight w:val="0"/>
      <w:marTop w:val="0"/>
      <w:marBottom w:val="0"/>
      <w:divBdr>
        <w:top w:val="none" w:sz="0" w:space="0" w:color="auto"/>
        <w:left w:val="none" w:sz="0" w:space="0" w:color="auto"/>
        <w:bottom w:val="none" w:sz="0" w:space="0" w:color="auto"/>
        <w:right w:val="none" w:sz="0" w:space="0" w:color="auto"/>
      </w:divBdr>
    </w:div>
    <w:div w:id="1278368976">
      <w:bodyDiv w:val="1"/>
      <w:marLeft w:val="0"/>
      <w:marRight w:val="0"/>
      <w:marTop w:val="0"/>
      <w:marBottom w:val="0"/>
      <w:divBdr>
        <w:top w:val="none" w:sz="0" w:space="0" w:color="auto"/>
        <w:left w:val="none" w:sz="0" w:space="0" w:color="auto"/>
        <w:bottom w:val="none" w:sz="0" w:space="0" w:color="auto"/>
        <w:right w:val="none" w:sz="0" w:space="0" w:color="auto"/>
      </w:divBdr>
    </w:div>
    <w:div w:id="1290476608">
      <w:bodyDiv w:val="1"/>
      <w:marLeft w:val="0"/>
      <w:marRight w:val="0"/>
      <w:marTop w:val="0"/>
      <w:marBottom w:val="0"/>
      <w:divBdr>
        <w:top w:val="none" w:sz="0" w:space="0" w:color="auto"/>
        <w:left w:val="none" w:sz="0" w:space="0" w:color="auto"/>
        <w:bottom w:val="none" w:sz="0" w:space="0" w:color="auto"/>
        <w:right w:val="none" w:sz="0" w:space="0" w:color="auto"/>
      </w:divBdr>
    </w:div>
    <w:div w:id="1297376700">
      <w:bodyDiv w:val="1"/>
      <w:marLeft w:val="0"/>
      <w:marRight w:val="0"/>
      <w:marTop w:val="0"/>
      <w:marBottom w:val="0"/>
      <w:divBdr>
        <w:top w:val="none" w:sz="0" w:space="0" w:color="auto"/>
        <w:left w:val="none" w:sz="0" w:space="0" w:color="auto"/>
        <w:bottom w:val="none" w:sz="0" w:space="0" w:color="auto"/>
        <w:right w:val="none" w:sz="0" w:space="0" w:color="auto"/>
      </w:divBdr>
      <w:divsChild>
        <w:div w:id="1570312585">
          <w:marLeft w:val="0"/>
          <w:marRight w:val="0"/>
          <w:marTop w:val="0"/>
          <w:marBottom w:val="0"/>
          <w:divBdr>
            <w:top w:val="none" w:sz="0" w:space="0" w:color="auto"/>
            <w:left w:val="none" w:sz="0" w:space="0" w:color="auto"/>
            <w:bottom w:val="none" w:sz="0" w:space="0" w:color="auto"/>
            <w:right w:val="none" w:sz="0" w:space="0" w:color="auto"/>
          </w:divBdr>
        </w:div>
      </w:divsChild>
    </w:div>
    <w:div w:id="1299845928">
      <w:bodyDiv w:val="1"/>
      <w:marLeft w:val="0"/>
      <w:marRight w:val="0"/>
      <w:marTop w:val="0"/>
      <w:marBottom w:val="0"/>
      <w:divBdr>
        <w:top w:val="none" w:sz="0" w:space="0" w:color="auto"/>
        <w:left w:val="none" w:sz="0" w:space="0" w:color="auto"/>
        <w:bottom w:val="none" w:sz="0" w:space="0" w:color="auto"/>
        <w:right w:val="none" w:sz="0" w:space="0" w:color="auto"/>
      </w:divBdr>
    </w:div>
    <w:div w:id="1306814714">
      <w:bodyDiv w:val="1"/>
      <w:marLeft w:val="0"/>
      <w:marRight w:val="0"/>
      <w:marTop w:val="0"/>
      <w:marBottom w:val="0"/>
      <w:divBdr>
        <w:top w:val="none" w:sz="0" w:space="0" w:color="auto"/>
        <w:left w:val="none" w:sz="0" w:space="0" w:color="auto"/>
        <w:bottom w:val="none" w:sz="0" w:space="0" w:color="auto"/>
        <w:right w:val="none" w:sz="0" w:space="0" w:color="auto"/>
      </w:divBdr>
    </w:div>
    <w:div w:id="1311402543">
      <w:bodyDiv w:val="1"/>
      <w:marLeft w:val="0"/>
      <w:marRight w:val="0"/>
      <w:marTop w:val="0"/>
      <w:marBottom w:val="0"/>
      <w:divBdr>
        <w:top w:val="none" w:sz="0" w:space="0" w:color="auto"/>
        <w:left w:val="none" w:sz="0" w:space="0" w:color="auto"/>
        <w:bottom w:val="none" w:sz="0" w:space="0" w:color="auto"/>
        <w:right w:val="none" w:sz="0" w:space="0" w:color="auto"/>
      </w:divBdr>
    </w:div>
    <w:div w:id="1313676245">
      <w:bodyDiv w:val="1"/>
      <w:marLeft w:val="0"/>
      <w:marRight w:val="0"/>
      <w:marTop w:val="0"/>
      <w:marBottom w:val="0"/>
      <w:divBdr>
        <w:top w:val="none" w:sz="0" w:space="0" w:color="auto"/>
        <w:left w:val="none" w:sz="0" w:space="0" w:color="auto"/>
        <w:bottom w:val="none" w:sz="0" w:space="0" w:color="auto"/>
        <w:right w:val="none" w:sz="0" w:space="0" w:color="auto"/>
      </w:divBdr>
    </w:div>
    <w:div w:id="1319765073">
      <w:bodyDiv w:val="1"/>
      <w:marLeft w:val="0"/>
      <w:marRight w:val="0"/>
      <w:marTop w:val="0"/>
      <w:marBottom w:val="0"/>
      <w:divBdr>
        <w:top w:val="none" w:sz="0" w:space="0" w:color="auto"/>
        <w:left w:val="none" w:sz="0" w:space="0" w:color="auto"/>
        <w:bottom w:val="none" w:sz="0" w:space="0" w:color="auto"/>
        <w:right w:val="none" w:sz="0" w:space="0" w:color="auto"/>
      </w:divBdr>
    </w:div>
    <w:div w:id="1325009944">
      <w:bodyDiv w:val="1"/>
      <w:marLeft w:val="0"/>
      <w:marRight w:val="0"/>
      <w:marTop w:val="0"/>
      <w:marBottom w:val="0"/>
      <w:divBdr>
        <w:top w:val="none" w:sz="0" w:space="0" w:color="auto"/>
        <w:left w:val="none" w:sz="0" w:space="0" w:color="auto"/>
        <w:bottom w:val="none" w:sz="0" w:space="0" w:color="auto"/>
        <w:right w:val="none" w:sz="0" w:space="0" w:color="auto"/>
      </w:divBdr>
    </w:div>
    <w:div w:id="1326275047">
      <w:bodyDiv w:val="1"/>
      <w:marLeft w:val="0"/>
      <w:marRight w:val="0"/>
      <w:marTop w:val="0"/>
      <w:marBottom w:val="0"/>
      <w:divBdr>
        <w:top w:val="none" w:sz="0" w:space="0" w:color="auto"/>
        <w:left w:val="none" w:sz="0" w:space="0" w:color="auto"/>
        <w:bottom w:val="none" w:sz="0" w:space="0" w:color="auto"/>
        <w:right w:val="none" w:sz="0" w:space="0" w:color="auto"/>
      </w:divBdr>
    </w:div>
    <w:div w:id="1340620447">
      <w:bodyDiv w:val="1"/>
      <w:marLeft w:val="0"/>
      <w:marRight w:val="0"/>
      <w:marTop w:val="0"/>
      <w:marBottom w:val="0"/>
      <w:divBdr>
        <w:top w:val="none" w:sz="0" w:space="0" w:color="auto"/>
        <w:left w:val="none" w:sz="0" w:space="0" w:color="auto"/>
        <w:bottom w:val="none" w:sz="0" w:space="0" w:color="auto"/>
        <w:right w:val="none" w:sz="0" w:space="0" w:color="auto"/>
      </w:divBdr>
    </w:div>
    <w:div w:id="1342126978">
      <w:bodyDiv w:val="1"/>
      <w:marLeft w:val="0"/>
      <w:marRight w:val="0"/>
      <w:marTop w:val="0"/>
      <w:marBottom w:val="0"/>
      <w:divBdr>
        <w:top w:val="none" w:sz="0" w:space="0" w:color="auto"/>
        <w:left w:val="none" w:sz="0" w:space="0" w:color="auto"/>
        <w:bottom w:val="none" w:sz="0" w:space="0" w:color="auto"/>
        <w:right w:val="none" w:sz="0" w:space="0" w:color="auto"/>
      </w:divBdr>
    </w:div>
    <w:div w:id="1355420578">
      <w:bodyDiv w:val="1"/>
      <w:marLeft w:val="0"/>
      <w:marRight w:val="0"/>
      <w:marTop w:val="0"/>
      <w:marBottom w:val="0"/>
      <w:divBdr>
        <w:top w:val="none" w:sz="0" w:space="0" w:color="auto"/>
        <w:left w:val="none" w:sz="0" w:space="0" w:color="auto"/>
        <w:bottom w:val="none" w:sz="0" w:space="0" w:color="auto"/>
        <w:right w:val="none" w:sz="0" w:space="0" w:color="auto"/>
      </w:divBdr>
    </w:div>
    <w:div w:id="1358584811">
      <w:bodyDiv w:val="1"/>
      <w:marLeft w:val="0"/>
      <w:marRight w:val="0"/>
      <w:marTop w:val="0"/>
      <w:marBottom w:val="0"/>
      <w:divBdr>
        <w:top w:val="none" w:sz="0" w:space="0" w:color="auto"/>
        <w:left w:val="none" w:sz="0" w:space="0" w:color="auto"/>
        <w:bottom w:val="none" w:sz="0" w:space="0" w:color="auto"/>
        <w:right w:val="none" w:sz="0" w:space="0" w:color="auto"/>
      </w:divBdr>
    </w:div>
    <w:div w:id="1372421790">
      <w:bodyDiv w:val="1"/>
      <w:marLeft w:val="0"/>
      <w:marRight w:val="0"/>
      <w:marTop w:val="0"/>
      <w:marBottom w:val="0"/>
      <w:divBdr>
        <w:top w:val="none" w:sz="0" w:space="0" w:color="auto"/>
        <w:left w:val="none" w:sz="0" w:space="0" w:color="auto"/>
        <w:bottom w:val="none" w:sz="0" w:space="0" w:color="auto"/>
        <w:right w:val="none" w:sz="0" w:space="0" w:color="auto"/>
      </w:divBdr>
    </w:div>
    <w:div w:id="1373076920">
      <w:bodyDiv w:val="1"/>
      <w:marLeft w:val="0"/>
      <w:marRight w:val="0"/>
      <w:marTop w:val="0"/>
      <w:marBottom w:val="0"/>
      <w:divBdr>
        <w:top w:val="none" w:sz="0" w:space="0" w:color="auto"/>
        <w:left w:val="none" w:sz="0" w:space="0" w:color="auto"/>
        <w:bottom w:val="none" w:sz="0" w:space="0" w:color="auto"/>
        <w:right w:val="none" w:sz="0" w:space="0" w:color="auto"/>
      </w:divBdr>
    </w:div>
    <w:div w:id="1374191356">
      <w:bodyDiv w:val="1"/>
      <w:marLeft w:val="0"/>
      <w:marRight w:val="0"/>
      <w:marTop w:val="0"/>
      <w:marBottom w:val="0"/>
      <w:divBdr>
        <w:top w:val="none" w:sz="0" w:space="0" w:color="auto"/>
        <w:left w:val="none" w:sz="0" w:space="0" w:color="auto"/>
        <w:bottom w:val="none" w:sz="0" w:space="0" w:color="auto"/>
        <w:right w:val="none" w:sz="0" w:space="0" w:color="auto"/>
      </w:divBdr>
    </w:div>
    <w:div w:id="1376350922">
      <w:bodyDiv w:val="1"/>
      <w:marLeft w:val="0"/>
      <w:marRight w:val="0"/>
      <w:marTop w:val="0"/>
      <w:marBottom w:val="0"/>
      <w:divBdr>
        <w:top w:val="none" w:sz="0" w:space="0" w:color="auto"/>
        <w:left w:val="none" w:sz="0" w:space="0" w:color="auto"/>
        <w:bottom w:val="none" w:sz="0" w:space="0" w:color="auto"/>
        <w:right w:val="none" w:sz="0" w:space="0" w:color="auto"/>
      </w:divBdr>
    </w:div>
    <w:div w:id="1377242184">
      <w:bodyDiv w:val="1"/>
      <w:marLeft w:val="0"/>
      <w:marRight w:val="0"/>
      <w:marTop w:val="0"/>
      <w:marBottom w:val="0"/>
      <w:divBdr>
        <w:top w:val="none" w:sz="0" w:space="0" w:color="auto"/>
        <w:left w:val="none" w:sz="0" w:space="0" w:color="auto"/>
        <w:bottom w:val="none" w:sz="0" w:space="0" w:color="auto"/>
        <w:right w:val="none" w:sz="0" w:space="0" w:color="auto"/>
      </w:divBdr>
    </w:div>
    <w:div w:id="1381594300">
      <w:bodyDiv w:val="1"/>
      <w:marLeft w:val="0"/>
      <w:marRight w:val="0"/>
      <w:marTop w:val="0"/>
      <w:marBottom w:val="0"/>
      <w:divBdr>
        <w:top w:val="none" w:sz="0" w:space="0" w:color="auto"/>
        <w:left w:val="none" w:sz="0" w:space="0" w:color="auto"/>
        <w:bottom w:val="none" w:sz="0" w:space="0" w:color="auto"/>
        <w:right w:val="none" w:sz="0" w:space="0" w:color="auto"/>
      </w:divBdr>
    </w:div>
    <w:div w:id="1383091067">
      <w:bodyDiv w:val="1"/>
      <w:marLeft w:val="0"/>
      <w:marRight w:val="0"/>
      <w:marTop w:val="0"/>
      <w:marBottom w:val="0"/>
      <w:divBdr>
        <w:top w:val="none" w:sz="0" w:space="0" w:color="auto"/>
        <w:left w:val="none" w:sz="0" w:space="0" w:color="auto"/>
        <w:bottom w:val="none" w:sz="0" w:space="0" w:color="auto"/>
        <w:right w:val="none" w:sz="0" w:space="0" w:color="auto"/>
      </w:divBdr>
    </w:div>
    <w:div w:id="1385107008">
      <w:bodyDiv w:val="1"/>
      <w:marLeft w:val="0"/>
      <w:marRight w:val="0"/>
      <w:marTop w:val="0"/>
      <w:marBottom w:val="0"/>
      <w:divBdr>
        <w:top w:val="none" w:sz="0" w:space="0" w:color="auto"/>
        <w:left w:val="none" w:sz="0" w:space="0" w:color="auto"/>
        <w:bottom w:val="none" w:sz="0" w:space="0" w:color="auto"/>
        <w:right w:val="none" w:sz="0" w:space="0" w:color="auto"/>
      </w:divBdr>
    </w:div>
    <w:div w:id="1386181997">
      <w:bodyDiv w:val="1"/>
      <w:marLeft w:val="0"/>
      <w:marRight w:val="0"/>
      <w:marTop w:val="0"/>
      <w:marBottom w:val="0"/>
      <w:divBdr>
        <w:top w:val="none" w:sz="0" w:space="0" w:color="auto"/>
        <w:left w:val="none" w:sz="0" w:space="0" w:color="auto"/>
        <w:bottom w:val="none" w:sz="0" w:space="0" w:color="auto"/>
        <w:right w:val="none" w:sz="0" w:space="0" w:color="auto"/>
      </w:divBdr>
    </w:div>
    <w:div w:id="1388525946">
      <w:bodyDiv w:val="1"/>
      <w:marLeft w:val="0"/>
      <w:marRight w:val="0"/>
      <w:marTop w:val="0"/>
      <w:marBottom w:val="0"/>
      <w:divBdr>
        <w:top w:val="none" w:sz="0" w:space="0" w:color="auto"/>
        <w:left w:val="none" w:sz="0" w:space="0" w:color="auto"/>
        <w:bottom w:val="none" w:sz="0" w:space="0" w:color="auto"/>
        <w:right w:val="none" w:sz="0" w:space="0" w:color="auto"/>
      </w:divBdr>
    </w:div>
    <w:div w:id="1392851147">
      <w:bodyDiv w:val="1"/>
      <w:marLeft w:val="0"/>
      <w:marRight w:val="0"/>
      <w:marTop w:val="0"/>
      <w:marBottom w:val="0"/>
      <w:divBdr>
        <w:top w:val="none" w:sz="0" w:space="0" w:color="auto"/>
        <w:left w:val="none" w:sz="0" w:space="0" w:color="auto"/>
        <w:bottom w:val="none" w:sz="0" w:space="0" w:color="auto"/>
        <w:right w:val="none" w:sz="0" w:space="0" w:color="auto"/>
      </w:divBdr>
    </w:div>
    <w:div w:id="1396464868">
      <w:bodyDiv w:val="1"/>
      <w:marLeft w:val="0"/>
      <w:marRight w:val="0"/>
      <w:marTop w:val="0"/>
      <w:marBottom w:val="0"/>
      <w:divBdr>
        <w:top w:val="none" w:sz="0" w:space="0" w:color="auto"/>
        <w:left w:val="none" w:sz="0" w:space="0" w:color="auto"/>
        <w:bottom w:val="none" w:sz="0" w:space="0" w:color="auto"/>
        <w:right w:val="none" w:sz="0" w:space="0" w:color="auto"/>
      </w:divBdr>
    </w:div>
    <w:div w:id="1401447095">
      <w:bodyDiv w:val="1"/>
      <w:marLeft w:val="0"/>
      <w:marRight w:val="0"/>
      <w:marTop w:val="0"/>
      <w:marBottom w:val="0"/>
      <w:divBdr>
        <w:top w:val="none" w:sz="0" w:space="0" w:color="auto"/>
        <w:left w:val="none" w:sz="0" w:space="0" w:color="auto"/>
        <w:bottom w:val="none" w:sz="0" w:space="0" w:color="auto"/>
        <w:right w:val="none" w:sz="0" w:space="0" w:color="auto"/>
      </w:divBdr>
    </w:div>
    <w:div w:id="1421222114">
      <w:bodyDiv w:val="1"/>
      <w:marLeft w:val="0"/>
      <w:marRight w:val="0"/>
      <w:marTop w:val="0"/>
      <w:marBottom w:val="0"/>
      <w:divBdr>
        <w:top w:val="none" w:sz="0" w:space="0" w:color="auto"/>
        <w:left w:val="none" w:sz="0" w:space="0" w:color="auto"/>
        <w:bottom w:val="none" w:sz="0" w:space="0" w:color="auto"/>
        <w:right w:val="none" w:sz="0" w:space="0" w:color="auto"/>
      </w:divBdr>
    </w:div>
    <w:div w:id="1424304687">
      <w:bodyDiv w:val="1"/>
      <w:marLeft w:val="0"/>
      <w:marRight w:val="0"/>
      <w:marTop w:val="0"/>
      <w:marBottom w:val="0"/>
      <w:divBdr>
        <w:top w:val="none" w:sz="0" w:space="0" w:color="auto"/>
        <w:left w:val="none" w:sz="0" w:space="0" w:color="auto"/>
        <w:bottom w:val="none" w:sz="0" w:space="0" w:color="auto"/>
        <w:right w:val="none" w:sz="0" w:space="0" w:color="auto"/>
      </w:divBdr>
    </w:div>
    <w:div w:id="1424492250">
      <w:bodyDiv w:val="1"/>
      <w:marLeft w:val="0"/>
      <w:marRight w:val="0"/>
      <w:marTop w:val="0"/>
      <w:marBottom w:val="0"/>
      <w:divBdr>
        <w:top w:val="none" w:sz="0" w:space="0" w:color="auto"/>
        <w:left w:val="none" w:sz="0" w:space="0" w:color="auto"/>
        <w:bottom w:val="none" w:sz="0" w:space="0" w:color="auto"/>
        <w:right w:val="none" w:sz="0" w:space="0" w:color="auto"/>
      </w:divBdr>
    </w:div>
    <w:div w:id="1427993025">
      <w:bodyDiv w:val="1"/>
      <w:marLeft w:val="0"/>
      <w:marRight w:val="0"/>
      <w:marTop w:val="0"/>
      <w:marBottom w:val="0"/>
      <w:divBdr>
        <w:top w:val="none" w:sz="0" w:space="0" w:color="auto"/>
        <w:left w:val="none" w:sz="0" w:space="0" w:color="auto"/>
        <w:bottom w:val="none" w:sz="0" w:space="0" w:color="auto"/>
        <w:right w:val="none" w:sz="0" w:space="0" w:color="auto"/>
      </w:divBdr>
    </w:div>
    <w:div w:id="1432433259">
      <w:bodyDiv w:val="1"/>
      <w:marLeft w:val="0"/>
      <w:marRight w:val="0"/>
      <w:marTop w:val="0"/>
      <w:marBottom w:val="0"/>
      <w:divBdr>
        <w:top w:val="none" w:sz="0" w:space="0" w:color="auto"/>
        <w:left w:val="none" w:sz="0" w:space="0" w:color="auto"/>
        <w:bottom w:val="none" w:sz="0" w:space="0" w:color="auto"/>
        <w:right w:val="none" w:sz="0" w:space="0" w:color="auto"/>
      </w:divBdr>
    </w:div>
    <w:div w:id="1433085417">
      <w:bodyDiv w:val="1"/>
      <w:marLeft w:val="0"/>
      <w:marRight w:val="0"/>
      <w:marTop w:val="0"/>
      <w:marBottom w:val="0"/>
      <w:divBdr>
        <w:top w:val="none" w:sz="0" w:space="0" w:color="auto"/>
        <w:left w:val="none" w:sz="0" w:space="0" w:color="auto"/>
        <w:bottom w:val="none" w:sz="0" w:space="0" w:color="auto"/>
        <w:right w:val="none" w:sz="0" w:space="0" w:color="auto"/>
      </w:divBdr>
    </w:div>
    <w:div w:id="1436360518">
      <w:bodyDiv w:val="1"/>
      <w:marLeft w:val="0"/>
      <w:marRight w:val="0"/>
      <w:marTop w:val="0"/>
      <w:marBottom w:val="0"/>
      <w:divBdr>
        <w:top w:val="none" w:sz="0" w:space="0" w:color="auto"/>
        <w:left w:val="none" w:sz="0" w:space="0" w:color="auto"/>
        <w:bottom w:val="none" w:sz="0" w:space="0" w:color="auto"/>
        <w:right w:val="none" w:sz="0" w:space="0" w:color="auto"/>
      </w:divBdr>
    </w:div>
    <w:div w:id="1440030649">
      <w:bodyDiv w:val="1"/>
      <w:marLeft w:val="0"/>
      <w:marRight w:val="0"/>
      <w:marTop w:val="0"/>
      <w:marBottom w:val="0"/>
      <w:divBdr>
        <w:top w:val="none" w:sz="0" w:space="0" w:color="auto"/>
        <w:left w:val="none" w:sz="0" w:space="0" w:color="auto"/>
        <w:bottom w:val="none" w:sz="0" w:space="0" w:color="auto"/>
        <w:right w:val="none" w:sz="0" w:space="0" w:color="auto"/>
      </w:divBdr>
    </w:div>
    <w:div w:id="1445543373">
      <w:bodyDiv w:val="1"/>
      <w:marLeft w:val="0"/>
      <w:marRight w:val="0"/>
      <w:marTop w:val="0"/>
      <w:marBottom w:val="0"/>
      <w:divBdr>
        <w:top w:val="none" w:sz="0" w:space="0" w:color="auto"/>
        <w:left w:val="none" w:sz="0" w:space="0" w:color="auto"/>
        <w:bottom w:val="none" w:sz="0" w:space="0" w:color="auto"/>
        <w:right w:val="none" w:sz="0" w:space="0" w:color="auto"/>
      </w:divBdr>
    </w:div>
    <w:div w:id="1445616037">
      <w:bodyDiv w:val="1"/>
      <w:marLeft w:val="0"/>
      <w:marRight w:val="0"/>
      <w:marTop w:val="0"/>
      <w:marBottom w:val="0"/>
      <w:divBdr>
        <w:top w:val="none" w:sz="0" w:space="0" w:color="auto"/>
        <w:left w:val="none" w:sz="0" w:space="0" w:color="auto"/>
        <w:bottom w:val="none" w:sz="0" w:space="0" w:color="auto"/>
        <w:right w:val="none" w:sz="0" w:space="0" w:color="auto"/>
      </w:divBdr>
    </w:div>
    <w:div w:id="1446927335">
      <w:bodyDiv w:val="1"/>
      <w:marLeft w:val="0"/>
      <w:marRight w:val="0"/>
      <w:marTop w:val="0"/>
      <w:marBottom w:val="0"/>
      <w:divBdr>
        <w:top w:val="none" w:sz="0" w:space="0" w:color="auto"/>
        <w:left w:val="none" w:sz="0" w:space="0" w:color="auto"/>
        <w:bottom w:val="none" w:sz="0" w:space="0" w:color="auto"/>
        <w:right w:val="none" w:sz="0" w:space="0" w:color="auto"/>
      </w:divBdr>
    </w:div>
    <w:div w:id="1449549012">
      <w:bodyDiv w:val="1"/>
      <w:marLeft w:val="0"/>
      <w:marRight w:val="0"/>
      <w:marTop w:val="0"/>
      <w:marBottom w:val="0"/>
      <w:divBdr>
        <w:top w:val="none" w:sz="0" w:space="0" w:color="auto"/>
        <w:left w:val="none" w:sz="0" w:space="0" w:color="auto"/>
        <w:bottom w:val="none" w:sz="0" w:space="0" w:color="auto"/>
        <w:right w:val="none" w:sz="0" w:space="0" w:color="auto"/>
      </w:divBdr>
    </w:div>
    <w:div w:id="1454910442">
      <w:bodyDiv w:val="1"/>
      <w:marLeft w:val="0"/>
      <w:marRight w:val="0"/>
      <w:marTop w:val="0"/>
      <w:marBottom w:val="0"/>
      <w:divBdr>
        <w:top w:val="none" w:sz="0" w:space="0" w:color="auto"/>
        <w:left w:val="none" w:sz="0" w:space="0" w:color="auto"/>
        <w:bottom w:val="none" w:sz="0" w:space="0" w:color="auto"/>
        <w:right w:val="none" w:sz="0" w:space="0" w:color="auto"/>
      </w:divBdr>
    </w:div>
    <w:div w:id="1457988058">
      <w:bodyDiv w:val="1"/>
      <w:marLeft w:val="0"/>
      <w:marRight w:val="0"/>
      <w:marTop w:val="0"/>
      <w:marBottom w:val="0"/>
      <w:divBdr>
        <w:top w:val="none" w:sz="0" w:space="0" w:color="auto"/>
        <w:left w:val="none" w:sz="0" w:space="0" w:color="auto"/>
        <w:bottom w:val="none" w:sz="0" w:space="0" w:color="auto"/>
        <w:right w:val="none" w:sz="0" w:space="0" w:color="auto"/>
      </w:divBdr>
    </w:div>
    <w:div w:id="1477839111">
      <w:bodyDiv w:val="1"/>
      <w:marLeft w:val="0"/>
      <w:marRight w:val="0"/>
      <w:marTop w:val="0"/>
      <w:marBottom w:val="0"/>
      <w:divBdr>
        <w:top w:val="none" w:sz="0" w:space="0" w:color="auto"/>
        <w:left w:val="none" w:sz="0" w:space="0" w:color="auto"/>
        <w:bottom w:val="none" w:sz="0" w:space="0" w:color="auto"/>
        <w:right w:val="none" w:sz="0" w:space="0" w:color="auto"/>
      </w:divBdr>
    </w:div>
    <w:div w:id="1497645713">
      <w:bodyDiv w:val="1"/>
      <w:marLeft w:val="0"/>
      <w:marRight w:val="0"/>
      <w:marTop w:val="0"/>
      <w:marBottom w:val="0"/>
      <w:divBdr>
        <w:top w:val="none" w:sz="0" w:space="0" w:color="auto"/>
        <w:left w:val="none" w:sz="0" w:space="0" w:color="auto"/>
        <w:bottom w:val="none" w:sz="0" w:space="0" w:color="auto"/>
        <w:right w:val="none" w:sz="0" w:space="0" w:color="auto"/>
      </w:divBdr>
    </w:div>
    <w:div w:id="1518159685">
      <w:bodyDiv w:val="1"/>
      <w:marLeft w:val="0"/>
      <w:marRight w:val="0"/>
      <w:marTop w:val="0"/>
      <w:marBottom w:val="0"/>
      <w:divBdr>
        <w:top w:val="none" w:sz="0" w:space="0" w:color="auto"/>
        <w:left w:val="none" w:sz="0" w:space="0" w:color="auto"/>
        <w:bottom w:val="none" w:sz="0" w:space="0" w:color="auto"/>
        <w:right w:val="none" w:sz="0" w:space="0" w:color="auto"/>
      </w:divBdr>
    </w:div>
    <w:div w:id="1518884535">
      <w:bodyDiv w:val="1"/>
      <w:marLeft w:val="0"/>
      <w:marRight w:val="0"/>
      <w:marTop w:val="0"/>
      <w:marBottom w:val="0"/>
      <w:divBdr>
        <w:top w:val="none" w:sz="0" w:space="0" w:color="auto"/>
        <w:left w:val="none" w:sz="0" w:space="0" w:color="auto"/>
        <w:bottom w:val="none" w:sz="0" w:space="0" w:color="auto"/>
        <w:right w:val="none" w:sz="0" w:space="0" w:color="auto"/>
      </w:divBdr>
    </w:div>
    <w:div w:id="1519811020">
      <w:bodyDiv w:val="1"/>
      <w:marLeft w:val="0"/>
      <w:marRight w:val="0"/>
      <w:marTop w:val="0"/>
      <w:marBottom w:val="0"/>
      <w:divBdr>
        <w:top w:val="none" w:sz="0" w:space="0" w:color="auto"/>
        <w:left w:val="none" w:sz="0" w:space="0" w:color="auto"/>
        <w:bottom w:val="none" w:sz="0" w:space="0" w:color="auto"/>
        <w:right w:val="none" w:sz="0" w:space="0" w:color="auto"/>
      </w:divBdr>
    </w:div>
    <w:div w:id="1524978824">
      <w:bodyDiv w:val="1"/>
      <w:marLeft w:val="0"/>
      <w:marRight w:val="0"/>
      <w:marTop w:val="0"/>
      <w:marBottom w:val="0"/>
      <w:divBdr>
        <w:top w:val="none" w:sz="0" w:space="0" w:color="auto"/>
        <w:left w:val="none" w:sz="0" w:space="0" w:color="auto"/>
        <w:bottom w:val="none" w:sz="0" w:space="0" w:color="auto"/>
        <w:right w:val="none" w:sz="0" w:space="0" w:color="auto"/>
      </w:divBdr>
    </w:div>
    <w:div w:id="1526751576">
      <w:bodyDiv w:val="1"/>
      <w:marLeft w:val="0"/>
      <w:marRight w:val="0"/>
      <w:marTop w:val="0"/>
      <w:marBottom w:val="0"/>
      <w:divBdr>
        <w:top w:val="none" w:sz="0" w:space="0" w:color="auto"/>
        <w:left w:val="none" w:sz="0" w:space="0" w:color="auto"/>
        <w:bottom w:val="none" w:sz="0" w:space="0" w:color="auto"/>
        <w:right w:val="none" w:sz="0" w:space="0" w:color="auto"/>
      </w:divBdr>
    </w:div>
    <w:div w:id="1527675673">
      <w:bodyDiv w:val="1"/>
      <w:marLeft w:val="0"/>
      <w:marRight w:val="0"/>
      <w:marTop w:val="0"/>
      <w:marBottom w:val="0"/>
      <w:divBdr>
        <w:top w:val="none" w:sz="0" w:space="0" w:color="auto"/>
        <w:left w:val="none" w:sz="0" w:space="0" w:color="auto"/>
        <w:bottom w:val="none" w:sz="0" w:space="0" w:color="auto"/>
        <w:right w:val="none" w:sz="0" w:space="0" w:color="auto"/>
      </w:divBdr>
    </w:div>
    <w:div w:id="1528904264">
      <w:bodyDiv w:val="1"/>
      <w:marLeft w:val="0"/>
      <w:marRight w:val="0"/>
      <w:marTop w:val="0"/>
      <w:marBottom w:val="0"/>
      <w:divBdr>
        <w:top w:val="none" w:sz="0" w:space="0" w:color="auto"/>
        <w:left w:val="none" w:sz="0" w:space="0" w:color="auto"/>
        <w:bottom w:val="none" w:sz="0" w:space="0" w:color="auto"/>
        <w:right w:val="none" w:sz="0" w:space="0" w:color="auto"/>
      </w:divBdr>
    </w:div>
    <w:div w:id="1529413956">
      <w:bodyDiv w:val="1"/>
      <w:marLeft w:val="0"/>
      <w:marRight w:val="0"/>
      <w:marTop w:val="0"/>
      <w:marBottom w:val="0"/>
      <w:divBdr>
        <w:top w:val="none" w:sz="0" w:space="0" w:color="auto"/>
        <w:left w:val="none" w:sz="0" w:space="0" w:color="auto"/>
        <w:bottom w:val="none" w:sz="0" w:space="0" w:color="auto"/>
        <w:right w:val="none" w:sz="0" w:space="0" w:color="auto"/>
      </w:divBdr>
    </w:div>
    <w:div w:id="1529873278">
      <w:bodyDiv w:val="1"/>
      <w:marLeft w:val="0"/>
      <w:marRight w:val="0"/>
      <w:marTop w:val="0"/>
      <w:marBottom w:val="0"/>
      <w:divBdr>
        <w:top w:val="none" w:sz="0" w:space="0" w:color="auto"/>
        <w:left w:val="none" w:sz="0" w:space="0" w:color="auto"/>
        <w:bottom w:val="none" w:sz="0" w:space="0" w:color="auto"/>
        <w:right w:val="none" w:sz="0" w:space="0" w:color="auto"/>
      </w:divBdr>
    </w:div>
    <w:div w:id="1541552797">
      <w:bodyDiv w:val="1"/>
      <w:marLeft w:val="0"/>
      <w:marRight w:val="0"/>
      <w:marTop w:val="0"/>
      <w:marBottom w:val="0"/>
      <w:divBdr>
        <w:top w:val="none" w:sz="0" w:space="0" w:color="auto"/>
        <w:left w:val="none" w:sz="0" w:space="0" w:color="auto"/>
        <w:bottom w:val="none" w:sz="0" w:space="0" w:color="auto"/>
        <w:right w:val="none" w:sz="0" w:space="0" w:color="auto"/>
      </w:divBdr>
    </w:div>
    <w:div w:id="1542666813">
      <w:bodyDiv w:val="1"/>
      <w:marLeft w:val="0"/>
      <w:marRight w:val="0"/>
      <w:marTop w:val="0"/>
      <w:marBottom w:val="0"/>
      <w:divBdr>
        <w:top w:val="none" w:sz="0" w:space="0" w:color="auto"/>
        <w:left w:val="none" w:sz="0" w:space="0" w:color="auto"/>
        <w:bottom w:val="none" w:sz="0" w:space="0" w:color="auto"/>
        <w:right w:val="none" w:sz="0" w:space="0" w:color="auto"/>
      </w:divBdr>
    </w:div>
    <w:div w:id="1543983072">
      <w:bodyDiv w:val="1"/>
      <w:marLeft w:val="0"/>
      <w:marRight w:val="0"/>
      <w:marTop w:val="0"/>
      <w:marBottom w:val="0"/>
      <w:divBdr>
        <w:top w:val="none" w:sz="0" w:space="0" w:color="auto"/>
        <w:left w:val="none" w:sz="0" w:space="0" w:color="auto"/>
        <w:bottom w:val="none" w:sz="0" w:space="0" w:color="auto"/>
        <w:right w:val="none" w:sz="0" w:space="0" w:color="auto"/>
      </w:divBdr>
    </w:div>
    <w:div w:id="1544321401">
      <w:bodyDiv w:val="1"/>
      <w:marLeft w:val="0"/>
      <w:marRight w:val="0"/>
      <w:marTop w:val="0"/>
      <w:marBottom w:val="0"/>
      <w:divBdr>
        <w:top w:val="none" w:sz="0" w:space="0" w:color="auto"/>
        <w:left w:val="none" w:sz="0" w:space="0" w:color="auto"/>
        <w:bottom w:val="none" w:sz="0" w:space="0" w:color="auto"/>
        <w:right w:val="none" w:sz="0" w:space="0" w:color="auto"/>
      </w:divBdr>
    </w:div>
    <w:div w:id="1544369326">
      <w:bodyDiv w:val="1"/>
      <w:marLeft w:val="0"/>
      <w:marRight w:val="0"/>
      <w:marTop w:val="0"/>
      <w:marBottom w:val="0"/>
      <w:divBdr>
        <w:top w:val="none" w:sz="0" w:space="0" w:color="auto"/>
        <w:left w:val="none" w:sz="0" w:space="0" w:color="auto"/>
        <w:bottom w:val="none" w:sz="0" w:space="0" w:color="auto"/>
        <w:right w:val="none" w:sz="0" w:space="0" w:color="auto"/>
      </w:divBdr>
    </w:div>
    <w:div w:id="1544756271">
      <w:bodyDiv w:val="1"/>
      <w:marLeft w:val="0"/>
      <w:marRight w:val="0"/>
      <w:marTop w:val="0"/>
      <w:marBottom w:val="0"/>
      <w:divBdr>
        <w:top w:val="none" w:sz="0" w:space="0" w:color="auto"/>
        <w:left w:val="none" w:sz="0" w:space="0" w:color="auto"/>
        <w:bottom w:val="none" w:sz="0" w:space="0" w:color="auto"/>
        <w:right w:val="none" w:sz="0" w:space="0" w:color="auto"/>
      </w:divBdr>
    </w:div>
    <w:div w:id="1546139333">
      <w:bodyDiv w:val="1"/>
      <w:marLeft w:val="0"/>
      <w:marRight w:val="0"/>
      <w:marTop w:val="0"/>
      <w:marBottom w:val="0"/>
      <w:divBdr>
        <w:top w:val="none" w:sz="0" w:space="0" w:color="auto"/>
        <w:left w:val="none" w:sz="0" w:space="0" w:color="auto"/>
        <w:bottom w:val="none" w:sz="0" w:space="0" w:color="auto"/>
        <w:right w:val="none" w:sz="0" w:space="0" w:color="auto"/>
      </w:divBdr>
    </w:div>
    <w:div w:id="1546983163">
      <w:bodyDiv w:val="1"/>
      <w:marLeft w:val="0"/>
      <w:marRight w:val="0"/>
      <w:marTop w:val="0"/>
      <w:marBottom w:val="0"/>
      <w:divBdr>
        <w:top w:val="none" w:sz="0" w:space="0" w:color="auto"/>
        <w:left w:val="none" w:sz="0" w:space="0" w:color="auto"/>
        <w:bottom w:val="none" w:sz="0" w:space="0" w:color="auto"/>
        <w:right w:val="none" w:sz="0" w:space="0" w:color="auto"/>
      </w:divBdr>
    </w:div>
    <w:div w:id="1552880028">
      <w:bodyDiv w:val="1"/>
      <w:marLeft w:val="0"/>
      <w:marRight w:val="0"/>
      <w:marTop w:val="0"/>
      <w:marBottom w:val="0"/>
      <w:divBdr>
        <w:top w:val="none" w:sz="0" w:space="0" w:color="auto"/>
        <w:left w:val="none" w:sz="0" w:space="0" w:color="auto"/>
        <w:bottom w:val="none" w:sz="0" w:space="0" w:color="auto"/>
        <w:right w:val="none" w:sz="0" w:space="0" w:color="auto"/>
      </w:divBdr>
    </w:div>
    <w:div w:id="1556090153">
      <w:bodyDiv w:val="1"/>
      <w:marLeft w:val="0"/>
      <w:marRight w:val="0"/>
      <w:marTop w:val="0"/>
      <w:marBottom w:val="0"/>
      <w:divBdr>
        <w:top w:val="none" w:sz="0" w:space="0" w:color="auto"/>
        <w:left w:val="none" w:sz="0" w:space="0" w:color="auto"/>
        <w:bottom w:val="none" w:sz="0" w:space="0" w:color="auto"/>
        <w:right w:val="none" w:sz="0" w:space="0" w:color="auto"/>
      </w:divBdr>
    </w:div>
    <w:div w:id="1563054650">
      <w:bodyDiv w:val="1"/>
      <w:marLeft w:val="0"/>
      <w:marRight w:val="0"/>
      <w:marTop w:val="0"/>
      <w:marBottom w:val="0"/>
      <w:divBdr>
        <w:top w:val="none" w:sz="0" w:space="0" w:color="auto"/>
        <w:left w:val="none" w:sz="0" w:space="0" w:color="auto"/>
        <w:bottom w:val="none" w:sz="0" w:space="0" w:color="auto"/>
        <w:right w:val="none" w:sz="0" w:space="0" w:color="auto"/>
      </w:divBdr>
    </w:div>
    <w:div w:id="1572429478">
      <w:bodyDiv w:val="1"/>
      <w:marLeft w:val="0"/>
      <w:marRight w:val="0"/>
      <w:marTop w:val="0"/>
      <w:marBottom w:val="0"/>
      <w:divBdr>
        <w:top w:val="none" w:sz="0" w:space="0" w:color="auto"/>
        <w:left w:val="none" w:sz="0" w:space="0" w:color="auto"/>
        <w:bottom w:val="none" w:sz="0" w:space="0" w:color="auto"/>
        <w:right w:val="none" w:sz="0" w:space="0" w:color="auto"/>
      </w:divBdr>
    </w:div>
    <w:div w:id="1576741146">
      <w:bodyDiv w:val="1"/>
      <w:marLeft w:val="0"/>
      <w:marRight w:val="0"/>
      <w:marTop w:val="0"/>
      <w:marBottom w:val="0"/>
      <w:divBdr>
        <w:top w:val="none" w:sz="0" w:space="0" w:color="auto"/>
        <w:left w:val="none" w:sz="0" w:space="0" w:color="auto"/>
        <w:bottom w:val="none" w:sz="0" w:space="0" w:color="auto"/>
        <w:right w:val="none" w:sz="0" w:space="0" w:color="auto"/>
      </w:divBdr>
    </w:div>
    <w:div w:id="1586037369">
      <w:bodyDiv w:val="1"/>
      <w:marLeft w:val="0"/>
      <w:marRight w:val="0"/>
      <w:marTop w:val="0"/>
      <w:marBottom w:val="0"/>
      <w:divBdr>
        <w:top w:val="none" w:sz="0" w:space="0" w:color="auto"/>
        <w:left w:val="none" w:sz="0" w:space="0" w:color="auto"/>
        <w:bottom w:val="none" w:sz="0" w:space="0" w:color="auto"/>
        <w:right w:val="none" w:sz="0" w:space="0" w:color="auto"/>
      </w:divBdr>
    </w:div>
    <w:div w:id="1591616966">
      <w:bodyDiv w:val="1"/>
      <w:marLeft w:val="0"/>
      <w:marRight w:val="0"/>
      <w:marTop w:val="0"/>
      <w:marBottom w:val="0"/>
      <w:divBdr>
        <w:top w:val="none" w:sz="0" w:space="0" w:color="auto"/>
        <w:left w:val="none" w:sz="0" w:space="0" w:color="auto"/>
        <w:bottom w:val="none" w:sz="0" w:space="0" w:color="auto"/>
        <w:right w:val="none" w:sz="0" w:space="0" w:color="auto"/>
      </w:divBdr>
    </w:div>
    <w:div w:id="1596285365">
      <w:bodyDiv w:val="1"/>
      <w:marLeft w:val="0"/>
      <w:marRight w:val="0"/>
      <w:marTop w:val="0"/>
      <w:marBottom w:val="0"/>
      <w:divBdr>
        <w:top w:val="none" w:sz="0" w:space="0" w:color="auto"/>
        <w:left w:val="none" w:sz="0" w:space="0" w:color="auto"/>
        <w:bottom w:val="none" w:sz="0" w:space="0" w:color="auto"/>
        <w:right w:val="none" w:sz="0" w:space="0" w:color="auto"/>
      </w:divBdr>
    </w:div>
    <w:div w:id="1596981338">
      <w:bodyDiv w:val="1"/>
      <w:marLeft w:val="0"/>
      <w:marRight w:val="0"/>
      <w:marTop w:val="0"/>
      <w:marBottom w:val="0"/>
      <w:divBdr>
        <w:top w:val="none" w:sz="0" w:space="0" w:color="auto"/>
        <w:left w:val="none" w:sz="0" w:space="0" w:color="auto"/>
        <w:bottom w:val="none" w:sz="0" w:space="0" w:color="auto"/>
        <w:right w:val="none" w:sz="0" w:space="0" w:color="auto"/>
      </w:divBdr>
    </w:div>
    <w:div w:id="1598175885">
      <w:bodyDiv w:val="1"/>
      <w:marLeft w:val="0"/>
      <w:marRight w:val="0"/>
      <w:marTop w:val="0"/>
      <w:marBottom w:val="0"/>
      <w:divBdr>
        <w:top w:val="none" w:sz="0" w:space="0" w:color="auto"/>
        <w:left w:val="none" w:sz="0" w:space="0" w:color="auto"/>
        <w:bottom w:val="none" w:sz="0" w:space="0" w:color="auto"/>
        <w:right w:val="none" w:sz="0" w:space="0" w:color="auto"/>
      </w:divBdr>
    </w:div>
    <w:div w:id="1598638452">
      <w:bodyDiv w:val="1"/>
      <w:marLeft w:val="0"/>
      <w:marRight w:val="0"/>
      <w:marTop w:val="0"/>
      <w:marBottom w:val="0"/>
      <w:divBdr>
        <w:top w:val="none" w:sz="0" w:space="0" w:color="auto"/>
        <w:left w:val="none" w:sz="0" w:space="0" w:color="auto"/>
        <w:bottom w:val="none" w:sz="0" w:space="0" w:color="auto"/>
        <w:right w:val="none" w:sz="0" w:space="0" w:color="auto"/>
      </w:divBdr>
    </w:div>
    <w:div w:id="1600940941">
      <w:bodyDiv w:val="1"/>
      <w:marLeft w:val="0"/>
      <w:marRight w:val="0"/>
      <w:marTop w:val="0"/>
      <w:marBottom w:val="0"/>
      <w:divBdr>
        <w:top w:val="none" w:sz="0" w:space="0" w:color="auto"/>
        <w:left w:val="none" w:sz="0" w:space="0" w:color="auto"/>
        <w:bottom w:val="none" w:sz="0" w:space="0" w:color="auto"/>
        <w:right w:val="none" w:sz="0" w:space="0" w:color="auto"/>
      </w:divBdr>
    </w:div>
    <w:div w:id="1602834815">
      <w:bodyDiv w:val="1"/>
      <w:marLeft w:val="0"/>
      <w:marRight w:val="0"/>
      <w:marTop w:val="0"/>
      <w:marBottom w:val="0"/>
      <w:divBdr>
        <w:top w:val="none" w:sz="0" w:space="0" w:color="auto"/>
        <w:left w:val="none" w:sz="0" w:space="0" w:color="auto"/>
        <w:bottom w:val="none" w:sz="0" w:space="0" w:color="auto"/>
        <w:right w:val="none" w:sz="0" w:space="0" w:color="auto"/>
      </w:divBdr>
    </w:div>
    <w:div w:id="1611164660">
      <w:bodyDiv w:val="1"/>
      <w:marLeft w:val="0"/>
      <w:marRight w:val="0"/>
      <w:marTop w:val="0"/>
      <w:marBottom w:val="0"/>
      <w:divBdr>
        <w:top w:val="none" w:sz="0" w:space="0" w:color="auto"/>
        <w:left w:val="none" w:sz="0" w:space="0" w:color="auto"/>
        <w:bottom w:val="none" w:sz="0" w:space="0" w:color="auto"/>
        <w:right w:val="none" w:sz="0" w:space="0" w:color="auto"/>
      </w:divBdr>
    </w:div>
    <w:div w:id="1620993628">
      <w:bodyDiv w:val="1"/>
      <w:marLeft w:val="0"/>
      <w:marRight w:val="0"/>
      <w:marTop w:val="0"/>
      <w:marBottom w:val="0"/>
      <w:divBdr>
        <w:top w:val="none" w:sz="0" w:space="0" w:color="auto"/>
        <w:left w:val="none" w:sz="0" w:space="0" w:color="auto"/>
        <w:bottom w:val="none" w:sz="0" w:space="0" w:color="auto"/>
        <w:right w:val="none" w:sz="0" w:space="0" w:color="auto"/>
      </w:divBdr>
    </w:div>
    <w:div w:id="1634752272">
      <w:bodyDiv w:val="1"/>
      <w:marLeft w:val="0"/>
      <w:marRight w:val="0"/>
      <w:marTop w:val="0"/>
      <w:marBottom w:val="0"/>
      <w:divBdr>
        <w:top w:val="none" w:sz="0" w:space="0" w:color="auto"/>
        <w:left w:val="none" w:sz="0" w:space="0" w:color="auto"/>
        <w:bottom w:val="none" w:sz="0" w:space="0" w:color="auto"/>
        <w:right w:val="none" w:sz="0" w:space="0" w:color="auto"/>
      </w:divBdr>
    </w:div>
    <w:div w:id="1635256180">
      <w:bodyDiv w:val="1"/>
      <w:marLeft w:val="0"/>
      <w:marRight w:val="0"/>
      <w:marTop w:val="0"/>
      <w:marBottom w:val="0"/>
      <w:divBdr>
        <w:top w:val="none" w:sz="0" w:space="0" w:color="auto"/>
        <w:left w:val="none" w:sz="0" w:space="0" w:color="auto"/>
        <w:bottom w:val="none" w:sz="0" w:space="0" w:color="auto"/>
        <w:right w:val="none" w:sz="0" w:space="0" w:color="auto"/>
      </w:divBdr>
    </w:div>
    <w:div w:id="1637300636">
      <w:bodyDiv w:val="1"/>
      <w:marLeft w:val="0"/>
      <w:marRight w:val="0"/>
      <w:marTop w:val="0"/>
      <w:marBottom w:val="0"/>
      <w:divBdr>
        <w:top w:val="none" w:sz="0" w:space="0" w:color="auto"/>
        <w:left w:val="none" w:sz="0" w:space="0" w:color="auto"/>
        <w:bottom w:val="none" w:sz="0" w:space="0" w:color="auto"/>
        <w:right w:val="none" w:sz="0" w:space="0" w:color="auto"/>
      </w:divBdr>
    </w:div>
    <w:div w:id="1640307731">
      <w:bodyDiv w:val="1"/>
      <w:marLeft w:val="0"/>
      <w:marRight w:val="0"/>
      <w:marTop w:val="0"/>
      <w:marBottom w:val="0"/>
      <w:divBdr>
        <w:top w:val="none" w:sz="0" w:space="0" w:color="auto"/>
        <w:left w:val="none" w:sz="0" w:space="0" w:color="auto"/>
        <w:bottom w:val="none" w:sz="0" w:space="0" w:color="auto"/>
        <w:right w:val="none" w:sz="0" w:space="0" w:color="auto"/>
      </w:divBdr>
    </w:div>
    <w:div w:id="1645619025">
      <w:bodyDiv w:val="1"/>
      <w:marLeft w:val="0"/>
      <w:marRight w:val="0"/>
      <w:marTop w:val="0"/>
      <w:marBottom w:val="0"/>
      <w:divBdr>
        <w:top w:val="none" w:sz="0" w:space="0" w:color="auto"/>
        <w:left w:val="none" w:sz="0" w:space="0" w:color="auto"/>
        <w:bottom w:val="none" w:sz="0" w:space="0" w:color="auto"/>
        <w:right w:val="none" w:sz="0" w:space="0" w:color="auto"/>
      </w:divBdr>
    </w:div>
    <w:div w:id="1680699731">
      <w:bodyDiv w:val="1"/>
      <w:marLeft w:val="0"/>
      <w:marRight w:val="0"/>
      <w:marTop w:val="0"/>
      <w:marBottom w:val="0"/>
      <w:divBdr>
        <w:top w:val="none" w:sz="0" w:space="0" w:color="auto"/>
        <w:left w:val="none" w:sz="0" w:space="0" w:color="auto"/>
        <w:bottom w:val="none" w:sz="0" w:space="0" w:color="auto"/>
        <w:right w:val="none" w:sz="0" w:space="0" w:color="auto"/>
      </w:divBdr>
    </w:div>
    <w:div w:id="1685590280">
      <w:bodyDiv w:val="1"/>
      <w:marLeft w:val="0"/>
      <w:marRight w:val="0"/>
      <w:marTop w:val="0"/>
      <w:marBottom w:val="0"/>
      <w:divBdr>
        <w:top w:val="none" w:sz="0" w:space="0" w:color="auto"/>
        <w:left w:val="none" w:sz="0" w:space="0" w:color="auto"/>
        <w:bottom w:val="none" w:sz="0" w:space="0" w:color="auto"/>
        <w:right w:val="none" w:sz="0" w:space="0" w:color="auto"/>
      </w:divBdr>
    </w:div>
    <w:div w:id="1703626636">
      <w:bodyDiv w:val="1"/>
      <w:marLeft w:val="0"/>
      <w:marRight w:val="0"/>
      <w:marTop w:val="0"/>
      <w:marBottom w:val="0"/>
      <w:divBdr>
        <w:top w:val="none" w:sz="0" w:space="0" w:color="auto"/>
        <w:left w:val="none" w:sz="0" w:space="0" w:color="auto"/>
        <w:bottom w:val="none" w:sz="0" w:space="0" w:color="auto"/>
        <w:right w:val="none" w:sz="0" w:space="0" w:color="auto"/>
      </w:divBdr>
    </w:div>
    <w:div w:id="1717507021">
      <w:bodyDiv w:val="1"/>
      <w:marLeft w:val="0"/>
      <w:marRight w:val="0"/>
      <w:marTop w:val="0"/>
      <w:marBottom w:val="0"/>
      <w:divBdr>
        <w:top w:val="none" w:sz="0" w:space="0" w:color="auto"/>
        <w:left w:val="none" w:sz="0" w:space="0" w:color="auto"/>
        <w:bottom w:val="none" w:sz="0" w:space="0" w:color="auto"/>
        <w:right w:val="none" w:sz="0" w:space="0" w:color="auto"/>
      </w:divBdr>
    </w:div>
    <w:div w:id="1720322813">
      <w:bodyDiv w:val="1"/>
      <w:marLeft w:val="0"/>
      <w:marRight w:val="0"/>
      <w:marTop w:val="0"/>
      <w:marBottom w:val="0"/>
      <w:divBdr>
        <w:top w:val="none" w:sz="0" w:space="0" w:color="auto"/>
        <w:left w:val="none" w:sz="0" w:space="0" w:color="auto"/>
        <w:bottom w:val="none" w:sz="0" w:space="0" w:color="auto"/>
        <w:right w:val="none" w:sz="0" w:space="0" w:color="auto"/>
      </w:divBdr>
    </w:div>
    <w:div w:id="1722485648">
      <w:bodyDiv w:val="1"/>
      <w:marLeft w:val="0"/>
      <w:marRight w:val="0"/>
      <w:marTop w:val="0"/>
      <w:marBottom w:val="0"/>
      <w:divBdr>
        <w:top w:val="none" w:sz="0" w:space="0" w:color="auto"/>
        <w:left w:val="none" w:sz="0" w:space="0" w:color="auto"/>
        <w:bottom w:val="none" w:sz="0" w:space="0" w:color="auto"/>
        <w:right w:val="none" w:sz="0" w:space="0" w:color="auto"/>
      </w:divBdr>
    </w:div>
    <w:div w:id="1724913045">
      <w:bodyDiv w:val="1"/>
      <w:marLeft w:val="0"/>
      <w:marRight w:val="0"/>
      <w:marTop w:val="0"/>
      <w:marBottom w:val="0"/>
      <w:divBdr>
        <w:top w:val="none" w:sz="0" w:space="0" w:color="auto"/>
        <w:left w:val="none" w:sz="0" w:space="0" w:color="auto"/>
        <w:bottom w:val="none" w:sz="0" w:space="0" w:color="auto"/>
        <w:right w:val="none" w:sz="0" w:space="0" w:color="auto"/>
      </w:divBdr>
    </w:div>
    <w:div w:id="1728455510">
      <w:bodyDiv w:val="1"/>
      <w:marLeft w:val="0"/>
      <w:marRight w:val="0"/>
      <w:marTop w:val="0"/>
      <w:marBottom w:val="0"/>
      <w:divBdr>
        <w:top w:val="none" w:sz="0" w:space="0" w:color="auto"/>
        <w:left w:val="none" w:sz="0" w:space="0" w:color="auto"/>
        <w:bottom w:val="none" w:sz="0" w:space="0" w:color="auto"/>
        <w:right w:val="none" w:sz="0" w:space="0" w:color="auto"/>
      </w:divBdr>
    </w:div>
    <w:div w:id="1747190760">
      <w:bodyDiv w:val="1"/>
      <w:marLeft w:val="0"/>
      <w:marRight w:val="0"/>
      <w:marTop w:val="0"/>
      <w:marBottom w:val="0"/>
      <w:divBdr>
        <w:top w:val="none" w:sz="0" w:space="0" w:color="auto"/>
        <w:left w:val="none" w:sz="0" w:space="0" w:color="auto"/>
        <w:bottom w:val="none" w:sz="0" w:space="0" w:color="auto"/>
        <w:right w:val="none" w:sz="0" w:space="0" w:color="auto"/>
      </w:divBdr>
    </w:div>
    <w:div w:id="1770661246">
      <w:bodyDiv w:val="1"/>
      <w:marLeft w:val="0"/>
      <w:marRight w:val="0"/>
      <w:marTop w:val="0"/>
      <w:marBottom w:val="0"/>
      <w:divBdr>
        <w:top w:val="none" w:sz="0" w:space="0" w:color="auto"/>
        <w:left w:val="none" w:sz="0" w:space="0" w:color="auto"/>
        <w:bottom w:val="none" w:sz="0" w:space="0" w:color="auto"/>
        <w:right w:val="none" w:sz="0" w:space="0" w:color="auto"/>
      </w:divBdr>
    </w:div>
    <w:div w:id="1772315750">
      <w:bodyDiv w:val="1"/>
      <w:marLeft w:val="0"/>
      <w:marRight w:val="0"/>
      <w:marTop w:val="0"/>
      <w:marBottom w:val="0"/>
      <w:divBdr>
        <w:top w:val="none" w:sz="0" w:space="0" w:color="auto"/>
        <w:left w:val="none" w:sz="0" w:space="0" w:color="auto"/>
        <w:bottom w:val="none" w:sz="0" w:space="0" w:color="auto"/>
        <w:right w:val="none" w:sz="0" w:space="0" w:color="auto"/>
      </w:divBdr>
    </w:div>
    <w:div w:id="1799180272">
      <w:bodyDiv w:val="1"/>
      <w:marLeft w:val="0"/>
      <w:marRight w:val="0"/>
      <w:marTop w:val="0"/>
      <w:marBottom w:val="0"/>
      <w:divBdr>
        <w:top w:val="none" w:sz="0" w:space="0" w:color="auto"/>
        <w:left w:val="none" w:sz="0" w:space="0" w:color="auto"/>
        <w:bottom w:val="none" w:sz="0" w:space="0" w:color="auto"/>
        <w:right w:val="none" w:sz="0" w:space="0" w:color="auto"/>
      </w:divBdr>
    </w:div>
    <w:div w:id="1801652310">
      <w:bodyDiv w:val="1"/>
      <w:marLeft w:val="0"/>
      <w:marRight w:val="0"/>
      <w:marTop w:val="0"/>
      <w:marBottom w:val="0"/>
      <w:divBdr>
        <w:top w:val="none" w:sz="0" w:space="0" w:color="auto"/>
        <w:left w:val="none" w:sz="0" w:space="0" w:color="auto"/>
        <w:bottom w:val="none" w:sz="0" w:space="0" w:color="auto"/>
        <w:right w:val="none" w:sz="0" w:space="0" w:color="auto"/>
      </w:divBdr>
    </w:div>
    <w:div w:id="1828746182">
      <w:bodyDiv w:val="1"/>
      <w:marLeft w:val="0"/>
      <w:marRight w:val="0"/>
      <w:marTop w:val="0"/>
      <w:marBottom w:val="0"/>
      <w:divBdr>
        <w:top w:val="none" w:sz="0" w:space="0" w:color="auto"/>
        <w:left w:val="none" w:sz="0" w:space="0" w:color="auto"/>
        <w:bottom w:val="none" w:sz="0" w:space="0" w:color="auto"/>
        <w:right w:val="none" w:sz="0" w:space="0" w:color="auto"/>
      </w:divBdr>
    </w:div>
    <w:div w:id="1834181544">
      <w:bodyDiv w:val="1"/>
      <w:marLeft w:val="0"/>
      <w:marRight w:val="0"/>
      <w:marTop w:val="0"/>
      <w:marBottom w:val="0"/>
      <w:divBdr>
        <w:top w:val="none" w:sz="0" w:space="0" w:color="auto"/>
        <w:left w:val="none" w:sz="0" w:space="0" w:color="auto"/>
        <w:bottom w:val="none" w:sz="0" w:space="0" w:color="auto"/>
        <w:right w:val="none" w:sz="0" w:space="0" w:color="auto"/>
      </w:divBdr>
    </w:div>
    <w:div w:id="1834637075">
      <w:bodyDiv w:val="1"/>
      <w:marLeft w:val="0"/>
      <w:marRight w:val="0"/>
      <w:marTop w:val="0"/>
      <w:marBottom w:val="0"/>
      <w:divBdr>
        <w:top w:val="none" w:sz="0" w:space="0" w:color="auto"/>
        <w:left w:val="none" w:sz="0" w:space="0" w:color="auto"/>
        <w:bottom w:val="none" w:sz="0" w:space="0" w:color="auto"/>
        <w:right w:val="none" w:sz="0" w:space="0" w:color="auto"/>
      </w:divBdr>
    </w:div>
    <w:div w:id="1838836983">
      <w:bodyDiv w:val="1"/>
      <w:marLeft w:val="0"/>
      <w:marRight w:val="0"/>
      <w:marTop w:val="0"/>
      <w:marBottom w:val="0"/>
      <w:divBdr>
        <w:top w:val="none" w:sz="0" w:space="0" w:color="auto"/>
        <w:left w:val="none" w:sz="0" w:space="0" w:color="auto"/>
        <w:bottom w:val="none" w:sz="0" w:space="0" w:color="auto"/>
        <w:right w:val="none" w:sz="0" w:space="0" w:color="auto"/>
      </w:divBdr>
    </w:div>
    <w:div w:id="1840192531">
      <w:bodyDiv w:val="1"/>
      <w:marLeft w:val="0"/>
      <w:marRight w:val="0"/>
      <w:marTop w:val="0"/>
      <w:marBottom w:val="0"/>
      <w:divBdr>
        <w:top w:val="none" w:sz="0" w:space="0" w:color="auto"/>
        <w:left w:val="none" w:sz="0" w:space="0" w:color="auto"/>
        <w:bottom w:val="none" w:sz="0" w:space="0" w:color="auto"/>
        <w:right w:val="none" w:sz="0" w:space="0" w:color="auto"/>
      </w:divBdr>
    </w:div>
    <w:div w:id="1842619833">
      <w:bodyDiv w:val="1"/>
      <w:marLeft w:val="0"/>
      <w:marRight w:val="0"/>
      <w:marTop w:val="0"/>
      <w:marBottom w:val="0"/>
      <w:divBdr>
        <w:top w:val="none" w:sz="0" w:space="0" w:color="auto"/>
        <w:left w:val="none" w:sz="0" w:space="0" w:color="auto"/>
        <w:bottom w:val="none" w:sz="0" w:space="0" w:color="auto"/>
        <w:right w:val="none" w:sz="0" w:space="0" w:color="auto"/>
      </w:divBdr>
    </w:div>
    <w:div w:id="1859807400">
      <w:bodyDiv w:val="1"/>
      <w:marLeft w:val="0"/>
      <w:marRight w:val="0"/>
      <w:marTop w:val="0"/>
      <w:marBottom w:val="0"/>
      <w:divBdr>
        <w:top w:val="none" w:sz="0" w:space="0" w:color="auto"/>
        <w:left w:val="none" w:sz="0" w:space="0" w:color="auto"/>
        <w:bottom w:val="none" w:sz="0" w:space="0" w:color="auto"/>
        <w:right w:val="none" w:sz="0" w:space="0" w:color="auto"/>
      </w:divBdr>
    </w:div>
    <w:div w:id="1871065267">
      <w:bodyDiv w:val="1"/>
      <w:marLeft w:val="0"/>
      <w:marRight w:val="0"/>
      <w:marTop w:val="0"/>
      <w:marBottom w:val="0"/>
      <w:divBdr>
        <w:top w:val="none" w:sz="0" w:space="0" w:color="auto"/>
        <w:left w:val="none" w:sz="0" w:space="0" w:color="auto"/>
        <w:bottom w:val="none" w:sz="0" w:space="0" w:color="auto"/>
        <w:right w:val="none" w:sz="0" w:space="0" w:color="auto"/>
      </w:divBdr>
    </w:div>
    <w:div w:id="1871792950">
      <w:bodyDiv w:val="1"/>
      <w:marLeft w:val="0"/>
      <w:marRight w:val="0"/>
      <w:marTop w:val="0"/>
      <w:marBottom w:val="0"/>
      <w:divBdr>
        <w:top w:val="none" w:sz="0" w:space="0" w:color="auto"/>
        <w:left w:val="none" w:sz="0" w:space="0" w:color="auto"/>
        <w:bottom w:val="none" w:sz="0" w:space="0" w:color="auto"/>
        <w:right w:val="none" w:sz="0" w:space="0" w:color="auto"/>
      </w:divBdr>
    </w:div>
    <w:div w:id="1891502574">
      <w:bodyDiv w:val="1"/>
      <w:marLeft w:val="0"/>
      <w:marRight w:val="0"/>
      <w:marTop w:val="0"/>
      <w:marBottom w:val="0"/>
      <w:divBdr>
        <w:top w:val="none" w:sz="0" w:space="0" w:color="auto"/>
        <w:left w:val="none" w:sz="0" w:space="0" w:color="auto"/>
        <w:bottom w:val="none" w:sz="0" w:space="0" w:color="auto"/>
        <w:right w:val="none" w:sz="0" w:space="0" w:color="auto"/>
      </w:divBdr>
    </w:div>
    <w:div w:id="1893418811">
      <w:bodyDiv w:val="1"/>
      <w:marLeft w:val="0"/>
      <w:marRight w:val="0"/>
      <w:marTop w:val="0"/>
      <w:marBottom w:val="0"/>
      <w:divBdr>
        <w:top w:val="none" w:sz="0" w:space="0" w:color="auto"/>
        <w:left w:val="none" w:sz="0" w:space="0" w:color="auto"/>
        <w:bottom w:val="none" w:sz="0" w:space="0" w:color="auto"/>
        <w:right w:val="none" w:sz="0" w:space="0" w:color="auto"/>
      </w:divBdr>
    </w:div>
    <w:div w:id="1896771751">
      <w:bodyDiv w:val="1"/>
      <w:marLeft w:val="0"/>
      <w:marRight w:val="0"/>
      <w:marTop w:val="0"/>
      <w:marBottom w:val="0"/>
      <w:divBdr>
        <w:top w:val="none" w:sz="0" w:space="0" w:color="auto"/>
        <w:left w:val="none" w:sz="0" w:space="0" w:color="auto"/>
        <w:bottom w:val="none" w:sz="0" w:space="0" w:color="auto"/>
        <w:right w:val="none" w:sz="0" w:space="0" w:color="auto"/>
      </w:divBdr>
    </w:div>
    <w:div w:id="1897013120">
      <w:bodyDiv w:val="1"/>
      <w:marLeft w:val="0"/>
      <w:marRight w:val="0"/>
      <w:marTop w:val="0"/>
      <w:marBottom w:val="0"/>
      <w:divBdr>
        <w:top w:val="none" w:sz="0" w:space="0" w:color="auto"/>
        <w:left w:val="none" w:sz="0" w:space="0" w:color="auto"/>
        <w:bottom w:val="none" w:sz="0" w:space="0" w:color="auto"/>
        <w:right w:val="none" w:sz="0" w:space="0" w:color="auto"/>
      </w:divBdr>
    </w:div>
    <w:div w:id="1905945005">
      <w:bodyDiv w:val="1"/>
      <w:marLeft w:val="0"/>
      <w:marRight w:val="0"/>
      <w:marTop w:val="0"/>
      <w:marBottom w:val="0"/>
      <w:divBdr>
        <w:top w:val="none" w:sz="0" w:space="0" w:color="auto"/>
        <w:left w:val="none" w:sz="0" w:space="0" w:color="auto"/>
        <w:bottom w:val="none" w:sz="0" w:space="0" w:color="auto"/>
        <w:right w:val="none" w:sz="0" w:space="0" w:color="auto"/>
      </w:divBdr>
    </w:div>
    <w:div w:id="1914659285">
      <w:bodyDiv w:val="1"/>
      <w:marLeft w:val="0"/>
      <w:marRight w:val="0"/>
      <w:marTop w:val="0"/>
      <w:marBottom w:val="0"/>
      <w:divBdr>
        <w:top w:val="none" w:sz="0" w:space="0" w:color="auto"/>
        <w:left w:val="none" w:sz="0" w:space="0" w:color="auto"/>
        <w:bottom w:val="none" w:sz="0" w:space="0" w:color="auto"/>
        <w:right w:val="none" w:sz="0" w:space="0" w:color="auto"/>
      </w:divBdr>
    </w:div>
    <w:div w:id="1915777708">
      <w:bodyDiv w:val="1"/>
      <w:marLeft w:val="0"/>
      <w:marRight w:val="0"/>
      <w:marTop w:val="0"/>
      <w:marBottom w:val="0"/>
      <w:divBdr>
        <w:top w:val="none" w:sz="0" w:space="0" w:color="auto"/>
        <w:left w:val="none" w:sz="0" w:space="0" w:color="auto"/>
        <w:bottom w:val="none" w:sz="0" w:space="0" w:color="auto"/>
        <w:right w:val="none" w:sz="0" w:space="0" w:color="auto"/>
      </w:divBdr>
    </w:div>
    <w:div w:id="1922446566">
      <w:bodyDiv w:val="1"/>
      <w:marLeft w:val="0"/>
      <w:marRight w:val="0"/>
      <w:marTop w:val="0"/>
      <w:marBottom w:val="0"/>
      <w:divBdr>
        <w:top w:val="none" w:sz="0" w:space="0" w:color="auto"/>
        <w:left w:val="none" w:sz="0" w:space="0" w:color="auto"/>
        <w:bottom w:val="none" w:sz="0" w:space="0" w:color="auto"/>
        <w:right w:val="none" w:sz="0" w:space="0" w:color="auto"/>
      </w:divBdr>
    </w:div>
    <w:div w:id="1933856481">
      <w:bodyDiv w:val="1"/>
      <w:marLeft w:val="0"/>
      <w:marRight w:val="0"/>
      <w:marTop w:val="0"/>
      <w:marBottom w:val="0"/>
      <w:divBdr>
        <w:top w:val="none" w:sz="0" w:space="0" w:color="auto"/>
        <w:left w:val="none" w:sz="0" w:space="0" w:color="auto"/>
        <w:bottom w:val="none" w:sz="0" w:space="0" w:color="auto"/>
        <w:right w:val="none" w:sz="0" w:space="0" w:color="auto"/>
      </w:divBdr>
    </w:div>
    <w:div w:id="1938639480">
      <w:bodyDiv w:val="1"/>
      <w:marLeft w:val="0"/>
      <w:marRight w:val="0"/>
      <w:marTop w:val="0"/>
      <w:marBottom w:val="0"/>
      <w:divBdr>
        <w:top w:val="none" w:sz="0" w:space="0" w:color="auto"/>
        <w:left w:val="none" w:sz="0" w:space="0" w:color="auto"/>
        <w:bottom w:val="none" w:sz="0" w:space="0" w:color="auto"/>
        <w:right w:val="none" w:sz="0" w:space="0" w:color="auto"/>
      </w:divBdr>
    </w:div>
    <w:div w:id="1938784184">
      <w:bodyDiv w:val="1"/>
      <w:marLeft w:val="0"/>
      <w:marRight w:val="0"/>
      <w:marTop w:val="0"/>
      <w:marBottom w:val="0"/>
      <w:divBdr>
        <w:top w:val="none" w:sz="0" w:space="0" w:color="auto"/>
        <w:left w:val="none" w:sz="0" w:space="0" w:color="auto"/>
        <w:bottom w:val="none" w:sz="0" w:space="0" w:color="auto"/>
        <w:right w:val="none" w:sz="0" w:space="0" w:color="auto"/>
      </w:divBdr>
      <w:divsChild>
        <w:div w:id="1949893118">
          <w:marLeft w:val="0"/>
          <w:marRight w:val="0"/>
          <w:marTop w:val="0"/>
          <w:marBottom w:val="0"/>
          <w:divBdr>
            <w:top w:val="none" w:sz="0" w:space="0" w:color="auto"/>
            <w:left w:val="none" w:sz="0" w:space="0" w:color="auto"/>
            <w:bottom w:val="none" w:sz="0" w:space="0" w:color="auto"/>
            <w:right w:val="none" w:sz="0" w:space="0" w:color="auto"/>
          </w:divBdr>
        </w:div>
      </w:divsChild>
    </w:div>
    <w:div w:id="1943143555">
      <w:bodyDiv w:val="1"/>
      <w:marLeft w:val="0"/>
      <w:marRight w:val="0"/>
      <w:marTop w:val="0"/>
      <w:marBottom w:val="0"/>
      <w:divBdr>
        <w:top w:val="none" w:sz="0" w:space="0" w:color="auto"/>
        <w:left w:val="none" w:sz="0" w:space="0" w:color="auto"/>
        <w:bottom w:val="none" w:sz="0" w:space="0" w:color="auto"/>
        <w:right w:val="none" w:sz="0" w:space="0" w:color="auto"/>
      </w:divBdr>
    </w:div>
    <w:div w:id="1944144521">
      <w:bodyDiv w:val="1"/>
      <w:marLeft w:val="0"/>
      <w:marRight w:val="0"/>
      <w:marTop w:val="0"/>
      <w:marBottom w:val="0"/>
      <w:divBdr>
        <w:top w:val="none" w:sz="0" w:space="0" w:color="auto"/>
        <w:left w:val="none" w:sz="0" w:space="0" w:color="auto"/>
        <w:bottom w:val="none" w:sz="0" w:space="0" w:color="auto"/>
        <w:right w:val="none" w:sz="0" w:space="0" w:color="auto"/>
      </w:divBdr>
      <w:divsChild>
        <w:div w:id="1477867915">
          <w:marLeft w:val="0"/>
          <w:marRight w:val="0"/>
          <w:marTop w:val="0"/>
          <w:marBottom w:val="0"/>
          <w:divBdr>
            <w:top w:val="none" w:sz="0" w:space="0" w:color="auto"/>
            <w:left w:val="none" w:sz="0" w:space="0" w:color="auto"/>
            <w:bottom w:val="none" w:sz="0" w:space="0" w:color="auto"/>
            <w:right w:val="none" w:sz="0" w:space="0" w:color="auto"/>
          </w:divBdr>
        </w:div>
      </w:divsChild>
    </w:div>
    <w:div w:id="1952275616">
      <w:bodyDiv w:val="1"/>
      <w:marLeft w:val="0"/>
      <w:marRight w:val="0"/>
      <w:marTop w:val="0"/>
      <w:marBottom w:val="0"/>
      <w:divBdr>
        <w:top w:val="none" w:sz="0" w:space="0" w:color="auto"/>
        <w:left w:val="none" w:sz="0" w:space="0" w:color="auto"/>
        <w:bottom w:val="none" w:sz="0" w:space="0" w:color="auto"/>
        <w:right w:val="none" w:sz="0" w:space="0" w:color="auto"/>
      </w:divBdr>
    </w:div>
    <w:div w:id="1953660925">
      <w:bodyDiv w:val="1"/>
      <w:marLeft w:val="0"/>
      <w:marRight w:val="0"/>
      <w:marTop w:val="0"/>
      <w:marBottom w:val="0"/>
      <w:divBdr>
        <w:top w:val="none" w:sz="0" w:space="0" w:color="auto"/>
        <w:left w:val="none" w:sz="0" w:space="0" w:color="auto"/>
        <w:bottom w:val="none" w:sz="0" w:space="0" w:color="auto"/>
        <w:right w:val="none" w:sz="0" w:space="0" w:color="auto"/>
      </w:divBdr>
    </w:div>
    <w:div w:id="1958101856">
      <w:bodyDiv w:val="1"/>
      <w:marLeft w:val="0"/>
      <w:marRight w:val="0"/>
      <w:marTop w:val="0"/>
      <w:marBottom w:val="0"/>
      <w:divBdr>
        <w:top w:val="none" w:sz="0" w:space="0" w:color="auto"/>
        <w:left w:val="none" w:sz="0" w:space="0" w:color="auto"/>
        <w:bottom w:val="none" w:sz="0" w:space="0" w:color="auto"/>
        <w:right w:val="none" w:sz="0" w:space="0" w:color="auto"/>
      </w:divBdr>
    </w:div>
    <w:div w:id="1973249002">
      <w:bodyDiv w:val="1"/>
      <w:marLeft w:val="0"/>
      <w:marRight w:val="0"/>
      <w:marTop w:val="0"/>
      <w:marBottom w:val="0"/>
      <w:divBdr>
        <w:top w:val="none" w:sz="0" w:space="0" w:color="auto"/>
        <w:left w:val="none" w:sz="0" w:space="0" w:color="auto"/>
        <w:bottom w:val="none" w:sz="0" w:space="0" w:color="auto"/>
        <w:right w:val="none" w:sz="0" w:space="0" w:color="auto"/>
      </w:divBdr>
    </w:div>
    <w:div w:id="1976568306">
      <w:bodyDiv w:val="1"/>
      <w:marLeft w:val="0"/>
      <w:marRight w:val="0"/>
      <w:marTop w:val="0"/>
      <w:marBottom w:val="0"/>
      <w:divBdr>
        <w:top w:val="none" w:sz="0" w:space="0" w:color="auto"/>
        <w:left w:val="none" w:sz="0" w:space="0" w:color="auto"/>
        <w:bottom w:val="none" w:sz="0" w:space="0" w:color="auto"/>
        <w:right w:val="none" w:sz="0" w:space="0" w:color="auto"/>
      </w:divBdr>
    </w:div>
    <w:div w:id="1984692856">
      <w:bodyDiv w:val="1"/>
      <w:marLeft w:val="0"/>
      <w:marRight w:val="0"/>
      <w:marTop w:val="0"/>
      <w:marBottom w:val="0"/>
      <w:divBdr>
        <w:top w:val="none" w:sz="0" w:space="0" w:color="auto"/>
        <w:left w:val="none" w:sz="0" w:space="0" w:color="auto"/>
        <w:bottom w:val="none" w:sz="0" w:space="0" w:color="auto"/>
        <w:right w:val="none" w:sz="0" w:space="0" w:color="auto"/>
      </w:divBdr>
    </w:div>
    <w:div w:id="1985044130">
      <w:bodyDiv w:val="1"/>
      <w:marLeft w:val="0"/>
      <w:marRight w:val="0"/>
      <w:marTop w:val="0"/>
      <w:marBottom w:val="0"/>
      <w:divBdr>
        <w:top w:val="none" w:sz="0" w:space="0" w:color="auto"/>
        <w:left w:val="none" w:sz="0" w:space="0" w:color="auto"/>
        <w:bottom w:val="none" w:sz="0" w:space="0" w:color="auto"/>
        <w:right w:val="none" w:sz="0" w:space="0" w:color="auto"/>
      </w:divBdr>
    </w:div>
    <w:div w:id="1991666288">
      <w:bodyDiv w:val="1"/>
      <w:marLeft w:val="0"/>
      <w:marRight w:val="0"/>
      <w:marTop w:val="0"/>
      <w:marBottom w:val="0"/>
      <w:divBdr>
        <w:top w:val="none" w:sz="0" w:space="0" w:color="auto"/>
        <w:left w:val="none" w:sz="0" w:space="0" w:color="auto"/>
        <w:bottom w:val="none" w:sz="0" w:space="0" w:color="auto"/>
        <w:right w:val="none" w:sz="0" w:space="0" w:color="auto"/>
      </w:divBdr>
    </w:div>
    <w:div w:id="1994331047">
      <w:bodyDiv w:val="1"/>
      <w:marLeft w:val="0"/>
      <w:marRight w:val="0"/>
      <w:marTop w:val="0"/>
      <w:marBottom w:val="0"/>
      <w:divBdr>
        <w:top w:val="none" w:sz="0" w:space="0" w:color="auto"/>
        <w:left w:val="none" w:sz="0" w:space="0" w:color="auto"/>
        <w:bottom w:val="none" w:sz="0" w:space="0" w:color="auto"/>
        <w:right w:val="none" w:sz="0" w:space="0" w:color="auto"/>
      </w:divBdr>
    </w:div>
    <w:div w:id="1995448680">
      <w:bodyDiv w:val="1"/>
      <w:marLeft w:val="0"/>
      <w:marRight w:val="0"/>
      <w:marTop w:val="0"/>
      <w:marBottom w:val="0"/>
      <w:divBdr>
        <w:top w:val="none" w:sz="0" w:space="0" w:color="auto"/>
        <w:left w:val="none" w:sz="0" w:space="0" w:color="auto"/>
        <w:bottom w:val="none" w:sz="0" w:space="0" w:color="auto"/>
        <w:right w:val="none" w:sz="0" w:space="0" w:color="auto"/>
      </w:divBdr>
    </w:div>
    <w:div w:id="1998150472">
      <w:bodyDiv w:val="1"/>
      <w:marLeft w:val="0"/>
      <w:marRight w:val="0"/>
      <w:marTop w:val="0"/>
      <w:marBottom w:val="0"/>
      <w:divBdr>
        <w:top w:val="none" w:sz="0" w:space="0" w:color="auto"/>
        <w:left w:val="none" w:sz="0" w:space="0" w:color="auto"/>
        <w:bottom w:val="none" w:sz="0" w:space="0" w:color="auto"/>
        <w:right w:val="none" w:sz="0" w:space="0" w:color="auto"/>
      </w:divBdr>
    </w:div>
    <w:div w:id="2008819499">
      <w:bodyDiv w:val="1"/>
      <w:marLeft w:val="0"/>
      <w:marRight w:val="0"/>
      <w:marTop w:val="0"/>
      <w:marBottom w:val="0"/>
      <w:divBdr>
        <w:top w:val="none" w:sz="0" w:space="0" w:color="auto"/>
        <w:left w:val="none" w:sz="0" w:space="0" w:color="auto"/>
        <w:bottom w:val="none" w:sz="0" w:space="0" w:color="auto"/>
        <w:right w:val="none" w:sz="0" w:space="0" w:color="auto"/>
      </w:divBdr>
    </w:div>
    <w:div w:id="2015065219">
      <w:bodyDiv w:val="1"/>
      <w:marLeft w:val="0"/>
      <w:marRight w:val="0"/>
      <w:marTop w:val="0"/>
      <w:marBottom w:val="0"/>
      <w:divBdr>
        <w:top w:val="none" w:sz="0" w:space="0" w:color="auto"/>
        <w:left w:val="none" w:sz="0" w:space="0" w:color="auto"/>
        <w:bottom w:val="none" w:sz="0" w:space="0" w:color="auto"/>
        <w:right w:val="none" w:sz="0" w:space="0" w:color="auto"/>
      </w:divBdr>
    </w:div>
    <w:div w:id="2032677726">
      <w:bodyDiv w:val="1"/>
      <w:marLeft w:val="0"/>
      <w:marRight w:val="0"/>
      <w:marTop w:val="0"/>
      <w:marBottom w:val="0"/>
      <w:divBdr>
        <w:top w:val="none" w:sz="0" w:space="0" w:color="auto"/>
        <w:left w:val="none" w:sz="0" w:space="0" w:color="auto"/>
        <w:bottom w:val="none" w:sz="0" w:space="0" w:color="auto"/>
        <w:right w:val="none" w:sz="0" w:space="0" w:color="auto"/>
      </w:divBdr>
    </w:div>
    <w:div w:id="2041319777">
      <w:bodyDiv w:val="1"/>
      <w:marLeft w:val="0"/>
      <w:marRight w:val="0"/>
      <w:marTop w:val="0"/>
      <w:marBottom w:val="0"/>
      <w:divBdr>
        <w:top w:val="none" w:sz="0" w:space="0" w:color="auto"/>
        <w:left w:val="none" w:sz="0" w:space="0" w:color="auto"/>
        <w:bottom w:val="none" w:sz="0" w:space="0" w:color="auto"/>
        <w:right w:val="none" w:sz="0" w:space="0" w:color="auto"/>
      </w:divBdr>
    </w:div>
    <w:div w:id="2047831230">
      <w:bodyDiv w:val="1"/>
      <w:marLeft w:val="0"/>
      <w:marRight w:val="0"/>
      <w:marTop w:val="0"/>
      <w:marBottom w:val="0"/>
      <w:divBdr>
        <w:top w:val="none" w:sz="0" w:space="0" w:color="auto"/>
        <w:left w:val="none" w:sz="0" w:space="0" w:color="auto"/>
        <w:bottom w:val="none" w:sz="0" w:space="0" w:color="auto"/>
        <w:right w:val="none" w:sz="0" w:space="0" w:color="auto"/>
      </w:divBdr>
    </w:div>
    <w:div w:id="2048528570">
      <w:bodyDiv w:val="1"/>
      <w:marLeft w:val="0"/>
      <w:marRight w:val="0"/>
      <w:marTop w:val="0"/>
      <w:marBottom w:val="0"/>
      <w:divBdr>
        <w:top w:val="none" w:sz="0" w:space="0" w:color="auto"/>
        <w:left w:val="none" w:sz="0" w:space="0" w:color="auto"/>
        <w:bottom w:val="none" w:sz="0" w:space="0" w:color="auto"/>
        <w:right w:val="none" w:sz="0" w:space="0" w:color="auto"/>
      </w:divBdr>
    </w:div>
    <w:div w:id="2054116443">
      <w:bodyDiv w:val="1"/>
      <w:marLeft w:val="0"/>
      <w:marRight w:val="0"/>
      <w:marTop w:val="0"/>
      <w:marBottom w:val="0"/>
      <w:divBdr>
        <w:top w:val="none" w:sz="0" w:space="0" w:color="auto"/>
        <w:left w:val="none" w:sz="0" w:space="0" w:color="auto"/>
        <w:bottom w:val="none" w:sz="0" w:space="0" w:color="auto"/>
        <w:right w:val="none" w:sz="0" w:space="0" w:color="auto"/>
      </w:divBdr>
    </w:div>
    <w:div w:id="2064064442">
      <w:bodyDiv w:val="1"/>
      <w:marLeft w:val="0"/>
      <w:marRight w:val="0"/>
      <w:marTop w:val="0"/>
      <w:marBottom w:val="0"/>
      <w:divBdr>
        <w:top w:val="none" w:sz="0" w:space="0" w:color="auto"/>
        <w:left w:val="none" w:sz="0" w:space="0" w:color="auto"/>
        <w:bottom w:val="none" w:sz="0" w:space="0" w:color="auto"/>
        <w:right w:val="none" w:sz="0" w:space="0" w:color="auto"/>
      </w:divBdr>
    </w:div>
    <w:div w:id="2070298397">
      <w:bodyDiv w:val="1"/>
      <w:marLeft w:val="0"/>
      <w:marRight w:val="0"/>
      <w:marTop w:val="0"/>
      <w:marBottom w:val="0"/>
      <w:divBdr>
        <w:top w:val="none" w:sz="0" w:space="0" w:color="auto"/>
        <w:left w:val="none" w:sz="0" w:space="0" w:color="auto"/>
        <w:bottom w:val="none" w:sz="0" w:space="0" w:color="auto"/>
        <w:right w:val="none" w:sz="0" w:space="0" w:color="auto"/>
      </w:divBdr>
    </w:div>
    <w:div w:id="2071070986">
      <w:bodyDiv w:val="1"/>
      <w:marLeft w:val="0"/>
      <w:marRight w:val="0"/>
      <w:marTop w:val="0"/>
      <w:marBottom w:val="0"/>
      <w:divBdr>
        <w:top w:val="none" w:sz="0" w:space="0" w:color="auto"/>
        <w:left w:val="none" w:sz="0" w:space="0" w:color="auto"/>
        <w:bottom w:val="none" w:sz="0" w:space="0" w:color="auto"/>
        <w:right w:val="none" w:sz="0" w:space="0" w:color="auto"/>
      </w:divBdr>
    </w:div>
    <w:div w:id="2072071359">
      <w:bodyDiv w:val="1"/>
      <w:marLeft w:val="0"/>
      <w:marRight w:val="0"/>
      <w:marTop w:val="0"/>
      <w:marBottom w:val="0"/>
      <w:divBdr>
        <w:top w:val="none" w:sz="0" w:space="0" w:color="auto"/>
        <w:left w:val="none" w:sz="0" w:space="0" w:color="auto"/>
        <w:bottom w:val="none" w:sz="0" w:space="0" w:color="auto"/>
        <w:right w:val="none" w:sz="0" w:space="0" w:color="auto"/>
      </w:divBdr>
    </w:div>
    <w:div w:id="2075279713">
      <w:bodyDiv w:val="1"/>
      <w:marLeft w:val="0"/>
      <w:marRight w:val="0"/>
      <w:marTop w:val="0"/>
      <w:marBottom w:val="0"/>
      <w:divBdr>
        <w:top w:val="none" w:sz="0" w:space="0" w:color="auto"/>
        <w:left w:val="none" w:sz="0" w:space="0" w:color="auto"/>
        <w:bottom w:val="none" w:sz="0" w:space="0" w:color="auto"/>
        <w:right w:val="none" w:sz="0" w:space="0" w:color="auto"/>
      </w:divBdr>
      <w:divsChild>
        <w:div w:id="1749692739">
          <w:marLeft w:val="0"/>
          <w:marRight w:val="0"/>
          <w:marTop w:val="0"/>
          <w:marBottom w:val="0"/>
          <w:divBdr>
            <w:top w:val="none" w:sz="0" w:space="0" w:color="auto"/>
            <w:left w:val="none" w:sz="0" w:space="0" w:color="auto"/>
            <w:bottom w:val="none" w:sz="0" w:space="0" w:color="auto"/>
            <w:right w:val="none" w:sz="0" w:space="0" w:color="auto"/>
          </w:divBdr>
        </w:div>
      </w:divsChild>
    </w:div>
    <w:div w:id="2082824849">
      <w:bodyDiv w:val="1"/>
      <w:marLeft w:val="0"/>
      <w:marRight w:val="0"/>
      <w:marTop w:val="0"/>
      <w:marBottom w:val="0"/>
      <w:divBdr>
        <w:top w:val="none" w:sz="0" w:space="0" w:color="auto"/>
        <w:left w:val="none" w:sz="0" w:space="0" w:color="auto"/>
        <w:bottom w:val="none" w:sz="0" w:space="0" w:color="auto"/>
        <w:right w:val="none" w:sz="0" w:space="0" w:color="auto"/>
      </w:divBdr>
    </w:div>
    <w:div w:id="2087074277">
      <w:bodyDiv w:val="1"/>
      <w:marLeft w:val="0"/>
      <w:marRight w:val="0"/>
      <w:marTop w:val="0"/>
      <w:marBottom w:val="0"/>
      <w:divBdr>
        <w:top w:val="none" w:sz="0" w:space="0" w:color="auto"/>
        <w:left w:val="none" w:sz="0" w:space="0" w:color="auto"/>
        <w:bottom w:val="none" w:sz="0" w:space="0" w:color="auto"/>
        <w:right w:val="none" w:sz="0" w:space="0" w:color="auto"/>
      </w:divBdr>
    </w:div>
    <w:div w:id="2090153661">
      <w:bodyDiv w:val="1"/>
      <w:marLeft w:val="0"/>
      <w:marRight w:val="0"/>
      <w:marTop w:val="0"/>
      <w:marBottom w:val="0"/>
      <w:divBdr>
        <w:top w:val="none" w:sz="0" w:space="0" w:color="auto"/>
        <w:left w:val="none" w:sz="0" w:space="0" w:color="auto"/>
        <w:bottom w:val="none" w:sz="0" w:space="0" w:color="auto"/>
        <w:right w:val="none" w:sz="0" w:space="0" w:color="auto"/>
      </w:divBdr>
    </w:div>
    <w:div w:id="2098676167">
      <w:bodyDiv w:val="1"/>
      <w:marLeft w:val="0"/>
      <w:marRight w:val="0"/>
      <w:marTop w:val="0"/>
      <w:marBottom w:val="0"/>
      <w:divBdr>
        <w:top w:val="none" w:sz="0" w:space="0" w:color="auto"/>
        <w:left w:val="none" w:sz="0" w:space="0" w:color="auto"/>
        <w:bottom w:val="none" w:sz="0" w:space="0" w:color="auto"/>
        <w:right w:val="none" w:sz="0" w:space="0" w:color="auto"/>
      </w:divBdr>
    </w:div>
    <w:div w:id="2111393192">
      <w:bodyDiv w:val="1"/>
      <w:marLeft w:val="0"/>
      <w:marRight w:val="0"/>
      <w:marTop w:val="0"/>
      <w:marBottom w:val="0"/>
      <w:divBdr>
        <w:top w:val="none" w:sz="0" w:space="0" w:color="auto"/>
        <w:left w:val="none" w:sz="0" w:space="0" w:color="auto"/>
        <w:bottom w:val="none" w:sz="0" w:space="0" w:color="auto"/>
        <w:right w:val="none" w:sz="0" w:space="0" w:color="auto"/>
      </w:divBdr>
    </w:div>
    <w:div w:id="2120449905">
      <w:bodyDiv w:val="1"/>
      <w:marLeft w:val="0"/>
      <w:marRight w:val="0"/>
      <w:marTop w:val="0"/>
      <w:marBottom w:val="0"/>
      <w:divBdr>
        <w:top w:val="none" w:sz="0" w:space="0" w:color="auto"/>
        <w:left w:val="none" w:sz="0" w:space="0" w:color="auto"/>
        <w:bottom w:val="none" w:sz="0" w:space="0" w:color="auto"/>
        <w:right w:val="none" w:sz="0" w:space="0" w:color="auto"/>
      </w:divBdr>
    </w:div>
    <w:div w:id="2126381496">
      <w:bodyDiv w:val="1"/>
      <w:marLeft w:val="0"/>
      <w:marRight w:val="0"/>
      <w:marTop w:val="0"/>
      <w:marBottom w:val="0"/>
      <w:divBdr>
        <w:top w:val="none" w:sz="0" w:space="0" w:color="auto"/>
        <w:left w:val="none" w:sz="0" w:space="0" w:color="auto"/>
        <w:bottom w:val="none" w:sz="0" w:space="0" w:color="auto"/>
        <w:right w:val="none" w:sz="0" w:space="0" w:color="auto"/>
      </w:divBdr>
    </w:div>
    <w:div w:id="214376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jpe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9.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hyperlink" Target="https://abhyuday10.github.io/NEA-Intelligent-Car/"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s://abhyuday10.github.io/NEA-Intelligent-Car/" TargetMode="External"/><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00179\AppData\Roaming\Microsoft\Templates\Annual%20report%20with%20cover%20photo%20(Timeless%20design).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AEGIS: Artificial Emergency Guidance and Intelligent System
-Applying Neuroevolution to create a self-learning artificially intelligent collision avoidance system.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HarvardAnglia2008OfficeOnline.xsl" StyleName="Harvard - Anglia" Version="2008">
  <b:Source>
    <b:Tag>Gwy17</b:Tag>
    <b:SourceType>InternetSite</b:SourceType>
    <b:Guid>{F0CA6B9A-F7A2-4926-B67E-F0495B62A6C4}</b:Guid>
    <b:Year>2017</b:Year>
    <b:Author>
      <b:Author>
        <b:NameList>
          <b:Person>
            <b:Last>Topham</b:Last>
            <b:First>Gwyn</b:First>
          </b:Person>
        </b:NameList>
      </b:Author>
    </b:Author>
    <b:URL>https://www.theguardian.com/business/2017/nov/06/government-urged-to-plug-insurance-black-hole-over-self-driving-cars</b:URL>
    <b:RefOrder>11</b:RefOrder>
  </b:Source>
  <b:Source>
    <b:Tag>Big</b:Tag>
    <b:SourceType>DocumentFromInternetSite</b:SourceType>
    <b:Guid>{2BF10647-E099-42BB-8DC4-D3A257A277A5}</b:Guid>
    <b:Title>BigDog</b:Title>
    <b:InternetSiteTitle>Wikipedia</b:InternetSiteTitle>
    <b:URL>https://www.cs.swarthmore.edu/~meeden/DevelopmentalRobotics/bigdog.pdf</b:URL>
    <b:Year>2006</b:Year>
    <b:Author>
      <b:Author>
        <b:NameList>
          <b:Person>
            <b:Last>Raibert</b:Last>
            <b:First>Marc</b:First>
          </b:Person>
        </b:NameList>
      </b:Author>
    </b:Author>
    <b:RefOrder>9</b:RefOrder>
  </b:Source>
  <b:Source>
    <b:Tag>selfdrivingcars</b:Tag>
    <b:SourceType>InternetSite</b:SourceType>
    <b:Guid>{400AD046-1516-4B4C-9DBD-17AC95F90043}</b:Guid>
    <b:InternetSiteTitle>nytimes</b:InternetSiteTitle>
    <b:URL>https://www.nytimes.com/interactive/2016/12/14/technology/how-self-driving-cars-work.html?_r=0</b:URL>
    <b:Author>
      <b:Author>
        <b:NameList>
          <b:Person>
            <b:Last>Gates</b:Last>
            <b:First>Guilbert</b:First>
          </b:Person>
        </b:NameList>
      </b:Author>
    </b:Author>
    <b:Title>New York Times</b:Title>
    <b:Year>2017</b:Year>
    <b:RefOrder>6</b:RefOrder>
  </b:Source>
  <b:Source>
    <b:Tag>ubercrash</b:Tag>
    <b:SourceType>InternetSite</b:SourceType>
    <b:Guid>{7C533597-0F61-40F6-A3F0-258F76506195}</b:Guid>
    <b:InternetSiteTitle>Wall Street Journal</b:InternetSiteTitle>
    <b:URL>https://www.wsj.com/articles/video-shows-final-seconds-before-fatal-uber-self-driving-car-crash-1521673182</b:URL>
    <b:Author>
      <b:Author>
        <b:NameList>
          <b:Person>
            <b:Last>Bensinger</b:Last>
            <b:First>Greg</b:First>
          </b:Person>
        </b:NameList>
      </b:Author>
    </b:Author>
    <b:Year>2018</b:Year>
    <b:RefOrder>7</b:RefOrder>
  </b:Source>
  <b:Source>
    <b:Tag>Aut</b:Tag>
    <b:SourceType>DocumentFromInternetSite</b:SourceType>
    <b:Guid>{98689702-E192-41F8-9EDF-FA82B1FF561F}</b:Guid>
    <b:Title>Autonomous Car</b:Title>
    <b:InternetSiteTitle>Wikipedia</b:InternetSiteTitle>
    <b:URL>https://arxiv.org/pdf/1711.06976.pdf</b:URL>
    <b:Year>2018</b:Year>
    <b:Author>
      <b:Author>
        <b:NameList>
          <b:Person>
            <b:Last>Fridman</b:Last>
            <b:First>Lex</b:First>
          </b:Person>
        </b:NameList>
      </b:Author>
    </b:Author>
    <b:RefOrder>5</b:RefOrder>
  </b:Source>
  <b:Source>
    <b:Tag>Tho</b:Tag>
    <b:SourceType>DocumentFromInternetSite</b:SourceType>
    <b:Guid>{458C6FB5-02BC-4CFA-B5EE-E6B55BA7A0D7}</b:Guid>
    <b:Author>
      <b:Author>
        <b:NameList>
          <b:Person>
            <b:Last>Wagenaar</b:Last>
            <b:First>Thomas</b:First>
          </b:Person>
        </b:NameList>
      </b:Author>
    </b:Author>
    <b:Title>towardsdatascience</b:Title>
    <b:InternetSiteTitle>towardsdatascience</b:InternetSiteTitle>
    <b:URL>https://towardsdatascience.com/neuro-evolution-on-steroids-82bd14ddc2f6</b:URL>
    <b:Year>2017</b:Year>
    <b:RefOrder>12</b:RefOrder>
  </b:Source>
  <b:Source>
    <b:Tag>Ken</b:Tag>
    <b:SourceType>InternetSite</b:SourceType>
    <b:Guid>{287F5EE2-40D2-46F3-9803-07502997EB34}</b:Guid>
    <b:URL>http://nn.cs.utexas.edu/downloads/papers/stanley.ec02.pdf</b:URL>
    <b:Author>
      <b:Author>
        <b:NameList>
          <b:Person>
            <b:Last>Stanley</b:Last>
            <b:First>Kenneth</b:First>
            <b:Middle>O.</b:Middle>
          </b:Person>
        </b:NameList>
      </b:Author>
    </b:Author>
    <b:Year>2002</b:Year>
    <b:RefOrder>2</b:RefOrder>
  </b:Source>
  <b:Source>
    <b:Tag>Dav86</b:Tag>
    <b:SourceType>DocumentFromInternetSite</b:SourceType>
    <b:Guid>{27101A79-68CC-4CB1-8280-F377357B5EA8}</b:Guid>
    <b:Year>1986 </b:Year>
    <b:URL>http://www.nature.com/nature/journal/v323/n6088/pdf/323533a0.pdf</b:URL>
    <b:Author>
      <b:Author>
        <b:NameList>
          <b:Person>
            <b:Last>David Rumelhart</b:Last>
            <b:First>Geoffrey</b:First>
            <b:Middle>Hinton, and Ronald Williams</b:Middle>
          </b:Person>
        </b:NameList>
      </b:Author>
    </b:Author>
    <b:RefOrder>3</b:RefOrder>
  </b:Source>
  <b:Source>
    <b:Tag>Bła18</b:Tag>
    <b:SourceType>InternetSite</b:SourceType>
    <b:Guid>{8C88CCCF-3474-45FC-B957-4B1B9F47712F}</b:Guid>
    <b:Author>
      <b:Author>
        <b:NameList>
          <b:Person>
            <b:Last>Błażej Osiński</b:Last>
            <b:First>Konrad</b:First>
            <b:Middle>Budek</b:Middle>
          </b:Person>
        </b:NameList>
      </b:Author>
    </b:Author>
    <b:Title>deepsense</b:Title>
    <b:Year>2018</b:Year>
    <b:Month>July</b:Month>
    <b:Day>5</b:Day>
    <b:URL>https://deepsense.ai/what-is-reinforcement-learning-the-complete-guide/</b:URL>
    <b:RefOrder>4</b:RefOrder>
  </b:Source>
  <b:Source>
    <b:Tag>Bar01</b:Tag>
    <b:SourceType>InternetSite</b:SourceType>
    <b:Guid>{5A39D640-2425-4E0D-83B8-84E097CFD38F}</b:Guid>
    <b:Author>
      <b:Author>
        <b:NameList>
          <b:Person>
            <b:Last>Warsaw</b:Last>
            <b:First>Barry</b:First>
          </b:Person>
        </b:NameList>
      </b:Author>
    </b:Author>
    <b:Year>2001</b:Year>
    <b:URL>https://www.python.org/dev/peps/pep-0008/</b:URL>
    <b:RefOrder>10</b:RefOrder>
  </b:Source>
  <b:Source>
    <b:Tag>Mac</b:Tag>
    <b:SourceType>InternetSite</b:SourceType>
    <b:Guid>{5166E436-623A-4C8A-A234-2BE1C3816640}</b:Guid>
    <b:Title>Machine Learning</b:Title>
    <b:InternetSiteTitle>Wikipedia</b:InternetSiteTitle>
    <b:URL>https://en.wikipedia.org/wiki/Machine_learning</b:URL>
    <b:Year>2018</b:Year>
    <b:RefOrder>1</b:RefOrder>
  </b:Source>
  <b:Source>
    <b:Tag>Dow17</b:Tag>
    <b:SourceType>InternetSite</b:SourceType>
    <b:Guid>{816472EB-8C58-4449-AB91-68440FA81C5C}</b:Guid>
    <b:Author>
      <b:Author>
        <b:NameList>
          <b:Person>
            <b:Last>Dowling</b:Last>
            <b:First>Tim</b:First>
          </b:Person>
        </b:NameList>
      </b:Author>
    </b:Author>
    <b:Title>The Guardian</b:Title>
    <b:Year>2017</b:Year>
    <b:URL>https://www.theguardian.com/technology/2016/jun/30/tesla-autopilot-death-self-driving-car-elon-musk</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6E337CE7-956A-4704-9445-D76F87E40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0</TotalTime>
  <Pages>75</Pages>
  <Words>17260</Words>
  <Characters>98387</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Abhyuday Roychowdhury</dc:creator>
  <cp:keywords/>
  <dc:description/>
  <cp:lastModifiedBy>Abhyuday Roychowdhury</cp:lastModifiedBy>
  <cp:revision>2</cp:revision>
  <cp:lastPrinted>2011-08-05T20:35:00Z</cp:lastPrinted>
  <dcterms:created xsi:type="dcterms:W3CDTF">2019-02-10T20:08:00Z</dcterms:created>
  <dcterms:modified xsi:type="dcterms:W3CDTF">2019-02-10T20:08:00Z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